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0FF6" w14:textId="637DEB14" w:rsidR="000A6054" w:rsidRDefault="000A6054" w:rsidP="006C6F82">
      <w:pPr>
        <w:pStyle w:val="QnT-Stylehead"/>
        <w:rPr>
          <w:sz w:val="32"/>
          <w:szCs w:val="20"/>
        </w:rPr>
      </w:pPr>
      <w:r w:rsidRPr="000A6054">
        <w:rPr>
          <w:noProof/>
          <w:sz w:val="32"/>
          <w:szCs w:val="20"/>
          <w:lang w:eastAsia="en-US"/>
        </w:rPr>
        <mc:AlternateContent>
          <mc:Choice Requires="wpg">
            <w:drawing>
              <wp:anchor distT="0" distB="0" distL="114300" distR="114300" simplePos="0" relativeHeight="251684352" behindDoc="0" locked="0" layoutInCell="1" allowOverlap="1" wp14:anchorId="70B04178" wp14:editId="5D7C8548">
                <wp:simplePos x="0" y="0"/>
                <wp:positionH relativeFrom="page">
                  <wp:align>right</wp:align>
                </wp:positionH>
                <wp:positionV relativeFrom="paragraph">
                  <wp:posOffset>-914400</wp:posOffset>
                </wp:positionV>
                <wp:extent cx="12877800" cy="7239000"/>
                <wp:effectExtent l="0" t="0" r="19050" b="19050"/>
                <wp:wrapNone/>
                <wp:docPr id="42" name="Group 41"/>
                <wp:cNvGraphicFramePr/>
                <a:graphic xmlns:a="http://schemas.openxmlformats.org/drawingml/2006/main">
                  <a:graphicData uri="http://schemas.microsoft.com/office/word/2010/wordprocessingGroup">
                    <wpg:wgp>
                      <wpg:cNvGrpSpPr/>
                      <wpg:grpSpPr>
                        <a:xfrm>
                          <a:off x="0" y="0"/>
                          <a:ext cx="12877800" cy="7239000"/>
                          <a:chOff x="0" y="0"/>
                          <a:chExt cx="9144000" cy="5143500"/>
                        </a:xfrm>
                      </wpg:grpSpPr>
                      <wps:wsp>
                        <wps:cNvPr id="2" name="Shape 0"/>
                        <wps:cNvSpPr/>
                        <wps:spPr>
                          <a:xfrm>
                            <a:off x="0" y="0"/>
                            <a:ext cx="9144000" cy="5143500"/>
                          </a:xfrm>
                          <a:prstGeom prst="rect">
                            <a:avLst/>
                          </a:prstGeom>
                          <a:solidFill>
                            <a:srgbClr val="0A1628"/>
                          </a:solidFill>
                          <a:ln w="12700">
                            <a:solidFill>
                              <a:srgbClr val="0A1628"/>
                            </a:solidFill>
                            <a:prstDash val="solid"/>
                          </a:ln>
                        </wps:spPr>
                        <wps:bodyPr/>
                      </wps:wsp>
                      <wps:wsp>
                        <wps:cNvPr id="3" name="Shape 1"/>
                        <wps:cNvSpPr/>
                        <wps:spPr>
                          <a:xfrm>
                            <a:off x="0" y="0"/>
                            <a:ext cx="201168" cy="5143500"/>
                          </a:xfrm>
                          <a:prstGeom prst="rect">
                            <a:avLst/>
                          </a:prstGeom>
                          <a:solidFill>
                            <a:srgbClr val="00B4D8"/>
                          </a:solidFill>
                          <a:ln w="12700">
                            <a:solidFill>
                              <a:srgbClr val="00B4D8"/>
                            </a:solidFill>
                            <a:prstDash val="solid"/>
                          </a:ln>
                        </wps:spPr>
                        <wps:bodyPr/>
                      </wps:wsp>
                      <wps:wsp>
                        <wps:cNvPr id="4" name="Shape 2"/>
                        <wps:cNvCnPr/>
                        <wps:spPr>
                          <a:xfrm>
                            <a:off x="5029200" y="365760"/>
                            <a:ext cx="3840480" cy="0"/>
                          </a:xfrm>
                          <a:prstGeom prst="line">
                            <a:avLst/>
                          </a:prstGeom>
                          <a:noFill/>
                          <a:ln w="6350">
                            <a:solidFill>
                              <a:srgbClr val="1A3A5C"/>
                            </a:solidFill>
                            <a:prstDash val="solid"/>
                          </a:ln>
                        </wps:spPr>
                        <wps:bodyPr/>
                      </wps:wsp>
                      <wps:wsp>
                        <wps:cNvPr id="5" name="Shape 3"/>
                        <wps:cNvCnPr/>
                        <wps:spPr>
                          <a:xfrm>
                            <a:off x="5029200" y="932688"/>
                            <a:ext cx="3840480" cy="0"/>
                          </a:xfrm>
                          <a:prstGeom prst="line">
                            <a:avLst/>
                          </a:prstGeom>
                          <a:noFill/>
                          <a:ln w="6350">
                            <a:solidFill>
                              <a:srgbClr val="1A3A5C"/>
                            </a:solidFill>
                            <a:prstDash val="solid"/>
                          </a:ln>
                        </wps:spPr>
                        <wps:bodyPr/>
                      </wps:wsp>
                      <wps:wsp>
                        <wps:cNvPr id="6" name="Shape 4"/>
                        <wps:cNvCnPr/>
                        <wps:spPr>
                          <a:xfrm>
                            <a:off x="5029200" y="1499616"/>
                            <a:ext cx="3840480" cy="0"/>
                          </a:xfrm>
                          <a:prstGeom prst="line">
                            <a:avLst/>
                          </a:prstGeom>
                          <a:noFill/>
                          <a:ln w="6350">
                            <a:solidFill>
                              <a:srgbClr val="1A3A5C"/>
                            </a:solidFill>
                            <a:prstDash val="solid"/>
                          </a:ln>
                        </wps:spPr>
                        <wps:bodyPr/>
                      </wps:wsp>
                      <wps:wsp>
                        <wps:cNvPr id="7" name="Shape 5"/>
                        <wps:cNvCnPr/>
                        <wps:spPr>
                          <a:xfrm>
                            <a:off x="5029200" y="2066544"/>
                            <a:ext cx="3840480" cy="0"/>
                          </a:xfrm>
                          <a:prstGeom prst="line">
                            <a:avLst/>
                          </a:prstGeom>
                          <a:noFill/>
                          <a:ln w="6350">
                            <a:solidFill>
                              <a:srgbClr val="1A3A5C"/>
                            </a:solidFill>
                            <a:prstDash val="solid"/>
                          </a:ln>
                        </wps:spPr>
                        <wps:bodyPr/>
                      </wps:wsp>
                      <wps:wsp>
                        <wps:cNvPr id="8" name="Shape 6"/>
                        <wps:cNvCnPr/>
                        <wps:spPr>
                          <a:xfrm>
                            <a:off x="5029200" y="2633472"/>
                            <a:ext cx="3840480" cy="0"/>
                          </a:xfrm>
                          <a:prstGeom prst="line">
                            <a:avLst/>
                          </a:prstGeom>
                          <a:noFill/>
                          <a:ln w="6350">
                            <a:solidFill>
                              <a:srgbClr val="1A3A5C"/>
                            </a:solidFill>
                            <a:prstDash val="solid"/>
                          </a:ln>
                        </wps:spPr>
                        <wps:bodyPr/>
                      </wps:wsp>
                      <wps:wsp>
                        <wps:cNvPr id="9" name="Shape 7"/>
                        <wps:cNvCnPr/>
                        <wps:spPr>
                          <a:xfrm>
                            <a:off x="5029200" y="3200400"/>
                            <a:ext cx="3840480" cy="0"/>
                          </a:xfrm>
                          <a:prstGeom prst="line">
                            <a:avLst/>
                          </a:prstGeom>
                          <a:noFill/>
                          <a:ln w="6350">
                            <a:solidFill>
                              <a:srgbClr val="1A3A5C"/>
                            </a:solidFill>
                            <a:prstDash val="solid"/>
                          </a:ln>
                        </wps:spPr>
                        <wps:bodyPr/>
                      </wps:wsp>
                      <wps:wsp>
                        <wps:cNvPr id="10" name="Shape 8"/>
                        <wps:cNvCnPr/>
                        <wps:spPr>
                          <a:xfrm>
                            <a:off x="5029200" y="3767328"/>
                            <a:ext cx="3840480" cy="0"/>
                          </a:xfrm>
                          <a:prstGeom prst="line">
                            <a:avLst/>
                          </a:prstGeom>
                          <a:noFill/>
                          <a:ln w="6350">
                            <a:solidFill>
                              <a:srgbClr val="1A3A5C"/>
                            </a:solidFill>
                            <a:prstDash val="solid"/>
                          </a:ln>
                        </wps:spPr>
                        <wps:bodyPr/>
                      </wps:wsp>
                      <wps:wsp>
                        <wps:cNvPr id="11" name="Shape 9"/>
                        <wps:cNvCnPr/>
                        <wps:spPr>
                          <a:xfrm>
                            <a:off x="5029200" y="4334256"/>
                            <a:ext cx="3840480" cy="0"/>
                          </a:xfrm>
                          <a:prstGeom prst="line">
                            <a:avLst/>
                          </a:prstGeom>
                          <a:noFill/>
                          <a:ln w="6350">
                            <a:solidFill>
                              <a:srgbClr val="1A3A5C"/>
                            </a:solidFill>
                            <a:prstDash val="solid"/>
                          </a:ln>
                        </wps:spPr>
                        <wps:bodyPr/>
                      </wps:wsp>
                      <wps:wsp>
                        <wps:cNvPr id="12" name="Shape 10"/>
                        <wps:cNvCnPr/>
                        <wps:spPr>
                          <a:xfrm>
                            <a:off x="5303520" y="365760"/>
                            <a:ext cx="0" cy="3840480"/>
                          </a:xfrm>
                          <a:prstGeom prst="line">
                            <a:avLst/>
                          </a:prstGeom>
                          <a:noFill/>
                          <a:ln w="6350">
                            <a:solidFill>
                              <a:srgbClr val="1A3A5C"/>
                            </a:solidFill>
                            <a:prstDash val="solid"/>
                          </a:ln>
                        </wps:spPr>
                        <wps:bodyPr/>
                      </wps:wsp>
                      <wps:wsp>
                        <wps:cNvPr id="13" name="Shape 11"/>
                        <wps:cNvCnPr/>
                        <wps:spPr>
                          <a:xfrm>
                            <a:off x="5943600" y="365760"/>
                            <a:ext cx="0" cy="3840480"/>
                          </a:xfrm>
                          <a:prstGeom prst="line">
                            <a:avLst/>
                          </a:prstGeom>
                          <a:noFill/>
                          <a:ln w="6350">
                            <a:solidFill>
                              <a:srgbClr val="1A3A5C"/>
                            </a:solidFill>
                            <a:prstDash val="solid"/>
                          </a:ln>
                        </wps:spPr>
                        <wps:bodyPr/>
                      </wps:wsp>
                      <wps:wsp>
                        <wps:cNvPr id="14" name="Shape 12"/>
                        <wps:cNvCnPr/>
                        <wps:spPr>
                          <a:xfrm>
                            <a:off x="6583680" y="365760"/>
                            <a:ext cx="0" cy="3840480"/>
                          </a:xfrm>
                          <a:prstGeom prst="line">
                            <a:avLst/>
                          </a:prstGeom>
                          <a:noFill/>
                          <a:ln w="6350">
                            <a:solidFill>
                              <a:srgbClr val="1A3A5C"/>
                            </a:solidFill>
                            <a:prstDash val="solid"/>
                          </a:ln>
                        </wps:spPr>
                        <wps:bodyPr/>
                      </wps:wsp>
                      <wps:wsp>
                        <wps:cNvPr id="15" name="Shape 13"/>
                        <wps:cNvCnPr/>
                        <wps:spPr>
                          <a:xfrm>
                            <a:off x="7223760" y="365760"/>
                            <a:ext cx="0" cy="3840480"/>
                          </a:xfrm>
                          <a:prstGeom prst="line">
                            <a:avLst/>
                          </a:prstGeom>
                          <a:noFill/>
                          <a:ln w="6350">
                            <a:solidFill>
                              <a:srgbClr val="1A3A5C"/>
                            </a:solidFill>
                            <a:prstDash val="solid"/>
                          </a:ln>
                        </wps:spPr>
                        <wps:bodyPr/>
                      </wps:wsp>
                      <wps:wsp>
                        <wps:cNvPr id="16" name="Shape 14"/>
                        <wps:cNvCnPr/>
                        <wps:spPr>
                          <a:xfrm>
                            <a:off x="7863840" y="365760"/>
                            <a:ext cx="0" cy="3840480"/>
                          </a:xfrm>
                          <a:prstGeom prst="line">
                            <a:avLst/>
                          </a:prstGeom>
                          <a:noFill/>
                          <a:ln w="6350">
                            <a:solidFill>
                              <a:srgbClr val="1A3A5C"/>
                            </a:solidFill>
                            <a:prstDash val="solid"/>
                          </a:ln>
                        </wps:spPr>
                        <wps:bodyPr/>
                      </wps:wsp>
                      <wps:wsp>
                        <wps:cNvPr id="17" name="Shape 15"/>
                        <wps:cNvCnPr/>
                        <wps:spPr>
                          <a:xfrm>
                            <a:off x="8503920" y="365760"/>
                            <a:ext cx="0" cy="3840480"/>
                          </a:xfrm>
                          <a:prstGeom prst="line">
                            <a:avLst/>
                          </a:prstGeom>
                          <a:noFill/>
                          <a:ln w="6350">
                            <a:solidFill>
                              <a:srgbClr val="1A3A5C"/>
                            </a:solidFill>
                            <a:prstDash val="solid"/>
                          </a:ln>
                        </wps:spPr>
                        <wps:bodyPr/>
                      </wps:wsp>
                      <wps:wsp>
                        <wps:cNvPr id="18" name="Shape 16"/>
                        <wps:cNvSpPr/>
                        <wps:spPr>
                          <a:xfrm>
                            <a:off x="6583680" y="731520"/>
                            <a:ext cx="2286000" cy="2286000"/>
                          </a:xfrm>
                          <a:prstGeom prst="ellipse">
                            <a:avLst/>
                          </a:prstGeom>
                          <a:solidFill>
                            <a:srgbClr val="00B4D8">
                              <a:alpha val="12000"/>
                            </a:srgbClr>
                          </a:solidFill>
                          <a:ln w="12700">
                            <a:solidFill>
                              <a:srgbClr val="00B4D8"/>
                            </a:solidFill>
                            <a:prstDash val="solid"/>
                          </a:ln>
                        </wps:spPr>
                        <wps:bodyPr/>
                      </wps:wsp>
                      <wps:wsp>
                        <wps:cNvPr id="19" name="Shape 17"/>
                        <wps:cNvSpPr/>
                        <wps:spPr>
                          <a:xfrm>
                            <a:off x="6675120" y="822960"/>
                            <a:ext cx="2103120" cy="2103120"/>
                          </a:xfrm>
                          <a:prstGeom prst="ellipse">
                            <a:avLst/>
                          </a:prstGeom>
                          <a:solidFill>
                            <a:srgbClr val="0D2040"/>
                          </a:solidFill>
                          <a:ln w="6350">
                            <a:solidFill>
                              <a:srgbClr val="0096B4"/>
                            </a:solidFill>
                            <a:prstDash val="solid"/>
                          </a:ln>
                        </wps:spPr>
                        <wps:bodyPr/>
                      </wps:wsp>
                      <pic:pic xmlns:pic="http://schemas.openxmlformats.org/drawingml/2006/picture">
                        <pic:nvPicPr>
                          <pic:cNvPr id="20" name="Image 0" descr="preencoded.png"/>
                          <pic:cNvPicPr>
                            <a:picLocks noChangeAspect="1"/>
                          </pic:cNvPicPr>
                        </pic:nvPicPr>
                        <pic:blipFill>
                          <a:blip r:embed="rId8"/>
                          <a:stretch>
                            <a:fillRect/>
                          </a:stretch>
                        </pic:blipFill>
                        <pic:spPr>
                          <a:xfrm>
                            <a:off x="6949440" y="1395933"/>
                            <a:ext cx="1554480" cy="957174"/>
                          </a:xfrm>
                          <a:prstGeom prst="rect">
                            <a:avLst/>
                          </a:prstGeom>
                        </pic:spPr>
                      </pic:pic>
                      <wps:wsp>
                        <wps:cNvPr id="21" name="Text 18"/>
                        <wps:cNvSpPr/>
                        <wps:spPr>
                          <a:xfrm>
                            <a:off x="411480" y="347472"/>
                            <a:ext cx="6400800" cy="292608"/>
                          </a:xfrm>
                          <a:prstGeom prst="rect">
                            <a:avLst/>
                          </a:prstGeom>
                          <a:noFill/>
                          <a:ln/>
                        </wps:spPr>
                        <wps:txbx>
                          <w:txbxContent>
                            <w:p w14:paraId="79CF6064" w14:textId="77777777" w:rsidR="000A6054" w:rsidRDefault="000A6054" w:rsidP="000A6054">
                              <w:pPr>
                                <w:pStyle w:val="NormalWeb"/>
                                <w:spacing w:before="0" w:beforeAutospacing="0" w:after="0" w:afterAutospacing="0"/>
                              </w:pPr>
                              <w:r>
                                <w:rPr>
                                  <w:rFonts w:ascii="Calibri" w:eastAsia="Calibri" w:hAnsi="Calibri" w:cs="Calibri"/>
                                  <w:b/>
                                  <w:bCs/>
                                  <w:color w:val="00B4D8"/>
                                  <w:spacing w:val="80"/>
                                  <w:sz w:val="19"/>
                                  <w:szCs w:val="19"/>
                                </w:rPr>
                                <w:t>MARKET INTELLIGENCE REPORT</w:t>
                              </w:r>
                            </w:p>
                          </w:txbxContent>
                        </wps:txbx>
                        <wps:bodyPr wrap="square" lIns="0" tIns="0" rIns="0" bIns="0" rtlCol="0" anchor="ctr"/>
                      </wps:wsp>
                      <wps:wsp>
                        <wps:cNvPr id="22" name="Shape 19"/>
                        <wps:cNvCnPr/>
                        <wps:spPr>
                          <a:xfrm>
                            <a:off x="411480" y="713232"/>
                            <a:ext cx="5303520" cy="0"/>
                          </a:xfrm>
                          <a:prstGeom prst="line">
                            <a:avLst/>
                          </a:prstGeom>
                          <a:noFill/>
                          <a:ln w="10160">
                            <a:solidFill>
                              <a:srgbClr val="1E4A6E"/>
                            </a:solidFill>
                            <a:prstDash val="solid"/>
                          </a:ln>
                        </wps:spPr>
                        <wps:bodyPr/>
                      </wps:wsp>
                      <wps:wsp>
                        <wps:cNvPr id="23" name="Text 20"/>
                        <wps:cNvSpPr/>
                        <wps:spPr>
                          <a:xfrm>
                            <a:off x="411480" y="822960"/>
                            <a:ext cx="7772400" cy="658368"/>
                          </a:xfrm>
                          <a:prstGeom prst="rect">
                            <a:avLst/>
                          </a:prstGeom>
                          <a:noFill/>
                          <a:ln/>
                        </wps:spPr>
                        <wps:txbx>
                          <w:txbxContent>
                            <w:p w14:paraId="23B1CE4C" w14:textId="2548D286" w:rsidR="000A6054" w:rsidRDefault="00D024D6" w:rsidP="000A6054">
                              <w:pPr>
                                <w:pStyle w:val="NormalWeb"/>
                                <w:spacing w:before="0" w:beforeAutospacing="0" w:after="0" w:afterAutospacing="0"/>
                              </w:pPr>
                              <w:r>
                                <w:rPr>
                                  <w:rFonts w:ascii="Calibri" w:eastAsia="Calibri" w:hAnsi="Calibri" w:cs="Calibri"/>
                                  <w:b/>
                                  <w:bCs/>
                                  <w:color w:val="FFFFFF"/>
                                  <w:kern w:val="24"/>
                                  <w:sz w:val="72"/>
                                  <w:szCs w:val="72"/>
                                </w:rPr>
                                <w:t>Green Methanol Market</w:t>
                              </w:r>
                            </w:p>
                          </w:txbxContent>
                        </wps:txbx>
                        <wps:bodyPr wrap="square" lIns="0" tIns="0" rIns="0" bIns="0" rtlCol="0" anchor="ctr"/>
                      </wps:wsp>
                      <wps:wsp>
                        <wps:cNvPr id="25" name="Text 22"/>
                        <wps:cNvSpPr/>
                        <wps:spPr>
                          <a:xfrm>
                            <a:off x="411480" y="1563022"/>
                            <a:ext cx="7772400" cy="658368"/>
                          </a:xfrm>
                          <a:prstGeom prst="rect">
                            <a:avLst/>
                          </a:prstGeom>
                          <a:noFill/>
                          <a:ln/>
                        </wps:spPr>
                        <wps:txbx>
                          <w:txbxContent>
                            <w:p w14:paraId="0583644E" w14:textId="0F478927" w:rsidR="000A6054" w:rsidRPr="00D024D6" w:rsidRDefault="00D024D6" w:rsidP="000A6054">
                              <w:pPr>
                                <w:pStyle w:val="NormalWeb"/>
                                <w:spacing w:before="0" w:beforeAutospacing="0" w:after="0" w:afterAutospacing="0"/>
                                <w:rPr>
                                  <w:sz w:val="48"/>
                                  <w:szCs w:val="48"/>
                                </w:rPr>
                              </w:pPr>
                              <w:r w:rsidRPr="00D024D6">
                                <w:rPr>
                                  <w:rFonts w:ascii="Calibri" w:eastAsia="Calibri" w:hAnsi="Calibri" w:cs="Calibri"/>
                                  <w:b/>
                                  <w:bCs/>
                                  <w:color w:val="00B4D8"/>
                                  <w:kern w:val="24"/>
                                  <w:sz w:val="48"/>
                                  <w:szCs w:val="48"/>
                                </w:rPr>
                                <w:t>Production Technologies, Equipment &amp; Supplier Landscape</w:t>
                              </w:r>
                            </w:p>
                          </w:txbxContent>
                        </wps:txbx>
                        <wps:bodyPr wrap="square" lIns="0" tIns="0" rIns="0" bIns="0" rtlCol="0" anchor="ctr"/>
                      </wps:wsp>
                      <wps:wsp>
                        <wps:cNvPr id="26" name="Text 23"/>
                        <wps:cNvSpPr/>
                        <wps:spPr>
                          <a:xfrm>
                            <a:off x="411480" y="2620241"/>
                            <a:ext cx="8046720" cy="347472"/>
                          </a:xfrm>
                          <a:prstGeom prst="rect">
                            <a:avLst/>
                          </a:prstGeom>
                          <a:noFill/>
                          <a:ln/>
                        </wps:spPr>
                        <wps:txbx>
                          <w:txbxContent>
                            <w:p w14:paraId="1CABADA0" w14:textId="6593E921" w:rsidR="000A6054" w:rsidRDefault="00D024D6" w:rsidP="000A6054">
                              <w:pPr>
                                <w:pStyle w:val="NormalWeb"/>
                                <w:spacing w:before="0" w:beforeAutospacing="0" w:after="0" w:afterAutospacing="0"/>
                              </w:pPr>
                              <w:r>
                                <w:rPr>
                                  <w:rFonts w:ascii="Calibri" w:eastAsia="Calibri" w:hAnsi="Calibri" w:cs="Calibri"/>
                                  <w:i/>
                                  <w:iCs/>
                                  <w:color w:val="8FBDD3"/>
                                  <w:kern w:val="24"/>
                                  <w:sz w:val="21"/>
                                  <w:szCs w:val="21"/>
                                </w:rPr>
                                <w:t>Market Outlook</w:t>
                              </w:r>
                            </w:p>
                          </w:txbxContent>
                        </wps:txbx>
                        <wps:bodyPr wrap="square" lIns="0" tIns="0" rIns="0" bIns="0" rtlCol="0" anchor="ctr"/>
                      </wps:wsp>
                      <wps:wsp>
                        <wps:cNvPr id="27" name="Shape 24"/>
                        <wps:cNvCnPr/>
                        <wps:spPr>
                          <a:xfrm>
                            <a:off x="411480" y="3291840"/>
                            <a:ext cx="5029200" cy="0"/>
                          </a:xfrm>
                          <a:prstGeom prst="line">
                            <a:avLst/>
                          </a:prstGeom>
                          <a:noFill/>
                          <a:ln w="10160">
                            <a:solidFill>
                              <a:srgbClr val="1E4A6E"/>
                            </a:solidFill>
                            <a:prstDash val="solid"/>
                          </a:ln>
                        </wps:spPr>
                        <wps:bodyPr/>
                      </wps:wsp>
                      <wps:wsp>
                        <wps:cNvPr id="28" name="Text 25"/>
                        <wps:cNvSpPr/>
                        <wps:spPr>
                          <a:xfrm>
                            <a:off x="411480" y="3401568"/>
                            <a:ext cx="5029200" cy="256032"/>
                          </a:xfrm>
                          <a:prstGeom prst="rect">
                            <a:avLst/>
                          </a:prstGeom>
                          <a:noFill/>
                          <a:ln/>
                        </wps:spPr>
                        <wps:txbx>
                          <w:txbxContent>
                            <w:p w14:paraId="013089D4" w14:textId="77777777" w:rsidR="000A6054" w:rsidRDefault="000A6054" w:rsidP="000A6054">
                              <w:pPr>
                                <w:pStyle w:val="NormalWeb"/>
                                <w:spacing w:before="0" w:beforeAutospacing="0" w:after="0" w:afterAutospacing="0"/>
                              </w:pPr>
                              <w:r>
                                <w:rPr>
                                  <w:rFonts w:ascii="Calibri" w:eastAsia="Calibri" w:hAnsi="Calibri" w:cs="Calibri"/>
                                  <w:b/>
                                  <w:bCs/>
                                  <w:color w:val="5A8FA8"/>
                                  <w:spacing w:val="40"/>
                                  <w:sz w:val="18"/>
                                  <w:szCs w:val="18"/>
                                </w:rPr>
                                <w:t>2025 – 2030 Market Outlook</w:t>
                              </w:r>
                            </w:p>
                          </w:txbxContent>
                        </wps:txbx>
                        <wps:bodyPr wrap="square" lIns="0" tIns="0" rIns="0" bIns="0" rtlCol="0" anchor="ctr"/>
                      </wps:wsp>
                      <wps:wsp>
                        <wps:cNvPr id="29" name="Shape 26"/>
                        <wps:cNvSpPr/>
                        <wps:spPr>
                          <a:xfrm>
                            <a:off x="411480" y="3749040"/>
                            <a:ext cx="489204" cy="219456"/>
                          </a:xfrm>
                          <a:prstGeom prst="rect">
                            <a:avLst/>
                          </a:prstGeom>
                          <a:solidFill>
                            <a:srgbClr val="00B4D8">
                              <a:alpha val="70000"/>
                            </a:srgbClr>
                          </a:solidFill>
                          <a:ln w="6350">
                            <a:solidFill>
                              <a:srgbClr val="00B4D8"/>
                            </a:solidFill>
                            <a:prstDash val="solid"/>
                          </a:ln>
                        </wps:spPr>
                        <wps:bodyPr/>
                      </wps:wsp>
                      <wps:wsp>
                        <wps:cNvPr id="30" name="Text 27"/>
                        <wps:cNvSpPr/>
                        <wps:spPr>
                          <a:xfrm>
                            <a:off x="411480" y="3749040"/>
                            <a:ext cx="489204" cy="219456"/>
                          </a:xfrm>
                          <a:prstGeom prst="rect">
                            <a:avLst/>
                          </a:prstGeom>
                          <a:noFill/>
                          <a:ln/>
                        </wps:spPr>
                        <wps:txbx>
                          <w:txbxContent>
                            <w:p w14:paraId="3E242E0E" w14:textId="344682BC"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Methanol</w:t>
                              </w:r>
                            </w:p>
                          </w:txbxContent>
                        </wps:txbx>
                        <wps:bodyPr wrap="square" lIns="0" tIns="0" rIns="0" bIns="0" rtlCol="0" anchor="ctr"/>
                      </wps:wsp>
                      <wps:wsp>
                        <wps:cNvPr id="31" name="Shape 28"/>
                        <wps:cNvSpPr/>
                        <wps:spPr>
                          <a:xfrm>
                            <a:off x="992124" y="3749040"/>
                            <a:ext cx="566928" cy="219456"/>
                          </a:xfrm>
                          <a:prstGeom prst="rect">
                            <a:avLst/>
                          </a:prstGeom>
                          <a:solidFill>
                            <a:srgbClr val="0077A8">
                              <a:alpha val="70000"/>
                            </a:srgbClr>
                          </a:solidFill>
                          <a:ln w="6350">
                            <a:solidFill>
                              <a:srgbClr val="0077A8"/>
                            </a:solidFill>
                            <a:prstDash val="solid"/>
                          </a:ln>
                        </wps:spPr>
                        <wps:bodyPr/>
                      </wps:wsp>
                      <wps:wsp>
                        <wps:cNvPr id="32" name="Text 29"/>
                        <wps:cNvSpPr/>
                        <wps:spPr>
                          <a:xfrm>
                            <a:off x="992124" y="3749040"/>
                            <a:ext cx="566928" cy="219456"/>
                          </a:xfrm>
                          <a:prstGeom prst="rect">
                            <a:avLst/>
                          </a:prstGeom>
                          <a:noFill/>
                          <a:ln/>
                        </wps:spPr>
                        <wps:txbx>
                          <w:txbxContent>
                            <w:p w14:paraId="0D07B717" w14:textId="5BFCEB2F"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CH3OH</w:t>
                              </w:r>
                            </w:p>
                          </w:txbxContent>
                        </wps:txbx>
                        <wps:bodyPr wrap="square" lIns="0" tIns="0" rIns="0" bIns="0" rtlCol="0" anchor="ctr"/>
                      </wps:wsp>
                      <wps:wsp>
                        <wps:cNvPr id="33" name="Shape 30"/>
                        <wps:cNvSpPr/>
                        <wps:spPr>
                          <a:xfrm>
                            <a:off x="1650492" y="3749040"/>
                            <a:ext cx="1033272" cy="219456"/>
                          </a:xfrm>
                          <a:prstGeom prst="rect">
                            <a:avLst/>
                          </a:prstGeom>
                          <a:solidFill>
                            <a:srgbClr val="005F88">
                              <a:alpha val="70000"/>
                            </a:srgbClr>
                          </a:solidFill>
                          <a:ln w="6350">
                            <a:solidFill>
                              <a:srgbClr val="005F88"/>
                            </a:solidFill>
                            <a:prstDash val="solid"/>
                          </a:ln>
                        </wps:spPr>
                        <wps:bodyPr/>
                      </wps:wsp>
                      <wps:wsp>
                        <wps:cNvPr id="34" name="Text 31"/>
                        <wps:cNvSpPr/>
                        <wps:spPr>
                          <a:xfrm>
                            <a:off x="1650492" y="3749040"/>
                            <a:ext cx="1033272" cy="219456"/>
                          </a:xfrm>
                          <a:prstGeom prst="rect">
                            <a:avLst/>
                          </a:prstGeom>
                          <a:noFill/>
                          <a:ln/>
                        </wps:spPr>
                        <wps:txbx>
                          <w:txbxContent>
                            <w:p w14:paraId="7C07B0CA" w14:textId="22EDA227"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Green Methanol</w:t>
                              </w:r>
                            </w:p>
                          </w:txbxContent>
                        </wps:txbx>
                        <wps:bodyPr wrap="square" lIns="0" tIns="0" rIns="0" bIns="0" rtlCol="0" anchor="ctr"/>
                      </wps:wsp>
                      <wps:wsp>
                        <wps:cNvPr id="35" name="Shape 32"/>
                        <wps:cNvSpPr/>
                        <wps:spPr>
                          <a:xfrm>
                            <a:off x="2775204" y="3749040"/>
                            <a:ext cx="1577340" cy="219456"/>
                          </a:xfrm>
                          <a:prstGeom prst="rect">
                            <a:avLst/>
                          </a:prstGeom>
                          <a:solidFill>
                            <a:srgbClr val="004A6E">
                              <a:alpha val="70000"/>
                            </a:srgbClr>
                          </a:solidFill>
                          <a:ln w="6350">
                            <a:solidFill>
                              <a:srgbClr val="004A6E"/>
                            </a:solidFill>
                            <a:prstDash val="solid"/>
                          </a:ln>
                        </wps:spPr>
                        <wps:bodyPr/>
                      </wps:wsp>
                      <wps:wsp>
                        <wps:cNvPr id="36" name="Text 33"/>
                        <wps:cNvSpPr/>
                        <wps:spPr>
                          <a:xfrm>
                            <a:off x="2775204" y="3749040"/>
                            <a:ext cx="1577340" cy="219456"/>
                          </a:xfrm>
                          <a:prstGeom prst="rect">
                            <a:avLst/>
                          </a:prstGeom>
                          <a:noFill/>
                          <a:ln/>
                        </wps:spPr>
                        <wps:txbx>
                          <w:txbxContent>
                            <w:p w14:paraId="4E162181" w14:textId="73C689D4"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Technologies</w:t>
                              </w:r>
                            </w:p>
                          </w:txbxContent>
                        </wps:txbx>
                        <wps:bodyPr wrap="square" lIns="0" tIns="0" rIns="0" bIns="0" rtlCol="0" anchor="ctr"/>
                      </wps:wsp>
                      <wps:wsp>
                        <wps:cNvPr id="37" name="Shape 34"/>
                        <wps:cNvSpPr/>
                        <wps:spPr>
                          <a:xfrm>
                            <a:off x="4443984" y="3749040"/>
                            <a:ext cx="1421892" cy="219456"/>
                          </a:xfrm>
                          <a:prstGeom prst="rect">
                            <a:avLst/>
                          </a:prstGeom>
                          <a:solidFill>
                            <a:srgbClr val="003454">
                              <a:alpha val="70000"/>
                            </a:srgbClr>
                          </a:solidFill>
                          <a:ln w="6350">
                            <a:solidFill>
                              <a:srgbClr val="003454"/>
                            </a:solidFill>
                            <a:prstDash val="solid"/>
                          </a:ln>
                        </wps:spPr>
                        <wps:bodyPr/>
                      </wps:wsp>
                      <wps:wsp>
                        <wps:cNvPr id="38" name="Text 35"/>
                        <wps:cNvSpPr/>
                        <wps:spPr>
                          <a:xfrm>
                            <a:off x="4443984" y="3749040"/>
                            <a:ext cx="1421892" cy="219456"/>
                          </a:xfrm>
                          <a:prstGeom prst="rect">
                            <a:avLst/>
                          </a:prstGeom>
                          <a:noFill/>
                          <a:ln/>
                        </wps:spPr>
                        <wps:txbx>
                          <w:txbxContent>
                            <w:p w14:paraId="42102FE6" w14:textId="630515C6"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Supplier Landscape</w:t>
                              </w:r>
                            </w:p>
                          </w:txbxContent>
                        </wps:txbx>
                        <wps:bodyPr wrap="square" lIns="0" tIns="0" rIns="0" bIns="0" rtlCol="0" anchor="ctr"/>
                      </wps:wsp>
                      <wps:wsp>
                        <wps:cNvPr id="39" name="Shape 36"/>
                        <wps:cNvSpPr/>
                        <wps:spPr>
                          <a:xfrm>
                            <a:off x="0" y="4754880"/>
                            <a:ext cx="9144000" cy="388620"/>
                          </a:xfrm>
                          <a:prstGeom prst="rect">
                            <a:avLst/>
                          </a:prstGeom>
                          <a:solidFill>
                            <a:srgbClr val="061020"/>
                          </a:solidFill>
                          <a:ln w="12700">
                            <a:solidFill>
                              <a:srgbClr val="061020"/>
                            </a:solidFill>
                            <a:prstDash val="solid"/>
                          </a:ln>
                        </wps:spPr>
                        <wps:bodyPr/>
                      </wps:wsp>
                      <wps:wsp>
                        <wps:cNvPr id="40" name="Text 37"/>
                        <wps:cNvSpPr/>
                        <wps:spPr>
                          <a:xfrm>
                            <a:off x="274320" y="4773168"/>
                            <a:ext cx="5029200" cy="310896"/>
                          </a:xfrm>
                          <a:prstGeom prst="rect">
                            <a:avLst/>
                          </a:prstGeom>
                          <a:noFill/>
                          <a:ln/>
                        </wps:spPr>
                        <wps:txbx>
                          <w:txbxContent>
                            <w:p w14:paraId="020A62D3" w14:textId="77777777" w:rsidR="000A6054" w:rsidRPr="008A17E8" w:rsidRDefault="000A6054" w:rsidP="000A6054">
                              <w:pPr>
                                <w:pStyle w:val="NormalWeb"/>
                                <w:spacing w:before="0" w:beforeAutospacing="0" w:after="0" w:afterAutospacing="0"/>
                                <w:rPr>
                                  <w:sz w:val="36"/>
                                </w:rPr>
                              </w:pPr>
                              <w:r w:rsidRPr="008A17E8">
                                <w:rPr>
                                  <w:rFonts w:ascii="Calibri" w:eastAsia="Calibri" w:hAnsi="Calibri" w:cs="Calibri"/>
                                  <w:b/>
                                  <w:bCs/>
                                  <w:color w:val="5A8FA8"/>
                                  <w:kern w:val="24"/>
                                  <w:szCs w:val="18"/>
                                </w:rPr>
                                <w:t>NextGen Intelligence Stats and Consulting LLP</w:t>
                              </w:r>
                            </w:p>
                          </w:txbxContent>
                        </wps:txbx>
                        <wps:bodyPr wrap="square" lIns="0" tIns="0" rIns="0" bIns="0" rtlCol="0" anchor="ctr"/>
                      </wps:wsp>
                    </wpg:wgp>
                  </a:graphicData>
                </a:graphic>
                <wp14:sizeRelH relativeFrom="margin">
                  <wp14:pctWidth>0</wp14:pctWidth>
                </wp14:sizeRelH>
                <wp14:sizeRelV relativeFrom="margin">
                  <wp14:pctHeight>0</wp14:pctHeight>
                </wp14:sizeRelV>
              </wp:anchor>
            </w:drawing>
          </mc:Choice>
          <mc:Fallback>
            <w:pict>
              <v:group w14:anchorId="70B04178" id="Group 41" o:spid="_x0000_s1026" style="position:absolute;left:0;text-align:left;margin-left:962.8pt;margin-top:-1in;width:1014pt;height:570pt;z-index:251684352;mso-position-horizontal:right;mso-position-horizontal-relative:page;mso-width-relative:margin;mso-height-relative:margin" coordsize="91440,5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">
                <v:rect id="Shape 0" o:spid="_x0000_s1027" style="position:absolute;width:91440;height:5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" fillcolor="#0a1628" strokecolor="#0a1628" strokeweight="1pt"/>
                <v:rect id="Shape 1" o:spid="_x0000_s1028" style="position:absolute;width:2011;height:5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" fillcolor="#00b4d8" strokecolor="#00b4d8" strokeweight="1pt"/>
                <v:line id="Shape 2" o:spid="_x0000_s1029" style="position:absolute;visibility:visible;mso-wrap-style:square" from="50292,3657" to="88696,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" strokecolor="#1a3a5c" strokeweight=".5pt"/>
                <v:line id="Shape 3" o:spid="_x0000_s1030" style="position:absolute;visibility:visible;mso-wrap-style:square" from="50292,9326" to="88696,9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" strokecolor="#1a3a5c" strokeweight=".5pt"/>
                <v:line id="Shape 4" o:spid="_x0000_s1031" style="position:absolute;visibility:visible;mso-wrap-style:square" from="50292,14996" to="88696,14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" strokecolor="#1a3a5c" strokeweight=".5pt"/>
                <v:line id="Shape 5" o:spid="_x0000_s1032" style="position:absolute;visibility:visible;mso-wrap-style:square" from="50292,20665" to="88696,20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" strokecolor="#1a3a5c" strokeweight=".5pt"/>
                <v:line id="Shape 6" o:spid="_x0000_s1033" style="position:absolute;visibility:visible;mso-wrap-style:square" from="50292,26334" to="88696,26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" strokecolor="#1a3a5c" strokeweight=".5pt"/>
                <v:line id="Shape 7" o:spid="_x0000_s1034" style="position:absolute;visibility:visible;mso-wrap-style:square" from="50292,32004" to="88696,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" strokecolor="#1a3a5c" strokeweight=".5pt"/>
                <v:line id="Shape 8" o:spid="_x0000_s1035" style="position:absolute;visibility:visible;mso-wrap-style:square" from="50292,37673" to="88696,37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" strokecolor="#1a3a5c" strokeweight=".5pt"/>
                <v:line id="Shape 9" o:spid="_x0000_s1036" style="position:absolute;visibility:visible;mso-wrap-style:square" from="50292,43342" to="88696,43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" strokecolor="#1a3a5c" strokeweight=".5pt"/>
                <v:line id="Shape 10" o:spid="_x0000_s1037" style="position:absolute;visibility:visible;mso-wrap-style:square" from="53035,3657" to="53035,42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" strokecolor="#1a3a5c" strokeweight=".5pt"/>
                <v:line id="Shape 11" o:spid="_x0000_s1038" style="position:absolute;visibility:visible;mso-wrap-style:square" from="59436,3657" to="59436,42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" strokecolor="#1a3a5c" strokeweight=".5pt"/>
                <v:line id="Shape 12" o:spid="_x0000_s1039" style="position:absolute;visibility:visible;mso-wrap-style:square" from="65836,3657" to="65836,42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" strokecolor="#1a3a5c" strokeweight=".5pt"/>
                <v:line id="Shape 13" o:spid="_x0000_s1040" style="position:absolute;visibility:visible;mso-wrap-style:square" from="72237,3657" to="72237,42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" strokecolor="#1a3a5c" strokeweight=".5pt"/>
                <v:line id="Shape 14" o:spid="_x0000_s1041" style="position:absolute;visibility:visible;mso-wrap-style:square" from="78638,3657" to="78638,42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" strokecolor="#1a3a5c" strokeweight=".5pt"/>
                <v:line id="Shape 15" o:spid="_x0000_s1042" style="position:absolute;visibility:visible;mso-wrap-style:square" from="85039,3657" to="85039,42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" strokecolor="#1a3a5c" strokeweight=".5pt"/>
                <v:oval id="Shape 16" o:spid="_x0000_s1043" style="position:absolute;left:65836;top:7315;width:22860;height:2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" fillcolor="#00b4d8" strokecolor="#00b4d8" strokeweight="1pt">
                  <v:fill opacity="7967f"/>
                </v:oval>
                <v:oval id="Shape 17" o:spid="_x0000_s1044" style="position:absolute;left:66751;top:8229;width:21031;height:21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" fillcolor="#0d2040" strokecolor="#0096b4"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0" o:spid="_x0000_s1045" type="#_x0000_t75" alt="preencoded.png" style="position:absolute;left:69494;top:13959;width:15545;height:9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">
                  <v:imagedata r:id="rId9" o:title="preencoded"/>
                </v:shape>
                <v:rect id="Text 18" o:spid="_x0000_s1046" style="position:absolute;left:4114;top:3474;width:64008;height:29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" filled="f" stroked="f">
                  <v:textbox inset="0,0,0,0">
                    <w:txbxContent>
                      <w:p w14:paraId="79CF6064" w14:textId="77777777" w:rsidR="000A6054" w:rsidRDefault="000A6054" w:rsidP="000A6054">
                        <w:pPr>
                          <w:pStyle w:val="NormalWeb"/>
                          <w:spacing w:before="0" w:beforeAutospacing="0" w:after="0" w:afterAutospacing="0"/>
                        </w:pPr>
                        <w:r>
                          <w:rPr>
                            <w:rFonts w:ascii="Calibri" w:eastAsia="Calibri" w:hAnsi="Calibri" w:cs="Calibri"/>
                            <w:b/>
                            <w:bCs/>
                            <w:color w:val="00B4D8"/>
                            <w:spacing w:val="80"/>
                            <w:sz w:val="19"/>
                            <w:szCs w:val="19"/>
                          </w:rPr>
                          <w:t>MARKET INTELLIGENCE REPORT</w:t>
                        </w:r>
                      </w:p>
                    </w:txbxContent>
                  </v:textbox>
                </v:rect>
                <v:line id="Shape 19" o:spid="_x0000_s1047" style="position:absolute;visibility:visible;mso-wrap-style:square" from="4114,7132" to="57150,7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" strokecolor="#1e4a6e" strokeweight=".8pt"/>
                <v:rect id="Text 20" o:spid="_x0000_s1048" style="position:absolute;left:4114;top:8229;width:77724;height:6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" filled="f" stroked="f">
                  <v:textbox inset="0,0,0,0">
                    <w:txbxContent>
                      <w:p w14:paraId="23B1CE4C" w14:textId="2548D286" w:rsidR="000A6054" w:rsidRDefault="00D024D6" w:rsidP="000A6054">
                        <w:pPr>
                          <w:pStyle w:val="NormalWeb"/>
                          <w:spacing w:before="0" w:beforeAutospacing="0" w:after="0" w:afterAutospacing="0"/>
                        </w:pPr>
                        <w:r>
                          <w:rPr>
                            <w:rFonts w:ascii="Calibri" w:eastAsia="Calibri" w:hAnsi="Calibri" w:cs="Calibri"/>
                            <w:b/>
                            <w:bCs/>
                            <w:color w:val="FFFFFF"/>
                            <w:kern w:val="24"/>
                            <w:sz w:val="72"/>
                            <w:szCs w:val="72"/>
                          </w:rPr>
                          <w:t>Green Methanol Market</w:t>
                        </w:r>
                      </w:p>
                    </w:txbxContent>
                  </v:textbox>
                </v:rect>
                <v:rect id="Text 22" o:spid="_x0000_s1049" style="position:absolute;left:4114;top:15630;width:77724;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" filled="f" stroked="f">
                  <v:textbox inset="0,0,0,0">
                    <w:txbxContent>
                      <w:p w14:paraId="0583644E" w14:textId="0F478927" w:rsidR="000A6054" w:rsidRPr="00D024D6" w:rsidRDefault="00D024D6" w:rsidP="000A6054">
                        <w:pPr>
                          <w:pStyle w:val="NormalWeb"/>
                          <w:spacing w:before="0" w:beforeAutospacing="0" w:after="0" w:afterAutospacing="0"/>
                          <w:rPr>
                            <w:sz w:val="48"/>
                            <w:szCs w:val="48"/>
                          </w:rPr>
                        </w:pPr>
                        <w:r w:rsidRPr="00D024D6">
                          <w:rPr>
                            <w:rFonts w:ascii="Calibri" w:eastAsia="Calibri" w:hAnsi="Calibri" w:cs="Calibri"/>
                            <w:b/>
                            <w:bCs/>
                            <w:color w:val="00B4D8"/>
                            <w:kern w:val="24"/>
                            <w:sz w:val="48"/>
                            <w:szCs w:val="48"/>
                          </w:rPr>
                          <w:t>Production Technologies, Equipment &amp; Supplier Landscape</w:t>
                        </w:r>
                      </w:p>
                    </w:txbxContent>
                  </v:textbox>
                </v:rect>
                <v:rect id="Text 23" o:spid="_x0000_s1050" style="position:absolute;left:4114;top:26202;width:80468;height:3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" filled="f" stroked="f">
                  <v:textbox inset="0,0,0,0">
                    <w:txbxContent>
                      <w:p w14:paraId="1CABADA0" w14:textId="6593E921" w:rsidR="000A6054" w:rsidRDefault="00D024D6" w:rsidP="000A6054">
                        <w:pPr>
                          <w:pStyle w:val="NormalWeb"/>
                          <w:spacing w:before="0" w:beforeAutospacing="0" w:after="0" w:afterAutospacing="0"/>
                        </w:pPr>
                        <w:r>
                          <w:rPr>
                            <w:rFonts w:ascii="Calibri" w:eastAsia="Calibri" w:hAnsi="Calibri" w:cs="Calibri"/>
                            <w:i/>
                            <w:iCs/>
                            <w:color w:val="8FBDD3"/>
                            <w:kern w:val="24"/>
                            <w:sz w:val="21"/>
                            <w:szCs w:val="21"/>
                          </w:rPr>
                          <w:t>Market Outlook</w:t>
                        </w:r>
                      </w:p>
                    </w:txbxContent>
                  </v:textbox>
                </v:rect>
                <v:line id="Shape 24" o:spid="_x0000_s1051" style="position:absolute;visibility:visible;mso-wrap-style:square" from="4114,32918" to="54406,32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" strokecolor="#1e4a6e" strokeweight=".8pt"/>
                <v:rect id="Text 25" o:spid="_x0000_s1052" style="position:absolute;left:4114;top:34015;width:50292;height:2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" filled="f" stroked="f">
                  <v:textbox inset="0,0,0,0">
                    <w:txbxContent>
                      <w:p w14:paraId="013089D4" w14:textId="77777777" w:rsidR="000A6054" w:rsidRDefault="000A6054" w:rsidP="000A6054">
                        <w:pPr>
                          <w:pStyle w:val="NormalWeb"/>
                          <w:spacing w:before="0" w:beforeAutospacing="0" w:after="0" w:afterAutospacing="0"/>
                        </w:pPr>
                        <w:r>
                          <w:rPr>
                            <w:rFonts w:ascii="Calibri" w:eastAsia="Calibri" w:hAnsi="Calibri" w:cs="Calibri"/>
                            <w:b/>
                            <w:bCs/>
                            <w:color w:val="5A8FA8"/>
                            <w:spacing w:val="40"/>
                            <w:sz w:val="18"/>
                            <w:szCs w:val="18"/>
                          </w:rPr>
                          <w:t>2025 – 2030 Market Outlook</w:t>
                        </w:r>
                      </w:p>
                    </w:txbxContent>
                  </v:textbox>
                </v:rect>
                <v:rect id="Shape 26" o:spid="_x0000_s1053" style="position:absolute;left:4114;top:37490;width:4892;height:2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" fillcolor="#00b4d8" strokecolor="#00b4d8" strokeweight=".5pt">
                  <v:fill opacity="46003f"/>
                </v:rect>
                <v:rect id="Text 27" o:spid="_x0000_s1054" style="position:absolute;left:4114;top:37490;width:4892;height:2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" filled="f" stroked="f">
                  <v:textbox inset="0,0,0,0">
                    <w:txbxContent>
                      <w:p w14:paraId="3E242E0E" w14:textId="344682BC"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Methanol</w:t>
                        </w:r>
                      </w:p>
                    </w:txbxContent>
                  </v:textbox>
                </v:rect>
                <v:rect id="Shape 28" o:spid="_x0000_s1055" style="position:absolute;left:9921;top:37490;width:5669;height:2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" fillcolor="#0077a8" strokecolor="#0077a8" strokeweight=".5pt">
                  <v:fill opacity="46003f"/>
                </v:rect>
                <v:rect id="Text 29" o:spid="_x0000_s1056" style="position:absolute;left:9921;top:37490;width:5669;height:2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" filled="f" stroked="f">
                  <v:textbox inset="0,0,0,0">
                    <w:txbxContent>
                      <w:p w14:paraId="0D07B717" w14:textId="5BFCEB2F"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CH3OH</w:t>
                        </w:r>
                      </w:p>
                    </w:txbxContent>
                  </v:textbox>
                </v:rect>
                <v:rect id="Shape 30" o:spid="_x0000_s1057" style="position:absolute;left:16504;top:37490;width:10333;height:2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" fillcolor="#005f88" strokecolor="#005f88" strokeweight=".5pt">
                  <v:fill opacity="46003f"/>
                </v:rect>
                <v:rect id="Text 31" o:spid="_x0000_s1058" style="position:absolute;left:16504;top:37490;width:10333;height:2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" filled="f" stroked="f">
                  <v:textbox inset="0,0,0,0">
                    <w:txbxContent>
                      <w:p w14:paraId="7C07B0CA" w14:textId="22EDA227"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Green Methanol</w:t>
                        </w:r>
                      </w:p>
                    </w:txbxContent>
                  </v:textbox>
                </v:rect>
                <v:rect id="Shape 32" o:spid="_x0000_s1059" style="position:absolute;left:27752;top:37490;width:15773;height:2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" fillcolor="#004a6e" strokecolor="#004a6e" strokeweight=".5pt">
                  <v:fill opacity="46003f"/>
                </v:rect>
                <v:rect id="Text 33" o:spid="_x0000_s1060" style="position:absolute;left:27752;top:37490;width:15773;height:2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" filled="f" stroked="f">
                  <v:textbox inset="0,0,0,0">
                    <w:txbxContent>
                      <w:p w14:paraId="4E162181" w14:textId="73C689D4"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Technologies</w:t>
                        </w:r>
                      </w:p>
                    </w:txbxContent>
                  </v:textbox>
                </v:rect>
                <v:rect id="Shape 34" o:spid="_x0000_s1061" style="position:absolute;left:44439;top:37490;width:14219;height:2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" fillcolor="#003454" strokecolor="#003454" strokeweight=".5pt">
                  <v:fill opacity="46003f"/>
                </v:rect>
                <v:rect id="Text 35" o:spid="_x0000_s1062" style="position:absolute;left:44439;top:37490;width:14219;height:2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" filled="f" stroked="f">
                  <v:textbox inset="0,0,0,0">
                    <w:txbxContent>
                      <w:p w14:paraId="42102FE6" w14:textId="630515C6"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Supplier Landscape</w:t>
                        </w:r>
                      </w:p>
                    </w:txbxContent>
                  </v:textbox>
                </v:rect>
                <v:rect id="Shape 36" o:spid="_x0000_s1063" style="position:absolute;top:47548;width:91440;height:3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" fillcolor="#061020" strokecolor="#061020" strokeweight="1pt"/>
                <v:rect id="Text 37" o:spid="_x0000_s1064" style="position:absolute;left:2743;top:47731;width:50292;height:3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" filled="f" stroked="f">
                  <v:textbox inset="0,0,0,0">
                    <w:txbxContent>
                      <w:p w14:paraId="020A62D3" w14:textId="77777777" w:rsidR="000A6054" w:rsidRPr="008A17E8" w:rsidRDefault="000A6054" w:rsidP="000A6054">
                        <w:pPr>
                          <w:pStyle w:val="NormalWeb"/>
                          <w:spacing w:before="0" w:beforeAutospacing="0" w:after="0" w:afterAutospacing="0"/>
                          <w:rPr>
                            <w:sz w:val="36"/>
                          </w:rPr>
                        </w:pPr>
                        <w:r w:rsidRPr="008A17E8">
                          <w:rPr>
                            <w:rFonts w:ascii="Calibri" w:eastAsia="Calibri" w:hAnsi="Calibri" w:cs="Calibri"/>
                            <w:b/>
                            <w:bCs/>
                            <w:color w:val="5A8FA8"/>
                            <w:kern w:val="24"/>
                            <w:szCs w:val="18"/>
                          </w:rPr>
                          <w:t>NextGen Intelligence Stats and Consulting LLP</w:t>
                        </w:r>
                      </w:p>
                    </w:txbxContent>
                  </v:textbox>
                </v:rect>
                <w10:wrap anchorx="page"/>
              </v:group>
            </w:pict>
          </mc:Fallback>
        </mc:AlternateContent>
      </w:r>
    </w:p>
    <w:p w14:paraId="1A1BE38C" w14:textId="179B7F15" w:rsidR="006B4DFA" w:rsidRPr="005042B2" w:rsidRDefault="006B4DFA" w:rsidP="006C6F82">
      <w:pPr>
        <w:pStyle w:val="QnT-Stylehead"/>
        <w:rPr>
          <w:sz w:val="32"/>
          <w:szCs w:val="20"/>
        </w:rPr>
      </w:pPr>
      <w:r w:rsidRPr="005042B2">
        <w:rPr>
          <w:sz w:val="32"/>
          <w:szCs w:val="20"/>
        </w:rPr>
        <w:lastRenderedPageBreak/>
        <w:t>Table of cont</w:t>
      </w:r>
      <w:bookmarkStart w:id="0" w:name="TOC"/>
      <w:bookmarkEnd w:id="0"/>
      <w:r w:rsidR="00CD11C5">
        <w:rPr>
          <w:sz w:val="32"/>
          <w:szCs w:val="20"/>
        </w:rPr>
        <w:t xml:space="preserve">ent </w:t>
      </w:r>
    </w:p>
    <w:p w14:paraId="6A50DA2D" w14:textId="7C4D50D9" w:rsidR="006B1624" w:rsidRDefault="00132D7F">
      <w:pPr>
        <w:pStyle w:val="TOC1"/>
        <w:rPr>
          <w:rFonts w:asciiTheme="minorHAnsi" w:eastAsiaTheme="minorEastAsia" w:hAnsiTheme="minorHAnsi"/>
          <w:caps w:val="0"/>
          <w:color w:val="auto"/>
          <w:kern w:val="2"/>
          <w:sz w:val="24"/>
          <w:szCs w:val="24"/>
          <w:lang w:eastAsia="en-US"/>
          <w14:ligatures w14:val="standardContextual"/>
        </w:rPr>
      </w:pPr>
      <w:r w:rsidRPr="005042B2">
        <w:rPr>
          <w:rFonts w:ascii="Poppins Medium" w:eastAsiaTheme="majorEastAsia" w:hAnsi="Poppins Medium" w:cstheme="majorHAnsi"/>
          <w:color w:val="C00000"/>
          <w:spacing w:val="10"/>
          <w:sz w:val="22"/>
          <w:szCs w:val="16"/>
        </w:rPr>
        <w:fldChar w:fldCharType="begin"/>
      </w:r>
      <w:r w:rsidRPr="005042B2">
        <w:rPr>
          <w:rFonts w:ascii="Poppins Medium" w:eastAsiaTheme="majorEastAsia" w:hAnsi="Poppins Medium" w:cstheme="majorHAnsi"/>
          <w:color w:val="C00000"/>
          <w:spacing w:val="10"/>
          <w:sz w:val="22"/>
          <w:szCs w:val="16"/>
        </w:rPr>
        <w:instrText xml:space="preserve"> TOC \o "1-6" \h \z \t "QnT - Chapter Head,1,QnT - Chapter_head,1,QnT - Head_1,2,QnT - Head_2,3,QnT - Head_3,4,QnT - Head_4,5,QnT - Head_5,6,QnT - LOT,1,QnT - LOF,1,T1,1,T2,2,T3,3,T4,4,T5,5" </w:instrText>
      </w:r>
      <w:r w:rsidRPr="005042B2">
        <w:rPr>
          <w:rFonts w:ascii="Poppins Medium" w:eastAsiaTheme="majorEastAsia" w:hAnsi="Poppins Medium" w:cstheme="majorHAnsi"/>
          <w:color w:val="C00000"/>
          <w:spacing w:val="10"/>
          <w:sz w:val="22"/>
          <w:szCs w:val="16"/>
        </w:rPr>
        <w:fldChar w:fldCharType="separate"/>
      </w:r>
      <w:hyperlink w:anchor="_Toc227581820" w:history="1">
        <w:r w:rsidR="006B1624" w:rsidRPr="00CC45D9">
          <w:rPr>
            <w:rStyle w:val="Hyperlink"/>
            <w:rFonts w:ascii="Roboto" w:hAnsi="Roboto"/>
          </w:rPr>
          <w:t>Chapter 1.</w:t>
        </w:r>
        <w:r w:rsidR="006B1624">
          <w:rPr>
            <w:rFonts w:asciiTheme="minorHAnsi" w:eastAsiaTheme="minorEastAsia" w:hAnsiTheme="minorHAnsi"/>
            <w:caps w:val="0"/>
            <w:color w:val="auto"/>
            <w:kern w:val="2"/>
            <w:sz w:val="24"/>
            <w:szCs w:val="24"/>
            <w:lang w:eastAsia="en-US"/>
            <w14:ligatures w14:val="standardContextual"/>
          </w:rPr>
          <w:tab/>
        </w:r>
        <w:r w:rsidR="006B1624" w:rsidRPr="00CC45D9">
          <w:rPr>
            <w:rStyle w:val="Hyperlink"/>
          </w:rPr>
          <w:t>Executiv</w:t>
        </w:r>
        <w:r w:rsidR="006B1624" w:rsidRPr="00CC45D9">
          <w:rPr>
            <w:rStyle w:val="Hyperlink"/>
          </w:rPr>
          <w:t>e</w:t>
        </w:r>
        <w:r w:rsidR="006B1624" w:rsidRPr="00CC45D9">
          <w:rPr>
            <w:rStyle w:val="Hyperlink"/>
          </w:rPr>
          <w:t xml:space="preserve"> Summary</w:t>
        </w:r>
        <w:r w:rsidR="006B1624">
          <w:rPr>
            <w:webHidden/>
          </w:rPr>
          <w:tab/>
        </w:r>
        <w:r w:rsidR="006B1624">
          <w:rPr>
            <w:webHidden/>
          </w:rPr>
          <w:fldChar w:fldCharType="begin"/>
        </w:r>
        <w:r w:rsidR="006B1624">
          <w:rPr>
            <w:webHidden/>
          </w:rPr>
          <w:instrText xml:space="preserve"> PAGEREF _Toc227581820 \h </w:instrText>
        </w:r>
        <w:r w:rsidR="006B1624">
          <w:rPr>
            <w:webHidden/>
          </w:rPr>
        </w:r>
        <w:r w:rsidR="006B1624">
          <w:rPr>
            <w:webHidden/>
          </w:rPr>
          <w:fldChar w:fldCharType="separate"/>
        </w:r>
        <w:r w:rsidR="006B1624">
          <w:rPr>
            <w:webHidden/>
          </w:rPr>
          <w:t>14</w:t>
        </w:r>
        <w:r w:rsidR="006B1624">
          <w:rPr>
            <w:webHidden/>
          </w:rPr>
          <w:fldChar w:fldCharType="end"/>
        </w:r>
      </w:hyperlink>
    </w:p>
    <w:p w14:paraId="3ACED101" w14:textId="15C6724D"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1" w:history="1">
        <w:r w:rsidRPr="00CC45D9">
          <w:rPr>
            <w:rStyle w:val="Hyperlink"/>
            <w:noProof/>
          </w:rPr>
          <w:t>1.1.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Introduction of GREEN METHANOL Market</w:t>
        </w:r>
        <w:r>
          <w:rPr>
            <w:noProof/>
            <w:webHidden/>
          </w:rPr>
          <w:tab/>
        </w:r>
        <w:r>
          <w:rPr>
            <w:noProof/>
            <w:webHidden/>
          </w:rPr>
          <w:fldChar w:fldCharType="begin"/>
        </w:r>
        <w:r>
          <w:rPr>
            <w:noProof/>
            <w:webHidden/>
          </w:rPr>
          <w:instrText xml:space="preserve"> PAGEREF _Toc227581821 \h </w:instrText>
        </w:r>
        <w:r>
          <w:rPr>
            <w:noProof/>
            <w:webHidden/>
          </w:rPr>
        </w:r>
        <w:r>
          <w:rPr>
            <w:noProof/>
            <w:webHidden/>
          </w:rPr>
          <w:fldChar w:fldCharType="separate"/>
        </w:r>
        <w:r>
          <w:rPr>
            <w:noProof/>
            <w:webHidden/>
          </w:rPr>
          <w:t>15</w:t>
        </w:r>
        <w:r>
          <w:rPr>
            <w:noProof/>
            <w:webHidden/>
          </w:rPr>
          <w:fldChar w:fldCharType="end"/>
        </w:r>
      </w:hyperlink>
    </w:p>
    <w:p w14:paraId="2B34F958" w14:textId="34C2DAA6"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22" w:history="1">
        <w:r w:rsidRPr="00CC45D9">
          <w:rPr>
            <w:rStyle w:val="Hyperlink"/>
            <w:noProof/>
          </w:rPr>
          <w:t>1.1.1.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2024 &amp; 2035</w:t>
        </w:r>
        <w:r>
          <w:rPr>
            <w:noProof/>
            <w:webHidden/>
          </w:rPr>
          <w:tab/>
        </w:r>
        <w:r>
          <w:rPr>
            <w:noProof/>
            <w:webHidden/>
          </w:rPr>
          <w:fldChar w:fldCharType="begin"/>
        </w:r>
        <w:r>
          <w:rPr>
            <w:noProof/>
            <w:webHidden/>
          </w:rPr>
          <w:instrText xml:space="preserve"> PAGEREF _Toc227581822 \h </w:instrText>
        </w:r>
        <w:r>
          <w:rPr>
            <w:noProof/>
            <w:webHidden/>
          </w:rPr>
        </w:r>
        <w:r>
          <w:rPr>
            <w:noProof/>
            <w:webHidden/>
          </w:rPr>
          <w:fldChar w:fldCharType="separate"/>
        </w:r>
        <w:r>
          <w:rPr>
            <w:noProof/>
            <w:webHidden/>
          </w:rPr>
          <w:t>15</w:t>
        </w:r>
        <w:r>
          <w:rPr>
            <w:noProof/>
            <w:webHidden/>
          </w:rPr>
          <w:fldChar w:fldCharType="end"/>
        </w:r>
      </w:hyperlink>
    </w:p>
    <w:p w14:paraId="2A4E609D" w14:textId="7E43E54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3" w:history="1">
        <w:r w:rsidRPr="00CC45D9">
          <w:rPr>
            <w:rStyle w:val="Hyperlink"/>
            <w:noProof/>
          </w:rPr>
          <w:t>1.2.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2020 – 2035 (USD MILLION)</w:t>
        </w:r>
        <w:r>
          <w:rPr>
            <w:noProof/>
            <w:webHidden/>
          </w:rPr>
          <w:tab/>
        </w:r>
        <w:r>
          <w:rPr>
            <w:noProof/>
            <w:webHidden/>
          </w:rPr>
          <w:fldChar w:fldCharType="begin"/>
        </w:r>
        <w:r>
          <w:rPr>
            <w:noProof/>
            <w:webHidden/>
          </w:rPr>
          <w:instrText xml:space="preserve"> PAGEREF _Toc227581823 \h </w:instrText>
        </w:r>
        <w:r>
          <w:rPr>
            <w:noProof/>
            <w:webHidden/>
          </w:rPr>
        </w:r>
        <w:r>
          <w:rPr>
            <w:noProof/>
            <w:webHidden/>
          </w:rPr>
          <w:fldChar w:fldCharType="separate"/>
        </w:r>
        <w:r>
          <w:rPr>
            <w:noProof/>
            <w:webHidden/>
          </w:rPr>
          <w:t>16</w:t>
        </w:r>
        <w:r>
          <w:rPr>
            <w:noProof/>
            <w:webHidden/>
          </w:rPr>
          <w:fldChar w:fldCharType="end"/>
        </w:r>
      </w:hyperlink>
    </w:p>
    <w:p w14:paraId="1BDD30FE" w14:textId="029A4D57"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24" w:history="1">
        <w:r w:rsidRPr="00CC45D9">
          <w:rPr>
            <w:rStyle w:val="Hyperlink"/>
            <w:rFonts w:ascii="Roboto" w:hAnsi="Roboto"/>
          </w:rPr>
          <w:t>Chapter 2.</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Market Introduction – GREEN METHANOL Market</w:t>
        </w:r>
        <w:r>
          <w:rPr>
            <w:webHidden/>
          </w:rPr>
          <w:tab/>
        </w:r>
        <w:r>
          <w:rPr>
            <w:webHidden/>
          </w:rPr>
          <w:fldChar w:fldCharType="begin"/>
        </w:r>
        <w:r>
          <w:rPr>
            <w:webHidden/>
          </w:rPr>
          <w:instrText xml:space="preserve"> PAGEREF _Toc227581824 \h </w:instrText>
        </w:r>
        <w:r>
          <w:rPr>
            <w:webHidden/>
          </w:rPr>
        </w:r>
        <w:r>
          <w:rPr>
            <w:webHidden/>
          </w:rPr>
          <w:fldChar w:fldCharType="separate"/>
        </w:r>
        <w:r>
          <w:rPr>
            <w:webHidden/>
          </w:rPr>
          <w:t>17</w:t>
        </w:r>
        <w:r>
          <w:rPr>
            <w:webHidden/>
          </w:rPr>
          <w:fldChar w:fldCharType="end"/>
        </w:r>
      </w:hyperlink>
    </w:p>
    <w:p w14:paraId="0FAD3E78" w14:textId="310397F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5" w:history="1">
        <w:r w:rsidRPr="00CC45D9">
          <w:rPr>
            <w:rStyle w:val="Hyperlink"/>
            <w:noProof/>
          </w:rPr>
          <w:t>2.1.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Market Definition</w:t>
        </w:r>
        <w:r>
          <w:rPr>
            <w:noProof/>
            <w:webHidden/>
          </w:rPr>
          <w:tab/>
        </w:r>
        <w:r>
          <w:rPr>
            <w:noProof/>
            <w:webHidden/>
          </w:rPr>
          <w:fldChar w:fldCharType="begin"/>
        </w:r>
        <w:r>
          <w:rPr>
            <w:noProof/>
            <w:webHidden/>
          </w:rPr>
          <w:instrText xml:space="preserve"> PAGEREF _Toc227581825 \h </w:instrText>
        </w:r>
        <w:r>
          <w:rPr>
            <w:noProof/>
            <w:webHidden/>
          </w:rPr>
        </w:r>
        <w:r>
          <w:rPr>
            <w:noProof/>
            <w:webHidden/>
          </w:rPr>
          <w:fldChar w:fldCharType="separate"/>
        </w:r>
        <w:r>
          <w:rPr>
            <w:noProof/>
            <w:webHidden/>
          </w:rPr>
          <w:t>17</w:t>
        </w:r>
        <w:r>
          <w:rPr>
            <w:noProof/>
            <w:webHidden/>
          </w:rPr>
          <w:fldChar w:fldCharType="end"/>
        </w:r>
      </w:hyperlink>
    </w:p>
    <w:p w14:paraId="04422BEF" w14:textId="12C6C85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6" w:history="1">
        <w:r w:rsidRPr="00CC45D9">
          <w:rPr>
            <w:rStyle w:val="Hyperlink"/>
            <w:noProof/>
          </w:rPr>
          <w:t>2.2.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Scope of the Study</w:t>
        </w:r>
        <w:r>
          <w:rPr>
            <w:noProof/>
            <w:webHidden/>
          </w:rPr>
          <w:tab/>
        </w:r>
        <w:r>
          <w:rPr>
            <w:noProof/>
            <w:webHidden/>
          </w:rPr>
          <w:fldChar w:fldCharType="begin"/>
        </w:r>
        <w:r>
          <w:rPr>
            <w:noProof/>
            <w:webHidden/>
          </w:rPr>
          <w:instrText xml:space="preserve"> PAGEREF _Toc227581826 \h </w:instrText>
        </w:r>
        <w:r>
          <w:rPr>
            <w:noProof/>
            <w:webHidden/>
          </w:rPr>
        </w:r>
        <w:r>
          <w:rPr>
            <w:noProof/>
            <w:webHidden/>
          </w:rPr>
          <w:fldChar w:fldCharType="separate"/>
        </w:r>
        <w:r>
          <w:rPr>
            <w:noProof/>
            <w:webHidden/>
          </w:rPr>
          <w:t>18</w:t>
        </w:r>
        <w:r>
          <w:rPr>
            <w:noProof/>
            <w:webHidden/>
          </w:rPr>
          <w:fldChar w:fldCharType="end"/>
        </w:r>
      </w:hyperlink>
    </w:p>
    <w:p w14:paraId="799C14FC" w14:textId="7C2A343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7" w:history="1">
        <w:r w:rsidRPr="00CC45D9">
          <w:rPr>
            <w:rStyle w:val="Hyperlink"/>
            <w:noProof/>
          </w:rPr>
          <w:t>2.3.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Research Methodology</w:t>
        </w:r>
        <w:r>
          <w:rPr>
            <w:noProof/>
            <w:webHidden/>
          </w:rPr>
          <w:tab/>
        </w:r>
        <w:r>
          <w:rPr>
            <w:noProof/>
            <w:webHidden/>
          </w:rPr>
          <w:fldChar w:fldCharType="begin"/>
        </w:r>
        <w:r>
          <w:rPr>
            <w:noProof/>
            <w:webHidden/>
          </w:rPr>
          <w:instrText xml:space="preserve"> PAGEREF _Toc227581827 \h </w:instrText>
        </w:r>
        <w:r>
          <w:rPr>
            <w:noProof/>
            <w:webHidden/>
          </w:rPr>
        </w:r>
        <w:r>
          <w:rPr>
            <w:noProof/>
            <w:webHidden/>
          </w:rPr>
          <w:fldChar w:fldCharType="separate"/>
        </w:r>
        <w:r>
          <w:rPr>
            <w:noProof/>
            <w:webHidden/>
          </w:rPr>
          <w:t>19</w:t>
        </w:r>
        <w:r>
          <w:rPr>
            <w:noProof/>
            <w:webHidden/>
          </w:rPr>
          <w:fldChar w:fldCharType="end"/>
        </w:r>
      </w:hyperlink>
    </w:p>
    <w:p w14:paraId="73DE0B58" w14:textId="6D0F8A2B"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8" w:history="1">
        <w:r w:rsidRPr="00CC45D9">
          <w:rPr>
            <w:rStyle w:val="Hyperlink"/>
            <w:noProof/>
          </w:rPr>
          <w:t>2.4.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Key Assumptions</w:t>
        </w:r>
        <w:r>
          <w:rPr>
            <w:noProof/>
            <w:webHidden/>
          </w:rPr>
          <w:tab/>
        </w:r>
        <w:r>
          <w:rPr>
            <w:noProof/>
            <w:webHidden/>
          </w:rPr>
          <w:fldChar w:fldCharType="begin"/>
        </w:r>
        <w:r>
          <w:rPr>
            <w:noProof/>
            <w:webHidden/>
          </w:rPr>
          <w:instrText xml:space="preserve"> PAGEREF _Toc227581828 \h </w:instrText>
        </w:r>
        <w:r>
          <w:rPr>
            <w:noProof/>
            <w:webHidden/>
          </w:rPr>
        </w:r>
        <w:r>
          <w:rPr>
            <w:noProof/>
            <w:webHidden/>
          </w:rPr>
          <w:fldChar w:fldCharType="separate"/>
        </w:r>
        <w:r>
          <w:rPr>
            <w:noProof/>
            <w:webHidden/>
          </w:rPr>
          <w:t>23</w:t>
        </w:r>
        <w:r>
          <w:rPr>
            <w:noProof/>
            <w:webHidden/>
          </w:rPr>
          <w:fldChar w:fldCharType="end"/>
        </w:r>
      </w:hyperlink>
    </w:p>
    <w:p w14:paraId="28661C4A" w14:textId="645CD44B"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29" w:history="1">
        <w:r w:rsidRPr="00CC45D9">
          <w:rPr>
            <w:rStyle w:val="Hyperlink"/>
            <w:rFonts w:ascii="Roboto" w:hAnsi="Roboto"/>
          </w:rPr>
          <w:t>Chapter 3.</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Market Dynamics- GREEN METHANOL Market</w:t>
        </w:r>
        <w:r>
          <w:rPr>
            <w:webHidden/>
          </w:rPr>
          <w:tab/>
        </w:r>
        <w:r>
          <w:rPr>
            <w:webHidden/>
          </w:rPr>
          <w:fldChar w:fldCharType="begin"/>
        </w:r>
        <w:r>
          <w:rPr>
            <w:webHidden/>
          </w:rPr>
          <w:instrText xml:space="preserve"> PAGEREF _Toc227581829 \h </w:instrText>
        </w:r>
        <w:r>
          <w:rPr>
            <w:webHidden/>
          </w:rPr>
        </w:r>
        <w:r>
          <w:rPr>
            <w:webHidden/>
          </w:rPr>
          <w:fldChar w:fldCharType="separate"/>
        </w:r>
        <w:r>
          <w:rPr>
            <w:webHidden/>
          </w:rPr>
          <w:t>24</w:t>
        </w:r>
        <w:r>
          <w:rPr>
            <w:webHidden/>
          </w:rPr>
          <w:fldChar w:fldCharType="end"/>
        </w:r>
      </w:hyperlink>
    </w:p>
    <w:p w14:paraId="70581D52" w14:textId="0B07E57B"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0" w:history="1">
        <w:r w:rsidRPr="00CC45D9">
          <w:rPr>
            <w:rStyle w:val="Hyperlink"/>
            <w:noProof/>
          </w:rPr>
          <w:t>3.1.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Market Drivers</w:t>
        </w:r>
        <w:r>
          <w:rPr>
            <w:noProof/>
            <w:webHidden/>
          </w:rPr>
          <w:tab/>
        </w:r>
        <w:r>
          <w:rPr>
            <w:noProof/>
            <w:webHidden/>
          </w:rPr>
          <w:fldChar w:fldCharType="begin"/>
        </w:r>
        <w:r>
          <w:rPr>
            <w:noProof/>
            <w:webHidden/>
          </w:rPr>
          <w:instrText xml:space="preserve"> PAGEREF _Toc227581830 \h </w:instrText>
        </w:r>
        <w:r>
          <w:rPr>
            <w:noProof/>
            <w:webHidden/>
          </w:rPr>
        </w:r>
        <w:r>
          <w:rPr>
            <w:noProof/>
            <w:webHidden/>
          </w:rPr>
          <w:fldChar w:fldCharType="separate"/>
        </w:r>
        <w:r>
          <w:rPr>
            <w:noProof/>
            <w:webHidden/>
          </w:rPr>
          <w:t>25</w:t>
        </w:r>
        <w:r>
          <w:rPr>
            <w:noProof/>
            <w:webHidden/>
          </w:rPr>
          <w:fldChar w:fldCharType="end"/>
        </w:r>
      </w:hyperlink>
    </w:p>
    <w:p w14:paraId="7F69B5D7" w14:textId="6F38E07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1" w:history="1">
        <w:r w:rsidRPr="00CC45D9">
          <w:rPr>
            <w:rStyle w:val="Hyperlink"/>
            <w:noProof/>
          </w:rPr>
          <w:t>3.2.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Market Restraints</w:t>
        </w:r>
        <w:r>
          <w:rPr>
            <w:noProof/>
            <w:webHidden/>
          </w:rPr>
          <w:tab/>
        </w:r>
        <w:r>
          <w:rPr>
            <w:noProof/>
            <w:webHidden/>
          </w:rPr>
          <w:fldChar w:fldCharType="begin"/>
        </w:r>
        <w:r>
          <w:rPr>
            <w:noProof/>
            <w:webHidden/>
          </w:rPr>
          <w:instrText xml:space="preserve"> PAGEREF _Toc227581831 \h </w:instrText>
        </w:r>
        <w:r>
          <w:rPr>
            <w:noProof/>
            <w:webHidden/>
          </w:rPr>
        </w:r>
        <w:r>
          <w:rPr>
            <w:noProof/>
            <w:webHidden/>
          </w:rPr>
          <w:fldChar w:fldCharType="separate"/>
        </w:r>
        <w:r>
          <w:rPr>
            <w:noProof/>
            <w:webHidden/>
          </w:rPr>
          <w:t>26</w:t>
        </w:r>
        <w:r>
          <w:rPr>
            <w:noProof/>
            <w:webHidden/>
          </w:rPr>
          <w:fldChar w:fldCharType="end"/>
        </w:r>
      </w:hyperlink>
    </w:p>
    <w:p w14:paraId="1571FE68" w14:textId="78EB612C"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2" w:history="1">
        <w:r w:rsidRPr="00CC45D9">
          <w:rPr>
            <w:rStyle w:val="Hyperlink"/>
            <w:noProof/>
          </w:rPr>
          <w:t>3.3.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Market Opportunities</w:t>
        </w:r>
        <w:r>
          <w:rPr>
            <w:noProof/>
            <w:webHidden/>
          </w:rPr>
          <w:tab/>
        </w:r>
        <w:r>
          <w:rPr>
            <w:noProof/>
            <w:webHidden/>
          </w:rPr>
          <w:fldChar w:fldCharType="begin"/>
        </w:r>
        <w:r>
          <w:rPr>
            <w:noProof/>
            <w:webHidden/>
          </w:rPr>
          <w:instrText xml:space="preserve"> PAGEREF _Toc227581832 \h </w:instrText>
        </w:r>
        <w:r>
          <w:rPr>
            <w:noProof/>
            <w:webHidden/>
          </w:rPr>
        </w:r>
        <w:r>
          <w:rPr>
            <w:noProof/>
            <w:webHidden/>
          </w:rPr>
          <w:fldChar w:fldCharType="separate"/>
        </w:r>
        <w:r>
          <w:rPr>
            <w:noProof/>
            <w:webHidden/>
          </w:rPr>
          <w:t>27</w:t>
        </w:r>
        <w:r>
          <w:rPr>
            <w:noProof/>
            <w:webHidden/>
          </w:rPr>
          <w:fldChar w:fldCharType="end"/>
        </w:r>
      </w:hyperlink>
    </w:p>
    <w:p w14:paraId="513994A7" w14:textId="6C688FA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3" w:history="1">
        <w:r w:rsidRPr="00CC45D9">
          <w:rPr>
            <w:rStyle w:val="Hyperlink"/>
            <w:noProof/>
          </w:rPr>
          <w:t>3.4.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Market Challenges</w:t>
        </w:r>
        <w:r>
          <w:rPr>
            <w:noProof/>
            <w:webHidden/>
          </w:rPr>
          <w:tab/>
        </w:r>
        <w:r>
          <w:rPr>
            <w:noProof/>
            <w:webHidden/>
          </w:rPr>
          <w:fldChar w:fldCharType="begin"/>
        </w:r>
        <w:r>
          <w:rPr>
            <w:noProof/>
            <w:webHidden/>
          </w:rPr>
          <w:instrText xml:space="preserve"> PAGEREF _Toc227581833 \h </w:instrText>
        </w:r>
        <w:r>
          <w:rPr>
            <w:noProof/>
            <w:webHidden/>
          </w:rPr>
        </w:r>
        <w:r>
          <w:rPr>
            <w:noProof/>
            <w:webHidden/>
          </w:rPr>
          <w:fldChar w:fldCharType="separate"/>
        </w:r>
        <w:r>
          <w:rPr>
            <w:noProof/>
            <w:webHidden/>
          </w:rPr>
          <w:t>28</w:t>
        </w:r>
        <w:r>
          <w:rPr>
            <w:noProof/>
            <w:webHidden/>
          </w:rPr>
          <w:fldChar w:fldCharType="end"/>
        </w:r>
      </w:hyperlink>
    </w:p>
    <w:p w14:paraId="29089F57" w14:textId="0255EB4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4" w:history="1">
        <w:r w:rsidRPr="00CC45D9">
          <w:rPr>
            <w:rStyle w:val="Hyperlink"/>
            <w:noProof/>
          </w:rPr>
          <w:t>3.5.</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Technological Advancements &amp; Innovations</w:t>
        </w:r>
        <w:r>
          <w:rPr>
            <w:noProof/>
            <w:webHidden/>
          </w:rPr>
          <w:tab/>
        </w:r>
        <w:r>
          <w:rPr>
            <w:noProof/>
            <w:webHidden/>
          </w:rPr>
          <w:fldChar w:fldCharType="begin"/>
        </w:r>
        <w:r>
          <w:rPr>
            <w:noProof/>
            <w:webHidden/>
          </w:rPr>
          <w:instrText xml:space="preserve"> PAGEREF _Toc227581834 \h </w:instrText>
        </w:r>
        <w:r>
          <w:rPr>
            <w:noProof/>
            <w:webHidden/>
          </w:rPr>
        </w:r>
        <w:r>
          <w:rPr>
            <w:noProof/>
            <w:webHidden/>
          </w:rPr>
          <w:fldChar w:fldCharType="separate"/>
        </w:r>
        <w:r>
          <w:rPr>
            <w:noProof/>
            <w:webHidden/>
          </w:rPr>
          <w:t>29</w:t>
        </w:r>
        <w:r>
          <w:rPr>
            <w:noProof/>
            <w:webHidden/>
          </w:rPr>
          <w:fldChar w:fldCharType="end"/>
        </w:r>
      </w:hyperlink>
    </w:p>
    <w:p w14:paraId="4AD589D2" w14:textId="57AB6A56"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35" w:history="1">
        <w:r w:rsidRPr="00CC45D9">
          <w:rPr>
            <w:rStyle w:val="Hyperlink"/>
            <w:rFonts w:ascii="Roboto" w:hAnsi="Roboto"/>
          </w:rPr>
          <w:t>Chapter 4.</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Industry Outlook- GREEN METHANOL Market</w:t>
        </w:r>
        <w:r>
          <w:rPr>
            <w:webHidden/>
          </w:rPr>
          <w:tab/>
        </w:r>
        <w:r>
          <w:rPr>
            <w:webHidden/>
          </w:rPr>
          <w:fldChar w:fldCharType="begin"/>
        </w:r>
        <w:r>
          <w:rPr>
            <w:webHidden/>
          </w:rPr>
          <w:instrText xml:space="preserve"> PAGEREF _Toc227581835 \h </w:instrText>
        </w:r>
        <w:r>
          <w:rPr>
            <w:webHidden/>
          </w:rPr>
        </w:r>
        <w:r>
          <w:rPr>
            <w:webHidden/>
          </w:rPr>
          <w:fldChar w:fldCharType="separate"/>
        </w:r>
        <w:r>
          <w:rPr>
            <w:webHidden/>
          </w:rPr>
          <w:t>30</w:t>
        </w:r>
        <w:r>
          <w:rPr>
            <w:webHidden/>
          </w:rPr>
          <w:fldChar w:fldCharType="end"/>
        </w:r>
      </w:hyperlink>
    </w:p>
    <w:p w14:paraId="7D15267C" w14:textId="42776A7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6" w:history="1">
        <w:r w:rsidRPr="00CC45D9">
          <w:rPr>
            <w:rStyle w:val="Hyperlink"/>
            <w:noProof/>
          </w:rPr>
          <w:t>4.1.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Value Chain Analysis</w:t>
        </w:r>
        <w:r>
          <w:rPr>
            <w:noProof/>
            <w:webHidden/>
          </w:rPr>
          <w:tab/>
        </w:r>
        <w:r>
          <w:rPr>
            <w:noProof/>
            <w:webHidden/>
          </w:rPr>
          <w:fldChar w:fldCharType="begin"/>
        </w:r>
        <w:r>
          <w:rPr>
            <w:noProof/>
            <w:webHidden/>
          </w:rPr>
          <w:instrText xml:space="preserve"> PAGEREF _Toc227581836 \h </w:instrText>
        </w:r>
        <w:r>
          <w:rPr>
            <w:noProof/>
            <w:webHidden/>
          </w:rPr>
        </w:r>
        <w:r>
          <w:rPr>
            <w:noProof/>
            <w:webHidden/>
          </w:rPr>
          <w:fldChar w:fldCharType="separate"/>
        </w:r>
        <w:r>
          <w:rPr>
            <w:noProof/>
            <w:webHidden/>
          </w:rPr>
          <w:t>30</w:t>
        </w:r>
        <w:r>
          <w:rPr>
            <w:noProof/>
            <w:webHidden/>
          </w:rPr>
          <w:fldChar w:fldCharType="end"/>
        </w:r>
      </w:hyperlink>
    </w:p>
    <w:p w14:paraId="2F726426" w14:textId="5C98CA08"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7" w:history="1">
        <w:r w:rsidRPr="00CC45D9">
          <w:rPr>
            <w:rStyle w:val="Hyperlink"/>
            <w:noProof/>
          </w:rPr>
          <w:t>4.2.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Regulatory Landscape</w:t>
        </w:r>
        <w:r>
          <w:rPr>
            <w:noProof/>
            <w:webHidden/>
          </w:rPr>
          <w:tab/>
        </w:r>
        <w:r>
          <w:rPr>
            <w:noProof/>
            <w:webHidden/>
          </w:rPr>
          <w:fldChar w:fldCharType="begin"/>
        </w:r>
        <w:r>
          <w:rPr>
            <w:noProof/>
            <w:webHidden/>
          </w:rPr>
          <w:instrText xml:space="preserve"> PAGEREF _Toc227581837 \h </w:instrText>
        </w:r>
        <w:r>
          <w:rPr>
            <w:noProof/>
            <w:webHidden/>
          </w:rPr>
        </w:r>
        <w:r>
          <w:rPr>
            <w:noProof/>
            <w:webHidden/>
          </w:rPr>
          <w:fldChar w:fldCharType="separate"/>
        </w:r>
        <w:r>
          <w:rPr>
            <w:noProof/>
            <w:webHidden/>
          </w:rPr>
          <w:t>32</w:t>
        </w:r>
        <w:r>
          <w:rPr>
            <w:noProof/>
            <w:webHidden/>
          </w:rPr>
          <w:fldChar w:fldCharType="end"/>
        </w:r>
      </w:hyperlink>
    </w:p>
    <w:p w14:paraId="5278DE72" w14:textId="40013A9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8" w:history="1">
        <w:r w:rsidRPr="00CC45D9">
          <w:rPr>
            <w:rStyle w:val="Hyperlink"/>
            <w:noProof/>
          </w:rPr>
          <w:t>4.3.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ESG (Environmental, Social, Governance) Impact</w:t>
        </w:r>
        <w:r>
          <w:rPr>
            <w:noProof/>
            <w:webHidden/>
          </w:rPr>
          <w:tab/>
        </w:r>
        <w:r>
          <w:rPr>
            <w:noProof/>
            <w:webHidden/>
          </w:rPr>
          <w:fldChar w:fldCharType="begin"/>
        </w:r>
        <w:r>
          <w:rPr>
            <w:noProof/>
            <w:webHidden/>
          </w:rPr>
          <w:instrText xml:space="preserve"> PAGEREF _Toc227581838 \h </w:instrText>
        </w:r>
        <w:r>
          <w:rPr>
            <w:noProof/>
            <w:webHidden/>
          </w:rPr>
        </w:r>
        <w:r>
          <w:rPr>
            <w:noProof/>
            <w:webHidden/>
          </w:rPr>
          <w:fldChar w:fldCharType="separate"/>
        </w:r>
        <w:r>
          <w:rPr>
            <w:noProof/>
            <w:webHidden/>
          </w:rPr>
          <w:t>33</w:t>
        </w:r>
        <w:r>
          <w:rPr>
            <w:noProof/>
            <w:webHidden/>
          </w:rPr>
          <w:fldChar w:fldCharType="end"/>
        </w:r>
      </w:hyperlink>
    </w:p>
    <w:p w14:paraId="01FA90B0" w14:textId="0D6A22D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9" w:history="1">
        <w:r w:rsidRPr="00CC45D9">
          <w:rPr>
            <w:rStyle w:val="Hyperlink"/>
            <w:noProof/>
          </w:rPr>
          <w:t>4.4.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PESTLE Analysis</w:t>
        </w:r>
        <w:r>
          <w:rPr>
            <w:noProof/>
            <w:webHidden/>
          </w:rPr>
          <w:tab/>
        </w:r>
        <w:r>
          <w:rPr>
            <w:noProof/>
            <w:webHidden/>
          </w:rPr>
          <w:fldChar w:fldCharType="begin"/>
        </w:r>
        <w:r>
          <w:rPr>
            <w:noProof/>
            <w:webHidden/>
          </w:rPr>
          <w:instrText xml:space="preserve"> PAGEREF _Toc227581839 \h </w:instrText>
        </w:r>
        <w:r>
          <w:rPr>
            <w:noProof/>
            <w:webHidden/>
          </w:rPr>
        </w:r>
        <w:r>
          <w:rPr>
            <w:noProof/>
            <w:webHidden/>
          </w:rPr>
          <w:fldChar w:fldCharType="separate"/>
        </w:r>
        <w:r>
          <w:rPr>
            <w:noProof/>
            <w:webHidden/>
          </w:rPr>
          <w:t>34</w:t>
        </w:r>
        <w:r>
          <w:rPr>
            <w:noProof/>
            <w:webHidden/>
          </w:rPr>
          <w:fldChar w:fldCharType="end"/>
        </w:r>
      </w:hyperlink>
    </w:p>
    <w:p w14:paraId="048D582E" w14:textId="549A480D"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0" w:history="1">
        <w:r w:rsidRPr="00CC45D9">
          <w:rPr>
            <w:rStyle w:val="Hyperlink"/>
            <w:noProof/>
          </w:rPr>
          <w:t>4.5.</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Porter’s Five Forces Analysis</w:t>
        </w:r>
        <w:r>
          <w:rPr>
            <w:noProof/>
            <w:webHidden/>
          </w:rPr>
          <w:tab/>
        </w:r>
        <w:r>
          <w:rPr>
            <w:noProof/>
            <w:webHidden/>
          </w:rPr>
          <w:fldChar w:fldCharType="begin"/>
        </w:r>
        <w:r>
          <w:rPr>
            <w:noProof/>
            <w:webHidden/>
          </w:rPr>
          <w:instrText xml:space="preserve"> PAGEREF _Toc227581840 \h </w:instrText>
        </w:r>
        <w:r>
          <w:rPr>
            <w:noProof/>
            <w:webHidden/>
          </w:rPr>
        </w:r>
        <w:r>
          <w:rPr>
            <w:noProof/>
            <w:webHidden/>
          </w:rPr>
          <w:fldChar w:fldCharType="separate"/>
        </w:r>
        <w:r>
          <w:rPr>
            <w:noProof/>
            <w:webHidden/>
          </w:rPr>
          <w:t>35</w:t>
        </w:r>
        <w:r>
          <w:rPr>
            <w:noProof/>
            <w:webHidden/>
          </w:rPr>
          <w:fldChar w:fldCharType="end"/>
        </w:r>
      </w:hyperlink>
    </w:p>
    <w:p w14:paraId="3D7C7E95" w14:textId="2CEA177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1" w:history="1">
        <w:r w:rsidRPr="00CC45D9">
          <w:rPr>
            <w:rStyle w:val="Hyperlink"/>
            <w:noProof/>
          </w:rPr>
          <w:t>4.6.</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Emerging Business Models &amp; Ecosystem Partnerships</w:t>
        </w:r>
        <w:r>
          <w:rPr>
            <w:noProof/>
            <w:webHidden/>
          </w:rPr>
          <w:tab/>
        </w:r>
        <w:r>
          <w:rPr>
            <w:noProof/>
            <w:webHidden/>
          </w:rPr>
          <w:fldChar w:fldCharType="begin"/>
        </w:r>
        <w:r>
          <w:rPr>
            <w:noProof/>
            <w:webHidden/>
          </w:rPr>
          <w:instrText xml:space="preserve"> PAGEREF _Toc227581841 \h </w:instrText>
        </w:r>
        <w:r>
          <w:rPr>
            <w:noProof/>
            <w:webHidden/>
          </w:rPr>
        </w:r>
        <w:r>
          <w:rPr>
            <w:noProof/>
            <w:webHidden/>
          </w:rPr>
          <w:fldChar w:fldCharType="separate"/>
        </w:r>
        <w:r>
          <w:rPr>
            <w:noProof/>
            <w:webHidden/>
          </w:rPr>
          <w:t>36</w:t>
        </w:r>
        <w:r>
          <w:rPr>
            <w:noProof/>
            <w:webHidden/>
          </w:rPr>
          <w:fldChar w:fldCharType="end"/>
        </w:r>
      </w:hyperlink>
    </w:p>
    <w:p w14:paraId="6C10E87E" w14:textId="15E3ED5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2" w:history="1">
        <w:r w:rsidRPr="00CC45D9">
          <w:rPr>
            <w:rStyle w:val="Hyperlink"/>
            <w:noProof/>
          </w:rPr>
          <w:t>4.7.</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Market Attractiveness</w:t>
        </w:r>
        <w:r>
          <w:rPr>
            <w:noProof/>
            <w:webHidden/>
          </w:rPr>
          <w:tab/>
        </w:r>
        <w:r>
          <w:rPr>
            <w:noProof/>
            <w:webHidden/>
          </w:rPr>
          <w:fldChar w:fldCharType="begin"/>
        </w:r>
        <w:r>
          <w:rPr>
            <w:noProof/>
            <w:webHidden/>
          </w:rPr>
          <w:instrText xml:space="preserve"> PAGEREF _Toc227581842 \h </w:instrText>
        </w:r>
        <w:r>
          <w:rPr>
            <w:noProof/>
            <w:webHidden/>
          </w:rPr>
        </w:r>
        <w:r>
          <w:rPr>
            <w:noProof/>
            <w:webHidden/>
          </w:rPr>
          <w:fldChar w:fldCharType="separate"/>
        </w:r>
        <w:r>
          <w:rPr>
            <w:noProof/>
            <w:webHidden/>
          </w:rPr>
          <w:t>37</w:t>
        </w:r>
        <w:r>
          <w:rPr>
            <w:noProof/>
            <w:webHidden/>
          </w:rPr>
          <w:fldChar w:fldCharType="end"/>
        </w:r>
      </w:hyperlink>
    </w:p>
    <w:p w14:paraId="5FB41A8A" w14:textId="7E2EF00B"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3" w:history="1">
        <w:r w:rsidRPr="00CC45D9">
          <w:rPr>
            <w:rStyle w:val="Hyperlink"/>
            <w:b/>
            <w:bCs/>
            <w:noProof/>
            <w:highlight w:val="yellow"/>
          </w:rPr>
          <w:t>4.8.</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b/>
            <w:bCs/>
            <w:noProof/>
            <w:highlight w:val="yellow"/>
          </w:rPr>
          <w:t>Equipment (Supplier Landscape Focus)</w:t>
        </w:r>
        <w:r>
          <w:rPr>
            <w:noProof/>
            <w:webHidden/>
          </w:rPr>
          <w:tab/>
        </w:r>
        <w:r>
          <w:rPr>
            <w:noProof/>
            <w:webHidden/>
          </w:rPr>
          <w:fldChar w:fldCharType="begin"/>
        </w:r>
        <w:r>
          <w:rPr>
            <w:noProof/>
            <w:webHidden/>
          </w:rPr>
          <w:instrText xml:space="preserve"> PAGEREF _Toc227581843 \h </w:instrText>
        </w:r>
        <w:r>
          <w:rPr>
            <w:noProof/>
            <w:webHidden/>
          </w:rPr>
        </w:r>
        <w:r>
          <w:rPr>
            <w:noProof/>
            <w:webHidden/>
          </w:rPr>
          <w:fldChar w:fldCharType="separate"/>
        </w:r>
        <w:r>
          <w:rPr>
            <w:noProof/>
            <w:webHidden/>
          </w:rPr>
          <w:t>38</w:t>
        </w:r>
        <w:r>
          <w:rPr>
            <w:noProof/>
            <w:webHidden/>
          </w:rPr>
          <w:fldChar w:fldCharType="end"/>
        </w:r>
      </w:hyperlink>
    </w:p>
    <w:p w14:paraId="1B6B0836" w14:textId="66B06D4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4" w:history="1">
        <w:r w:rsidRPr="00CC45D9">
          <w:rPr>
            <w:rStyle w:val="Hyperlink"/>
            <w:noProof/>
            <w:highlight w:val="yellow"/>
          </w:rPr>
          <w:t>4.9.</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highlight w:val="yellow"/>
          </w:rPr>
          <w:t>Cost Breakdown of E-methanol and bio-methanol</w:t>
        </w:r>
        <w:r>
          <w:rPr>
            <w:noProof/>
            <w:webHidden/>
          </w:rPr>
          <w:tab/>
        </w:r>
        <w:r>
          <w:rPr>
            <w:noProof/>
            <w:webHidden/>
          </w:rPr>
          <w:fldChar w:fldCharType="begin"/>
        </w:r>
        <w:r>
          <w:rPr>
            <w:noProof/>
            <w:webHidden/>
          </w:rPr>
          <w:instrText xml:space="preserve"> PAGEREF _Toc227581844 \h </w:instrText>
        </w:r>
        <w:r>
          <w:rPr>
            <w:noProof/>
            <w:webHidden/>
          </w:rPr>
        </w:r>
        <w:r>
          <w:rPr>
            <w:noProof/>
            <w:webHidden/>
          </w:rPr>
          <w:fldChar w:fldCharType="separate"/>
        </w:r>
        <w:r>
          <w:rPr>
            <w:noProof/>
            <w:webHidden/>
          </w:rPr>
          <w:t>39</w:t>
        </w:r>
        <w:r>
          <w:rPr>
            <w:noProof/>
            <w:webHidden/>
          </w:rPr>
          <w:fldChar w:fldCharType="end"/>
        </w:r>
      </w:hyperlink>
    </w:p>
    <w:p w14:paraId="7426BE8E" w14:textId="3698977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5" w:history="1">
        <w:r w:rsidRPr="00CC45D9">
          <w:rPr>
            <w:rStyle w:val="Hyperlink"/>
            <w:noProof/>
            <w:highlight w:val="yellow"/>
          </w:rPr>
          <w:t>4.10.</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highlight w:val="yellow"/>
          </w:rPr>
          <w:t>Production Technologies analysis</w:t>
        </w:r>
        <w:r>
          <w:rPr>
            <w:noProof/>
            <w:webHidden/>
          </w:rPr>
          <w:tab/>
        </w:r>
        <w:r>
          <w:rPr>
            <w:noProof/>
            <w:webHidden/>
          </w:rPr>
          <w:fldChar w:fldCharType="begin"/>
        </w:r>
        <w:r>
          <w:rPr>
            <w:noProof/>
            <w:webHidden/>
          </w:rPr>
          <w:instrText xml:space="preserve"> PAGEREF _Toc227581845 \h </w:instrText>
        </w:r>
        <w:r>
          <w:rPr>
            <w:noProof/>
            <w:webHidden/>
          </w:rPr>
        </w:r>
        <w:r>
          <w:rPr>
            <w:noProof/>
            <w:webHidden/>
          </w:rPr>
          <w:fldChar w:fldCharType="separate"/>
        </w:r>
        <w:r>
          <w:rPr>
            <w:noProof/>
            <w:webHidden/>
          </w:rPr>
          <w:t>40</w:t>
        </w:r>
        <w:r>
          <w:rPr>
            <w:noProof/>
            <w:webHidden/>
          </w:rPr>
          <w:fldChar w:fldCharType="end"/>
        </w:r>
      </w:hyperlink>
    </w:p>
    <w:p w14:paraId="0D693D9B" w14:textId="076BAA8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6" w:history="1">
        <w:r w:rsidRPr="00CC45D9">
          <w:rPr>
            <w:rStyle w:val="Hyperlink"/>
            <w:noProof/>
            <w:highlight w:val="yellow"/>
          </w:rPr>
          <w:t>4.11.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highlight w:val="yellow"/>
          </w:rPr>
          <w:t>Competitive Landscape &amp; White Space</w:t>
        </w:r>
        <w:r>
          <w:rPr>
            <w:noProof/>
            <w:webHidden/>
          </w:rPr>
          <w:tab/>
        </w:r>
        <w:r>
          <w:rPr>
            <w:noProof/>
            <w:webHidden/>
          </w:rPr>
          <w:fldChar w:fldCharType="begin"/>
        </w:r>
        <w:r>
          <w:rPr>
            <w:noProof/>
            <w:webHidden/>
          </w:rPr>
          <w:instrText xml:space="preserve"> PAGEREF _Toc227581846 \h </w:instrText>
        </w:r>
        <w:r>
          <w:rPr>
            <w:noProof/>
            <w:webHidden/>
          </w:rPr>
        </w:r>
        <w:r>
          <w:rPr>
            <w:noProof/>
            <w:webHidden/>
          </w:rPr>
          <w:fldChar w:fldCharType="separate"/>
        </w:r>
        <w:r>
          <w:rPr>
            <w:noProof/>
            <w:webHidden/>
          </w:rPr>
          <w:t>40</w:t>
        </w:r>
        <w:r>
          <w:rPr>
            <w:noProof/>
            <w:webHidden/>
          </w:rPr>
          <w:fldChar w:fldCharType="end"/>
        </w:r>
      </w:hyperlink>
    </w:p>
    <w:p w14:paraId="196D2C11" w14:textId="1255B698"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47" w:history="1">
        <w:r w:rsidRPr="00CC45D9">
          <w:rPr>
            <w:rStyle w:val="Hyperlink"/>
            <w:noProof/>
          </w:rPr>
          <w:t>4.11.1.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ascii="Segoe UI" w:hAnsi="Segoe UI" w:cs="Segoe UI"/>
            <w:b/>
            <w:bCs/>
            <w:noProof/>
            <w:shd w:val="clear" w:color="auto" w:fill="FFFFFF"/>
          </w:rPr>
          <w:t>White space for independent players</w:t>
        </w:r>
        <w:r>
          <w:rPr>
            <w:noProof/>
            <w:webHidden/>
          </w:rPr>
          <w:tab/>
        </w:r>
        <w:r>
          <w:rPr>
            <w:noProof/>
            <w:webHidden/>
          </w:rPr>
          <w:fldChar w:fldCharType="begin"/>
        </w:r>
        <w:r>
          <w:rPr>
            <w:noProof/>
            <w:webHidden/>
          </w:rPr>
          <w:instrText xml:space="preserve"> PAGEREF _Toc227581847 \h </w:instrText>
        </w:r>
        <w:r>
          <w:rPr>
            <w:noProof/>
            <w:webHidden/>
          </w:rPr>
        </w:r>
        <w:r>
          <w:rPr>
            <w:noProof/>
            <w:webHidden/>
          </w:rPr>
          <w:fldChar w:fldCharType="separate"/>
        </w:r>
        <w:r>
          <w:rPr>
            <w:noProof/>
            <w:webHidden/>
          </w:rPr>
          <w:t>40</w:t>
        </w:r>
        <w:r>
          <w:rPr>
            <w:noProof/>
            <w:webHidden/>
          </w:rPr>
          <w:fldChar w:fldCharType="end"/>
        </w:r>
      </w:hyperlink>
    </w:p>
    <w:p w14:paraId="0C4049F7" w14:textId="342F3B0D"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48" w:history="1">
        <w:r w:rsidRPr="00CC45D9">
          <w:rPr>
            <w:rStyle w:val="Hyperlink"/>
            <w:rFonts w:ascii="Roboto" w:hAnsi="Roboto"/>
          </w:rPr>
          <w:t>Chapter 5.</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GREEN METHANOL Market – Type Analysis</w:t>
        </w:r>
        <w:r>
          <w:rPr>
            <w:webHidden/>
          </w:rPr>
          <w:tab/>
        </w:r>
        <w:r>
          <w:rPr>
            <w:webHidden/>
          </w:rPr>
          <w:fldChar w:fldCharType="begin"/>
        </w:r>
        <w:r>
          <w:rPr>
            <w:webHidden/>
          </w:rPr>
          <w:instrText xml:space="preserve"> PAGEREF _Toc227581848 \h </w:instrText>
        </w:r>
        <w:r>
          <w:rPr>
            <w:webHidden/>
          </w:rPr>
        </w:r>
        <w:r>
          <w:rPr>
            <w:webHidden/>
          </w:rPr>
          <w:fldChar w:fldCharType="separate"/>
        </w:r>
        <w:r>
          <w:rPr>
            <w:webHidden/>
          </w:rPr>
          <w:t>41</w:t>
        </w:r>
        <w:r>
          <w:rPr>
            <w:webHidden/>
          </w:rPr>
          <w:fldChar w:fldCharType="end"/>
        </w:r>
      </w:hyperlink>
    </w:p>
    <w:p w14:paraId="19624EA4" w14:textId="7A8C41B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9" w:history="1">
        <w:r w:rsidRPr="00CC45D9">
          <w:rPr>
            <w:rStyle w:val="Hyperlink"/>
            <w:noProof/>
          </w:rPr>
          <w:t>5.1.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–Type OVERVIEW</w:t>
        </w:r>
        <w:r>
          <w:rPr>
            <w:noProof/>
            <w:webHidden/>
          </w:rPr>
          <w:tab/>
        </w:r>
        <w:r>
          <w:rPr>
            <w:noProof/>
            <w:webHidden/>
          </w:rPr>
          <w:fldChar w:fldCharType="begin"/>
        </w:r>
        <w:r>
          <w:rPr>
            <w:noProof/>
            <w:webHidden/>
          </w:rPr>
          <w:instrText xml:space="preserve"> PAGEREF _Toc227581849 \h </w:instrText>
        </w:r>
        <w:r>
          <w:rPr>
            <w:noProof/>
            <w:webHidden/>
          </w:rPr>
        </w:r>
        <w:r>
          <w:rPr>
            <w:noProof/>
            <w:webHidden/>
          </w:rPr>
          <w:fldChar w:fldCharType="separate"/>
        </w:r>
        <w:r>
          <w:rPr>
            <w:noProof/>
            <w:webHidden/>
          </w:rPr>
          <w:t>41</w:t>
        </w:r>
        <w:r>
          <w:rPr>
            <w:noProof/>
            <w:webHidden/>
          </w:rPr>
          <w:fldChar w:fldCharType="end"/>
        </w:r>
      </w:hyperlink>
    </w:p>
    <w:p w14:paraId="6B6FAF1C" w14:textId="4E1F7F5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0" w:history="1">
        <w:r w:rsidRPr="00CC45D9">
          <w:rPr>
            <w:rStyle w:val="Hyperlink"/>
            <w:noProof/>
          </w:rPr>
          <w:t>5.2.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Share, by Type, 2024 &amp; 2035 (%)</w:t>
        </w:r>
        <w:r>
          <w:rPr>
            <w:noProof/>
            <w:webHidden/>
          </w:rPr>
          <w:tab/>
        </w:r>
        <w:r>
          <w:rPr>
            <w:noProof/>
            <w:webHidden/>
          </w:rPr>
          <w:fldChar w:fldCharType="begin"/>
        </w:r>
        <w:r>
          <w:rPr>
            <w:noProof/>
            <w:webHidden/>
          </w:rPr>
          <w:instrText xml:space="preserve"> PAGEREF _Toc227581850 \h </w:instrText>
        </w:r>
        <w:r>
          <w:rPr>
            <w:noProof/>
            <w:webHidden/>
          </w:rPr>
        </w:r>
        <w:r>
          <w:rPr>
            <w:noProof/>
            <w:webHidden/>
          </w:rPr>
          <w:fldChar w:fldCharType="separate"/>
        </w:r>
        <w:r>
          <w:rPr>
            <w:noProof/>
            <w:webHidden/>
          </w:rPr>
          <w:t>42</w:t>
        </w:r>
        <w:r>
          <w:rPr>
            <w:noProof/>
            <w:webHidden/>
          </w:rPr>
          <w:fldChar w:fldCharType="end"/>
        </w:r>
      </w:hyperlink>
    </w:p>
    <w:p w14:paraId="369DB497" w14:textId="15C8B57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1" w:history="1">
        <w:r w:rsidRPr="00CC45D9">
          <w:rPr>
            <w:rStyle w:val="Hyperlink"/>
            <w:noProof/>
          </w:rPr>
          <w:t>5.3.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Bio-methanol</w:t>
        </w:r>
        <w:r>
          <w:rPr>
            <w:noProof/>
            <w:webHidden/>
          </w:rPr>
          <w:tab/>
        </w:r>
        <w:r>
          <w:rPr>
            <w:noProof/>
            <w:webHidden/>
          </w:rPr>
          <w:fldChar w:fldCharType="begin"/>
        </w:r>
        <w:r>
          <w:rPr>
            <w:noProof/>
            <w:webHidden/>
          </w:rPr>
          <w:instrText xml:space="preserve"> PAGEREF _Toc227581851 \h </w:instrText>
        </w:r>
        <w:r>
          <w:rPr>
            <w:noProof/>
            <w:webHidden/>
          </w:rPr>
        </w:r>
        <w:r>
          <w:rPr>
            <w:noProof/>
            <w:webHidden/>
          </w:rPr>
          <w:fldChar w:fldCharType="separate"/>
        </w:r>
        <w:r>
          <w:rPr>
            <w:noProof/>
            <w:webHidden/>
          </w:rPr>
          <w:t>44</w:t>
        </w:r>
        <w:r>
          <w:rPr>
            <w:noProof/>
            <w:webHidden/>
          </w:rPr>
          <w:fldChar w:fldCharType="end"/>
        </w:r>
      </w:hyperlink>
    </w:p>
    <w:p w14:paraId="5B25E297" w14:textId="4080F066"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52" w:history="1">
        <w:r w:rsidRPr="00CC45D9">
          <w:rPr>
            <w:rStyle w:val="Hyperlink"/>
            <w:noProof/>
          </w:rPr>
          <w:t>5.3.1.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by Bio-methanol, 2020 – 2035 (usd million)</w:t>
        </w:r>
        <w:r>
          <w:rPr>
            <w:noProof/>
            <w:webHidden/>
          </w:rPr>
          <w:tab/>
        </w:r>
        <w:r>
          <w:rPr>
            <w:noProof/>
            <w:webHidden/>
          </w:rPr>
          <w:fldChar w:fldCharType="begin"/>
        </w:r>
        <w:r>
          <w:rPr>
            <w:noProof/>
            <w:webHidden/>
          </w:rPr>
          <w:instrText xml:space="preserve"> PAGEREF _Toc227581852 \h </w:instrText>
        </w:r>
        <w:r>
          <w:rPr>
            <w:noProof/>
            <w:webHidden/>
          </w:rPr>
        </w:r>
        <w:r>
          <w:rPr>
            <w:noProof/>
            <w:webHidden/>
          </w:rPr>
          <w:fldChar w:fldCharType="separate"/>
        </w:r>
        <w:r>
          <w:rPr>
            <w:noProof/>
            <w:webHidden/>
          </w:rPr>
          <w:t>44</w:t>
        </w:r>
        <w:r>
          <w:rPr>
            <w:noProof/>
            <w:webHidden/>
          </w:rPr>
          <w:fldChar w:fldCharType="end"/>
        </w:r>
      </w:hyperlink>
    </w:p>
    <w:p w14:paraId="57729D9C" w14:textId="04C6909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3" w:history="1">
        <w:r w:rsidRPr="00CC45D9">
          <w:rPr>
            <w:rStyle w:val="Hyperlink"/>
            <w:noProof/>
          </w:rPr>
          <w:t>5.4.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E-methanol (Bio-methanol)</w:t>
        </w:r>
        <w:r>
          <w:rPr>
            <w:noProof/>
            <w:webHidden/>
          </w:rPr>
          <w:tab/>
        </w:r>
        <w:r>
          <w:rPr>
            <w:noProof/>
            <w:webHidden/>
          </w:rPr>
          <w:fldChar w:fldCharType="begin"/>
        </w:r>
        <w:r>
          <w:rPr>
            <w:noProof/>
            <w:webHidden/>
          </w:rPr>
          <w:instrText xml:space="preserve"> PAGEREF _Toc227581853 \h </w:instrText>
        </w:r>
        <w:r>
          <w:rPr>
            <w:noProof/>
            <w:webHidden/>
          </w:rPr>
        </w:r>
        <w:r>
          <w:rPr>
            <w:noProof/>
            <w:webHidden/>
          </w:rPr>
          <w:fldChar w:fldCharType="separate"/>
        </w:r>
        <w:r>
          <w:rPr>
            <w:noProof/>
            <w:webHidden/>
          </w:rPr>
          <w:t>45</w:t>
        </w:r>
        <w:r>
          <w:rPr>
            <w:noProof/>
            <w:webHidden/>
          </w:rPr>
          <w:fldChar w:fldCharType="end"/>
        </w:r>
      </w:hyperlink>
    </w:p>
    <w:p w14:paraId="631552F2" w14:textId="53494A1C"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4" w:history="1">
        <w:r w:rsidRPr="00CC45D9">
          <w:rPr>
            <w:rStyle w:val="Hyperlink"/>
            <w:noProof/>
          </w:rPr>
          <w:t>5.5.</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Bio-methanol + Green Hydrogen (Hybrid)</w:t>
        </w:r>
        <w:r>
          <w:rPr>
            <w:noProof/>
            <w:webHidden/>
          </w:rPr>
          <w:tab/>
        </w:r>
        <w:r>
          <w:rPr>
            <w:noProof/>
            <w:webHidden/>
          </w:rPr>
          <w:fldChar w:fldCharType="begin"/>
        </w:r>
        <w:r>
          <w:rPr>
            <w:noProof/>
            <w:webHidden/>
          </w:rPr>
          <w:instrText xml:space="preserve"> PAGEREF _Toc227581854 \h </w:instrText>
        </w:r>
        <w:r>
          <w:rPr>
            <w:noProof/>
            <w:webHidden/>
          </w:rPr>
        </w:r>
        <w:r>
          <w:rPr>
            <w:noProof/>
            <w:webHidden/>
          </w:rPr>
          <w:fldChar w:fldCharType="separate"/>
        </w:r>
        <w:r>
          <w:rPr>
            <w:noProof/>
            <w:webHidden/>
          </w:rPr>
          <w:t>45</w:t>
        </w:r>
        <w:r>
          <w:rPr>
            <w:noProof/>
            <w:webHidden/>
          </w:rPr>
          <w:fldChar w:fldCharType="end"/>
        </w:r>
      </w:hyperlink>
    </w:p>
    <w:p w14:paraId="441BEF9F" w14:textId="2E05BCD5"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55" w:history="1">
        <w:r w:rsidRPr="00CC45D9">
          <w:rPr>
            <w:rStyle w:val="Hyperlink"/>
            <w:rFonts w:ascii="Roboto" w:hAnsi="Roboto"/>
          </w:rPr>
          <w:t>Chapter 6.</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GREEN METHANOL Market – Technology Analysis</w:t>
        </w:r>
        <w:r>
          <w:rPr>
            <w:webHidden/>
          </w:rPr>
          <w:tab/>
        </w:r>
        <w:r>
          <w:rPr>
            <w:webHidden/>
          </w:rPr>
          <w:fldChar w:fldCharType="begin"/>
        </w:r>
        <w:r>
          <w:rPr>
            <w:webHidden/>
          </w:rPr>
          <w:instrText xml:space="preserve"> PAGEREF _Toc227581855 \h </w:instrText>
        </w:r>
        <w:r>
          <w:rPr>
            <w:webHidden/>
          </w:rPr>
        </w:r>
        <w:r>
          <w:rPr>
            <w:webHidden/>
          </w:rPr>
          <w:fldChar w:fldCharType="separate"/>
        </w:r>
        <w:r>
          <w:rPr>
            <w:webHidden/>
          </w:rPr>
          <w:t>46</w:t>
        </w:r>
        <w:r>
          <w:rPr>
            <w:webHidden/>
          </w:rPr>
          <w:fldChar w:fldCharType="end"/>
        </w:r>
      </w:hyperlink>
    </w:p>
    <w:p w14:paraId="7EC47B34" w14:textId="4034366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6" w:history="1">
        <w:r w:rsidRPr="00CC45D9">
          <w:rPr>
            <w:rStyle w:val="Hyperlink"/>
            <w:noProof/>
          </w:rPr>
          <w:t>6.1.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 Overview</w:t>
        </w:r>
        <w:r>
          <w:rPr>
            <w:noProof/>
            <w:webHidden/>
          </w:rPr>
          <w:tab/>
        </w:r>
        <w:r>
          <w:rPr>
            <w:noProof/>
            <w:webHidden/>
          </w:rPr>
          <w:fldChar w:fldCharType="begin"/>
        </w:r>
        <w:r>
          <w:rPr>
            <w:noProof/>
            <w:webHidden/>
          </w:rPr>
          <w:instrText xml:space="preserve"> PAGEREF _Toc227581856 \h </w:instrText>
        </w:r>
        <w:r>
          <w:rPr>
            <w:noProof/>
            <w:webHidden/>
          </w:rPr>
        </w:r>
        <w:r>
          <w:rPr>
            <w:noProof/>
            <w:webHidden/>
          </w:rPr>
          <w:fldChar w:fldCharType="separate"/>
        </w:r>
        <w:r>
          <w:rPr>
            <w:noProof/>
            <w:webHidden/>
          </w:rPr>
          <w:t>46</w:t>
        </w:r>
        <w:r>
          <w:rPr>
            <w:noProof/>
            <w:webHidden/>
          </w:rPr>
          <w:fldChar w:fldCharType="end"/>
        </w:r>
      </w:hyperlink>
    </w:p>
    <w:p w14:paraId="52B76EEE" w14:textId="77E4534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7" w:history="1">
        <w:r w:rsidRPr="00CC45D9">
          <w:rPr>
            <w:rStyle w:val="Hyperlink"/>
            <w:noProof/>
          </w:rPr>
          <w:t>6.2.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Share, by Technology, 2024 &amp; 2035 (%)</w:t>
        </w:r>
        <w:r>
          <w:rPr>
            <w:noProof/>
            <w:webHidden/>
          </w:rPr>
          <w:tab/>
        </w:r>
        <w:r>
          <w:rPr>
            <w:noProof/>
            <w:webHidden/>
          </w:rPr>
          <w:fldChar w:fldCharType="begin"/>
        </w:r>
        <w:r>
          <w:rPr>
            <w:noProof/>
            <w:webHidden/>
          </w:rPr>
          <w:instrText xml:space="preserve"> PAGEREF _Toc227581857 \h </w:instrText>
        </w:r>
        <w:r>
          <w:rPr>
            <w:noProof/>
            <w:webHidden/>
          </w:rPr>
        </w:r>
        <w:r>
          <w:rPr>
            <w:noProof/>
            <w:webHidden/>
          </w:rPr>
          <w:fldChar w:fldCharType="separate"/>
        </w:r>
        <w:r>
          <w:rPr>
            <w:noProof/>
            <w:webHidden/>
          </w:rPr>
          <w:t>47</w:t>
        </w:r>
        <w:r>
          <w:rPr>
            <w:noProof/>
            <w:webHidden/>
          </w:rPr>
          <w:fldChar w:fldCharType="end"/>
        </w:r>
      </w:hyperlink>
    </w:p>
    <w:p w14:paraId="62276FCF" w14:textId="1217D1F6"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8" w:history="1">
        <w:r w:rsidRPr="00CC45D9">
          <w:rPr>
            <w:rStyle w:val="Hyperlink"/>
            <w:noProof/>
          </w:rPr>
          <w:t>6.3.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Biomass Gasification</w:t>
        </w:r>
        <w:r>
          <w:rPr>
            <w:noProof/>
            <w:webHidden/>
          </w:rPr>
          <w:tab/>
        </w:r>
        <w:r>
          <w:rPr>
            <w:noProof/>
            <w:webHidden/>
          </w:rPr>
          <w:fldChar w:fldCharType="begin"/>
        </w:r>
        <w:r>
          <w:rPr>
            <w:noProof/>
            <w:webHidden/>
          </w:rPr>
          <w:instrText xml:space="preserve"> PAGEREF _Toc227581858 \h </w:instrText>
        </w:r>
        <w:r>
          <w:rPr>
            <w:noProof/>
            <w:webHidden/>
          </w:rPr>
        </w:r>
        <w:r>
          <w:rPr>
            <w:noProof/>
            <w:webHidden/>
          </w:rPr>
          <w:fldChar w:fldCharType="separate"/>
        </w:r>
        <w:r>
          <w:rPr>
            <w:noProof/>
            <w:webHidden/>
          </w:rPr>
          <w:t>49</w:t>
        </w:r>
        <w:r>
          <w:rPr>
            <w:noProof/>
            <w:webHidden/>
          </w:rPr>
          <w:fldChar w:fldCharType="end"/>
        </w:r>
      </w:hyperlink>
    </w:p>
    <w:p w14:paraId="1DF93FC1" w14:textId="10CAF66E"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59" w:history="1">
        <w:r w:rsidRPr="00CC45D9">
          <w:rPr>
            <w:rStyle w:val="Hyperlink"/>
            <w:noProof/>
          </w:rPr>
          <w:t>6.3.1.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for Biomass Gasification, 2020 – 2035 (USD MILLION)</w:t>
        </w:r>
        <w:r>
          <w:rPr>
            <w:noProof/>
            <w:webHidden/>
          </w:rPr>
          <w:tab/>
        </w:r>
        <w:r>
          <w:rPr>
            <w:noProof/>
            <w:webHidden/>
          </w:rPr>
          <w:fldChar w:fldCharType="begin"/>
        </w:r>
        <w:r>
          <w:rPr>
            <w:noProof/>
            <w:webHidden/>
          </w:rPr>
          <w:instrText xml:space="preserve"> PAGEREF _Toc227581859 \h </w:instrText>
        </w:r>
        <w:r>
          <w:rPr>
            <w:noProof/>
            <w:webHidden/>
          </w:rPr>
        </w:r>
        <w:r>
          <w:rPr>
            <w:noProof/>
            <w:webHidden/>
          </w:rPr>
          <w:fldChar w:fldCharType="separate"/>
        </w:r>
        <w:r>
          <w:rPr>
            <w:noProof/>
            <w:webHidden/>
          </w:rPr>
          <w:t>49</w:t>
        </w:r>
        <w:r>
          <w:rPr>
            <w:noProof/>
            <w:webHidden/>
          </w:rPr>
          <w:fldChar w:fldCharType="end"/>
        </w:r>
      </w:hyperlink>
    </w:p>
    <w:p w14:paraId="7E0F83A2" w14:textId="5921051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0" w:history="1">
        <w:r w:rsidRPr="00CC45D9">
          <w:rPr>
            <w:rStyle w:val="Hyperlink"/>
            <w:noProof/>
          </w:rPr>
          <w:t>6.4.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Fermentation</w:t>
        </w:r>
        <w:r>
          <w:rPr>
            <w:noProof/>
            <w:webHidden/>
          </w:rPr>
          <w:tab/>
        </w:r>
        <w:r>
          <w:rPr>
            <w:noProof/>
            <w:webHidden/>
          </w:rPr>
          <w:fldChar w:fldCharType="begin"/>
        </w:r>
        <w:r>
          <w:rPr>
            <w:noProof/>
            <w:webHidden/>
          </w:rPr>
          <w:instrText xml:space="preserve"> PAGEREF _Toc227581860 \h </w:instrText>
        </w:r>
        <w:r>
          <w:rPr>
            <w:noProof/>
            <w:webHidden/>
          </w:rPr>
        </w:r>
        <w:r>
          <w:rPr>
            <w:noProof/>
            <w:webHidden/>
          </w:rPr>
          <w:fldChar w:fldCharType="separate"/>
        </w:r>
        <w:r>
          <w:rPr>
            <w:noProof/>
            <w:webHidden/>
          </w:rPr>
          <w:t>50</w:t>
        </w:r>
        <w:r>
          <w:rPr>
            <w:noProof/>
            <w:webHidden/>
          </w:rPr>
          <w:fldChar w:fldCharType="end"/>
        </w:r>
      </w:hyperlink>
    </w:p>
    <w:p w14:paraId="3439EAB8" w14:textId="5EF4930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1" w:history="1">
        <w:r w:rsidRPr="00CC45D9">
          <w:rPr>
            <w:rStyle w:val="Hyperlink"/>
            <w:noProof/>
          </w:rPr>
          <w:t>6.5.</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Electrochemical Reduction (e-methanol)</w:t>
        </w:r>
        <w:r>
          <w:rPr>
            <w:noProof/>
            <w:webHidden/>
          </w:rPr>
          <w:tab/>
        </w:r>
        <w:r>
          <w:rPr>
            <w:noProof/>
            <w:webHidden/>
          </w:rPr>
          <w:fldChar w:fldCharType="begin"/>
        </w:r>
        <w:r>
          <w:rPr>
            <w:noProof/>
            <w:webHidden/>
          </w:rPr>
          <w:instrText xml:space="preserve"> PAGEREF _Toc227581861 \h </w:instrText>
        </w:r>
        <w:r>
          <w:rPr>
            <w:noProof/>
            <w:webHidden/>
          </w:rPr>
        </w:r>
        <w:r>
          <w:rPr>
            <w:noProof/>
            <w:webHidden/>
          </w:rPr>
          <w:fldChar w:fldCharType="separate"/>
        </w:r>
        <w:r>
          <w:rPr>
            <w:noProof/>
            <w:webHidden/>
          </w:rPr>
          <w:t>50</w:t>
        </w:r>
        <w:r>
          <w:rPr>
            <w:noProof/>
            <w:webHidden/>
          </w:rPr>
          <w:fldChar w:fldCharType="end"/>
        </w:r>
      </w:hyperlink>
    </w:p>
    <w:p w14:paraId="2CEE5AE7" w14:textId="2F4F5783"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62" w:history="1">
        <w:r w:rsidRPr="00CC45D9">
          <w:rPr>
            <w:rStyle w:val="Hyperlink"/>
            <w:rFonts w:ascii="Roboto" w:hAnsi="Roboto"/>
          </w:rPr>
          <w:t>Chapter 7.</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GREEN METHANOL Market –Application Analysis</w:t>
        </w:r>
        <w:r>
          <w:rPr>
            <w:webHidden/>
          </w:rPr>
          <w:tab/>
        </w:r>
        <w:r>
          <w:rPr>
            <w:webHidden/>
          </w:rPr>
          <w:fldChar w:fldCharType="begin"/>
        </w:r>
        <w:r>
          <w:rPr>
            <w:webHidden/>
          </w:rPr>
          <w:instrText xml:space="preserve"> PAGEREF _Toc227581862 \h </w:instrText>
        </w:r>
        <w:r>
          <w:rPr>
            <w:webHidden/>
          </w:rPr>
        </w:r>
        <w:r>
          <w:rPr>
            <w:webHidden/>
          </w:rPr>
          <w:fldChar w:fldCharType="separate"/>
        </w:r>
        <w:r>
          <w:rPr>
            <w:webHidden/>
          </w:rPr>
          <w:t>51</w:t>
        </w:r>
        <w:r>
          <w:rPr>
            <w:webHidden/>
          </w:rPr>
          <w:fldChar w:fldCharType="end"/>
        </w:r>
      </w:hyperlink>
    </w:p>
    <w:p w14:paraId="4F222363" w14:textId="66C9CD2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3" w:history="1">
        <w:r w:rsidRPr="00CC45D9">
          <w:rPr>
            <w:rStyle w:val="Hyperlink"/>
            <w:noProof/>
          </w:rPr>
          <w:t>7.1.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–Application Overview</w:t>
        </w:r>
        <w:r>
          <w:rPr>
            <w:noProof/>
            <w:webHidden/>
          </w:rPr>
          <w:tab/>
        </w:r>
        <w:r>
          <w:rPr>
            <w:noProof/>
            <w:webHidden/>
          </w:rPr>
          <w:fldChar w:fldCharType="begin"/>
        </w:r>
        <w:r>
          <w:rPr>
            <w:noProof/>
            <w:webHidden/>
          </w:rPr>
          <w:instrText xml:space="preserve"> PAGEREF _Toc227581863 \h </w:instrText>
        </w:r>
        <w:r>
          <w:rPr>
            <w:noProof/>
            <w:webHidden/>
          </w:rPr>
        </w:r>
        <w:r>
          <w:rPr>
            <w:noProof/>
            <w:webHidden/>
          </w:rPr>
          <w:fldChar w:fldCharType="separate"/>
        </w:r>
        <w:r>
          <w:rPr>
            <w:noProof/>
            <w:webHidden/>
          </w:rPr>
          <w:t>51</w:t>
        </w:r>
        <w:r>
          <w:rPr>
            <w:noProof/>
            <w:webHidden/>
          </w:rPr>
          <w:fldChar w:fldCharType="end"/>
        </w:r>
      </w:hyperlink>
    </w:p>
    <w:p w14:paraId="6BB47424" w14:textId="3779773C"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4" w:history="1">
        <w:r w:rsidRPr="00CC45D9">
          <w:rPr>
            <w:rStyle w:val="Hyperlink"/>
            <w:noProof/>
          </w:rPr>
          <w:t>7.2.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Share, by Application, 2024 &amp; 2035 (%)</w:t>
        </w:r>
        <w:r>
          <w:rPr>
            <w:noProof/>
            <w:webHidden/>
          </w:rPr>
          <w:tab/>
        </w:r>
        <w:r>
          <w:rPr>
            <w:noProof/>
            <w:webHidden/>
          </w:rPr>
          <w:fldChar w:fldCharType="begin"/>
        </w:r>
        <w:r>
          <w:rPr>
            <w:noProof/>
            <w:webHidden/>
          </w:rPr>
          <w:instrText xml:space="preserve"> PAGEREF _Toc227581864 \h </w:instrText>
        </w:r>
        <w:r>
          <w:rPr>
            <w:noProof/>
            <w:webHidden/>
          </w:rPr>
        </w:r>
        <w:r>
          <w:rPr>
            <w:noProof/>
            <w:webHidden/>
          </w:rPr>
          <w:fldChar w:fldCharType="separate"/>
        </w:r>
        <w:r>
          <w:rPr>
            <w:noProof/>
            <w:webHidden/>
          </w:rPr>
          <w:t>52</w:t>
        </w:r>
        <w:r>
          <w:rPr>
            <w:noProof/>
            <w:webHidden/>
          </w:rPr>
          <w:fldChar w:fldCharType="end"/>
        </w:r>
      </w:hyperlink>
    </w:p>
    <w:p w14:paraId="04D8677E" w14:textId="30D0D01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5" w:history="1">
        <w:r w:rsidRPr="00CC45D9">
          <w:rPr>
            <w:rStyle w:val="Hyperlink"/>
            <w:noProof/>
          </w:rPr>
          <w:t>7.3.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Marine Fuel</w:t>
        </w:r>
        <w:r>
          <w:rPr>
            <w:noProof/>
            <w:webHidden/>
          </w:rPr>
          <w:tab/>
        </w:r>
        <w:r>
          <w:rPr>
            <w:noProof/>
            <w:webHidden/>
          </w:rPr>
          <w:fldChar w:fldCharType="begin"/>
        </w:r>
        <w:r>
          <w:rPr>
            <w:noProof/>
            <w:webHidden/>
          </w:rPr>
          <w:instrText xml:space="preserve"> PAGEREF _Toc227581865 \h </w:instrText>
        </w:r>
        <w:r>
          <w:rPr>
            <w:noProof/>
            <w:webHidden/>
          </w:rPr>
        </w:r>
        <w:r>
          <w:rPr>
            <w:noProof/>
            <w:webHidden/>
          </w:rPr>
          <w:fldChar w:fldCharType="separate"/>
        </w:r>
        <w:r>
          <w:rPr>
            <w:noProof/>
            <w:webHidden/>
          </w:rPr>
          <w:t>54</w:t>
        </w:r>
        <w:r>
          <w:rPr>
            <w:noProof/>
            <w:webHidden/>
          </w:rPr>
          <w:fldChar w:fldCharType="end"/>
        </w:r>
      </w:hyperlink>
    </w:p>
    <w:p w14:paraId="7D06FB27" w14:textId="6F230358"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66" w:history="1">
        <w:r w:rsidRPr="00CC45D9">
          <w:rPr>
            <w:rStyle w:val="Hyperlink"/>
            <w:noProof/>
          </w:rPr>
          <w:t>7.3.1.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by Marine Fuel, 2020 - 2035 (USD MILLION)</w:t>
        </w:r>
        <w:r>
          <w:rPr>
            <w:noProof/>
            <w:webHidden/>
          </w:rPr>
          <w:tab/>
        </w:r>
        <w:r>
          <w:rPr>
            <w:noProof/>
            <w:webHidden/>
          </w:rPr>
          <w:fldChar w:fldCharType="begin"/>
        </w:r>
        <w:r>
          <w:rPr>
            <w:noProof/>
            <w:webHidden/>
          </w:rPr>
          <w:instrText xml:space="preserve"> PAGEREF _Toc227581866 \h </w:instrText>
        </w:r>
        <w:r>
          <w:rPr>
            <w:noProof/>
            <w:webHidden/>
          </w:rPr>
        </w:r>
        <w:r>
          <w:rPr>
            <w:noProof/>
            <w:webHidden/>
          </w:rPr>
          <w:fldChar w:fldCharType="separate"/>
        </w:r>
        <w:r>
          <w:rPr>
            <w:noProof/>
            <w:webHidden/>
          </w:rPr>
          <w:t>54</w:t>
        </w:r>
        <w:r>
          <w:rPr>
            <w:noProof/>
            <w:webHidden/>
          </w:rPr>
          <w:fldChar w:fldCharType="end"/>
        </w:r>
      </w:hyperlink>
    </w:p>
    <w:p w14:paraId="0FDDF1B8" w14:textId="2C3DB94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7" w:history="1">
        <w:r w:rsidRPr="00CC45D9">
          <w:rPr>
            <w:rStyle w:val="Hyperlink"/>
            <w:noProof/>
          </w:rPr>
          <w:t>7.4.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Power Generation</w:t>
        </w:r>
        <w:r>
          <w:rPr>
            <w:noProof/>
            <w:webHidden/>
          </w:rPr>
          <w:tab/>
        </w:r>
        <w:r>
          <w:rPr>
            <w:noProof/>
            <w:webHidden/>
          </w:rPr>
          <w:fldChar w:fldCharType="begin"/>
        </w:r>
        <w:r>
          <w:rPr>
            <w:noProof/>
            <w:webHidden/>
          </w:rPr>
          <w:instrText xml:space="preserve"> PAGEREF _Toc227581867 \h </w:instrText>
        </w:r>
        <w:r>
          <w:rPr>
            <w:noProof/>
            <w:webHidden/>
          </w:rPr>
        </w:r>
        <w:r>
          <w:rPr>
            <w:noProof/>
            <w:webHidden/>
          </w:rPr>
          <w:fldChar w:fldCharType="separate"/>
        </w:r>
        <w:r>
          <w:rPr>
            <w:noProof/>
            <w:webHidden/>
          </w:rPr>
          <w:t>55</w:t>
        </w:r>
        <w:r>
          <w:rPr>
            <w:noProof/>
            <w:webHidden/>
          </w:rPr>
          <w:fldChar w:fldCharType="end"/>
        </w:r>
      </w:hyperlink>
    </w:p>
    <w:p w14:paraId="508EDEB5" w14:textId="2404561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8" w:history="1">
        <w:r w:rsidRPr="00CC45D9">
          <w:rPr>
            <w:rStyle w:val="Hyperlink"/>
            <w:noProof/>
            <w:lang w:val="it-IT"/>
          </w:rPr>
          <w:t>7.5.</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lang w:val="it-IT"/>
          </w:rPr>
          <w:t>Automotive Fuel</w:t>
        </w:r>
        <w:r>
          <w:rPr>
            <w:noProof/>
            <w:webHidden/>
          </w:rPr>
          <w:tab/>
        </w:r>
        <w:r>
          <w:rPr>
            <w:noProof/>
            <w:webHidden/>
          </w:rPr>
          <w:fldChar w:fldCharType="begin"/>
        </w:r>
        <w:r>
          <w:rPr>
            <w:noProof/>
            <w:webHidden/>
          </w:rPr>
          <w:instrText xml:space="preserve"> PAGEREF _Toc227581868 \h </w:instrText>
        </w:r>
        <w:r>
          <w:rPr>
            <w:noProof/>
            <w:webHidden/>
          </w:rPr>
        </w:r>
        <w:r>
          <w:rPr>
            <w:noProof/>
            <w:webHidden/>
          </w:rPr>
          <w:fldChar w:fldCharType="separate"/>
        </w:r>
        <w:r>
          <w:rPr>
            <w:noProof/>
            <w:webHidden/>
          </w:rPr>
          <w:t>55</w:t>
        </w:r>
        <w:r>
          <w:rPr>
            <w:noProof/>
            <w:webHidden/>
          </w:rPr>
          <w:fldChar w:fldCharType="end"/>
        </w:r>
      </w:hyperlink>
    </w:p>
    <w:p w14:paraId="1402AECE" w14:textId="6CB23237"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69" w:history="1">
        <w:r w:rsidRPr="00CC45D9">
          <w:rPr>
            <w:rStyle w:val="Hyperlink"/>
            <w:rFonts w:ascii="Roboto" w:hAnsi="Roboto"/>
          </w:rPr>
          <w:t>Chapter 8.</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GREEN METHANOL Market – Regional Analysis</w:t>
        </w:r>
        <w:r>
          <w:rPr>
            <w:webHidden/>
          </w:rPr>
          <w:tab/>
        </w:r>
        <w:r>
          <w:rPr>
            <w:webHidden/>
          </w:rPr>
          <w:fldChar w:fldCharType="begin"/>
        </w:r>
        <w:r>
          <w:rPr>
            <w:webHidden/>
          </w:rPr>
          <w:instrText xml:space="preserve"> PAGEREF _Toc227581869 \h </w:instrText>
        </w:r>
        <w:r>
          <w:rPr>
            <w:webHidden/>
          </w:rPr>
        </w:r>
        <w:r>
          <w:rPr>
            <w:webHidden/>
          </w:rPr>
          <w:fldChar w:fldCharType="separate"/>
        </w:r>
        <w:r>
          <w:rPr>
            <w:webHidden/>
          </w:rPr>
          <w:t>56</w:t>
        </w:r>
        <w:r>
          <w:rPr>
            <w:webHidden/>
          </w:rPr>
          <w:fldChar w:fldCharType="end"/>
        </w:r>
      </w:hyperlink>
    </w:p>
    <w:p w14:paraId="45F8E1A3" w14:textId="4A2C6EED"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70" w:history="1">
        <w:r w:rsidRPr="00CC45D9">
          <w:rPr>
            <w:rStyle w:val="Hyperlink"/>
            <w:noProof/>
          </w:rPr>
          <w:t>8.1.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Regional Overview</w:t>
        </w:r>
        <w:r>
          <w:rPr>
            <w:noProof/>
            <w:webHidden/>
          </w:rPr>
          <w:tab/>
        </w:r>
        <w:r>
          <w:rPr>
            <w:noProof/>
            <w:webHidden/>
          </w:rPr>
          <w:fldChar w:fldCharType="begin"/>
        </w:r>
        <w:r>
          <w:rPr>
            <w:noProof/>
            <w:webHidden/>
          </w:rPr>
          <w:instrText xml:space="preserve"> PAGEREF _Toc227581870 \h </w:instrText>
        </w:r>
        <w:r>
          <w:rPr>
            <w:noProof/>
            <w:webHidden/>
          </w:rPr>
        </w:r>
        <w:r>
          <w:rPr>
            <w:noProof/>
            <w:webHidden/>
          </w:rPr>
          <w:fldChar w:fldCharType="separate"/>
        </w:r>
        <w:r>
          <w:rPr>
            <w:noProof/>
            <w:webHidden/>
          </w:rPr>
          <w:t>56</w:t>
        </w:r>
        <w:r>
          <w:rPr>
            <w:noProof/>
            <w:webHidden/>
          </w:rPr>
          <w:fldChar w:fldCharType="end"/>
        </w:r>
      </w:hyperlink>
    </w:p>
    <w:p w14:paraId="77F50B05" w14:textId="472CFE66"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71" w:history="1">
        <w:r w:rsidRPr="00CC45D9">
          <w:rPr>
            <w:rStyle w:val="Hyperlink"/>
            <w:noProof/>
          </w:rPr>
          <w:t>8.2.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Global GREEN METHANOL Market Share, by Region, 2024 &amp; 2035 (%)</w:t>
        </w:r>
        <w:r>
          <w:rPr>
            <w:noProof/>
            <w:webHidden/>
          </w:rPr>
          <w:tab/>
        </w:r>
        <w:r>
          <w:rPr>
            <w:noProof/>
            <w:webHidden/>
          </w:rPr>
          <w:fldChar w:fldCharType="begin"/>
        </w:r>
        <w:r>
          <w:rPr>
            <w:noProof/>
            <w:webHidden/>
          </w:rPr>
          <w:instrText xml:space="preserve"> PAGEREF _Toc227581871 \h </w:instrText>
        </w:r>
        <w:r>
          <w:rPr>
            <w:noProof/>
            <w:webHidden/>
          </w:rPr>
        </w:r>
        <w:r>
          <w:rPr>
            <w:noProof/>
            <w:webHidden/>
          </w:rPr>
          <w:fldChar w:fldCharType="separate"/>
        </w:r>
        <w:r>
          <w:rPr>
            <w:noProof/>
            <w:webHidden/>
          </w:rPr>
          <w:t>57</w:t>
        </w:r>
        <w:r>
          <w:rPr>
            <w:noProof/>
            <w:webHidden/>
          </w:rPr>
          <w:fldChar w:fldCharType="end"/>
        </w:r>
      </w:hyperlink>
    </w:p>
    <w:p w14:paraId="0EB4B2BC" w14:textId="4018AAA9"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72" w:history="1">
        <w:r w:rsidRPr="00CC45D9">
          <w:rPr>
            <w:rStyle w:val="Hyperlink"/>
            <w:noProof/>
          </w:rPr>
          <w:t>8.3.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North America</w:t>
        </w:r>
        <w:r>
          <w:rPr>
            <w:noProof/>
            <w:webHidden/>
          </w:rPr>
          <w:tab/>
        </w:r>
        <w:r>
          <w:rPr>
            <w:noProof/>
            <w:webHidden/>
          </w:rPr>
          <w:fldChar w:fldCharType="begin"/>
        </w:r>
        <w:r>
          <w:rPr>
            <w:noProof/>
            <w:webHidden/>
          </w:rPr>
          <w:instrText xml:space="preserve"> PAGEREF _Toc227581872 \h </w:instrText>
        </w:r>
        <w:r>
          <w:rPr>
            <w:noProof/>
            <w:webHidden/>
          </w:rPr>
        </w:r>
        <w:r>
          <w:rPr>
            <w:noProof/>
            <w:webHidden/>
          </w:rPr>
          <w:fldChar w:fldCharType="separate"/>
        </w:r>
        <w:r>
          <w:rPr>
            <w:noProof/>
            <w:webHidden/>
          </w:rPr>
          <w:t>59</w:t>
        </w:r>
        <w:r>
          <w:rPr>
            <w:noProof/>
            <w:webHidden/>
          </w:rPr>
          <w:fldChar w:fldCharType="end"/>
        </w:r>
      </w:hyperlink>
    </w:p>
    <w:p w14:paraId="453989C6" w14:textId="02E33291"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3" w:history="1">
        <w:r w:rsidRPr="00CC45D9">
          <w:rPr>
            <w:rStyle w:val="Hyperlink"/>
            <w:noProof/>
          </w:rPr>
          <w:t>8.3.1.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North America GREEN METHANOL Market, 2020 - 2035 (USD MILLION)</w:t>
        </w:r>
        <w:r>
          <w:rPr>
            <w:noProof/>
            <w:webHidden/>
          </w:rPr>
          <w:tab/>
        </w:r>
        <w:r>
          <w:rPr>
            <w:noProof/>
            <w:webHidden/>
          </w:rPr>
          <w:fldChar w:fldCharType="begin"/>
        </w:r>
        <w:r>
          <w:rPr>
            <w:noProof/>
            <w:webHidden/>
          </w:rPr>
          <w:instrText xml:space="preserve"> PAGEREF _Toc227581873 \h </w:instrText>
        </w:r>
        <w:r>
          <w:rPr>
            <w:noProof/>
            <w:webHidden/>
          </w:rPr>
        </w:r>
        <w:r>
          <w:rPr>
            <w:noProof/>
            <w:webHidden/>
          </w:rPr>
          <w:fldChar w:fldCharType="separate"/>
        </w:r>
        <w:r>
          <w:rPr>
            <w:noProof/>
            <w:webHidden/>
          </w:rPr>
          <w:t>59</w:t>
        </w:r>
        <w:r>
          <w:rPr>
            <w:noProof/>
            <w:webHidden/>
          </w:rPr>
          <w:fldChar w:fldCharType="end"/>
        </w:r>
      </w:hyperlink>
    </w:p>
    <w:p w14:paraId="4B67429A" w14:textId="5FEA50B7"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4" w:history="1">
        <w:r w:rsidRPr="00CC45D9">
          <w:rPr>
            <w:rStyle w:val="Hyperlink"/>
            <w:noProof/>
          </w:rPr>
          <w:t>8.3.2.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North America GREEN METHANOL Market, by Country, 2020 – 2035 (USD MILLION)</w:t>
        </w:r>
        <w:r>
          <w:rPr>
            <w:noProof/>
            <w:webHidden/>
          </w:rPr>
          <w:tab/>
        </w:r>
        <w:r>
          <w:rPr>
            <w:noProof/>
            <w:webHidden/>
          </w:rPr>
          <w:fldChar w:fldCharType="begin"/>
        </w:r>
        <w:r>
          <w:rPr>
            <w:noProof/>
            <w:webHidden/>
          </w:rPr>
          <w:instrText xml:space="preserve"> PAGEREF _Toc227581874 \h </w:instrText>
        </w:r>
        <w:r>
          <w:rPr>
            <w:noProof/>
            <w:webHidden/>
          </w:rPr>
        </w:r>
        <w:r>
          <w:rPr>
            <w:noProof/>
            <w:webHidden/>
          </w:rPr>
          <w:fldChar w:fldCharType="separate"/>
        </w:r>
        <w:r>
          <w:rPr>
            <w:noProof/>
            <w:webHidden/>
          </w:rPr>
          <w:t>60</w:t>
        </w:r>
        <w:r>
          <w:rPr>
            <w:noProof/>
            <w:webHidden/>
          </w:rPr>
          <w:fldChar w:fldCharType="end"/>
        </w:r>
      </w:hyperlink>
    </w:p>
    <w:p w14:paraId="5372E755" w14:textId="6ED11D57"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5" w:history="1">
        <w:r w:rsidRPr="00CC45D9">
          <w:rPr>
            <w:rStyle w:val="Hyperlink"/>
            <w:noProof/>
          </w:rPr>
          <w:t>8.3.3.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North America GREEN METHANOL Market, by Type, 2020 – 2035 (USD MILLION)</w:t>
        </w:r>
        <w:r>
          <w:rPr>
            <w:noProof/>
            <w:webHidden/>
          </w:rPr>
          <w:tab/>
        </w:r>
        <w:r>
          <w:rPr>
            <w:noProof/>
            <w:webHidden/>
          </w:rPr>
          <w:fldChar w:fldCharType="begin"/>
        </w:r>
        <w:r>
          <w:rPr>
            <w:noProof/>
            <w:webHidden/>
          </w:rPr>
          <w:instrText xml:space="preserve"> PAGEREF _Toc227581875 \h </w:instrText>
        </w:r>
        <w:r>
          <w:rPr>
            <w:noProof/>
            <w:webHidden/>
          </w:rPr>
        </w:r>
        <w:r>
          <w:rPr>
            <w:noProof/>
            <w:webHidden/>
          </w:rPr>
          <w:fldChar w:fldCharType="separate"/>
        </w:r>
        <w:r>
          <w:rPr>
            <w:noProof/>
            <w:webHidden/>
          </w:rPr>
          <w:t>60</w:t>
        </w:r>
        <w:r>
          <w:rPr>
            <w:noProof/>
            <w:webHidden/>
          </w:rPr>
          <w:fldChar w:fldCharType="end"/>
        </w:r>
      </w:hyperlink>
    </w:p>
    <w:p w14:paraId="7A219C77" w14:textId="54069531"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6" w:history="1">
        <w:r w:rsidRPr="00CC45D9">
          <w:rPr>
            <w:rStyle w:val="Hyperlink"/>
            <w:noProof/>
          </w:rPr>
          <w:t>8.3.4.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North America GREEN METHANOL Market, by Technology, 2020 – 2035 (USD MILLION)</w:t>
        </w:r>
        <w:r>
          <w:rPr>
            <w:noProof/>
            <w:webHidden/>
          </w:rPr>
          <w:tab/>
        </w:r>
        <w:r>
          <w:rPr>
            <w:noProof/>
            <w:webHidden/>
          </w:rPr>
          <w:fldChar w:fldCharType="begin"/>
        </w:r>
        <w:r>
          <w:rPr>
            <w:noProof/>
            <w:webHidden/>
          </w:rPr>
          <w:instrText xml:space="preserve"> PAGEREF _Toc227581876 \h </w:instrText>
        </w:r>
        <w:r>
          <w:rPr>
            <w:noProof/>
            <w:webHidden/>
          </w:rPr>
        </w:r>
        <w:r>
          <w:rPr>
            <w:noProof/>
            <w:webHidden/>
          </w:rPr>
          <w:fldChar w:fldCharType="separate"/>
        </w:r>
        <w:r>
          <w:rPr>
            <w:noProof/>
            <w:webHidden/>
          </w:rPr>
          <w:t>61</w:t>
        </w:r>
        <w:r>
          <w:rPr>
            <w:noProof/>
            <w:webHidden/>
          </w:rPr>
          <w:fldChar w:fldCharType="end"/>
        </w:r>
      </w:hyperlink>
    </w:p>
    <w:p w14:paraId="767C7358" w14:textId="7431A99D"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7" w:history="1">
        <w:r w:rsidRPr="00CC45D9">
          <w:rPr>
            <w:rStyle w:val="Hyperlink"/>
            <w:noProof/>
          </w:rPr>
          <w:t>8.3.5.</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North America GREEN METHANOL Market, by Application, 2020 – 2035 (USD MILLION)</w:t>
        </w:r>
        <w:r>
          <w:rPr>
            <w:noProof/>
            <w:webHidden/>
          </w:rPr>
          <w:tab/>
        </w:r>
        <w:r>
          <w:rPr>
            <w:noProof/>
            <w:webHidden/>
          </w:rPr>
          <w:fldChar w:fldCharType="begin"/>
        </w:r>
        <w:r>
          <w:rPr>
            <w:noProof/>
            <w:webHidden/>
          </w:rPr>
          <w:instrText xml:space="preserve"> PAGEREF _Toc227581877 \h </w:instrText>
        </w:r>
        <w:r>
          <w:rPr>
            <w:noProof/>
            <w:webHidden/>
          </w:rPr>
        </w:r>
        <w:r>
          <w:rPr>
            <w:noProof/>
            <w:webHidden/>
          </w:rPr>
          <w:fldChar w:fldCharType="separate"/>
        </w:r>
        <w:r>
          <w:rPr>
            <w:noProof/>
            <w:webHidden/>
          </w:rPr>
          <w:t>62</w:t>
        </w:r>
        <w:r>
          <w:rPr>
            <w:noProof/>
            <w:webHidden/>
          </w:rPr>
          <w:fldChar w:fldCharType="end"/>
        </w:r>
      </w:hyperlink>
    </w:p>
    <w:p w14:paraId="1F61E963" w14:textId="5D9823CF"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8" w:history="1">
        <w:r w:rsidRPr="00CC45D9">
          <w:rPr>
            <w:rStyle w:val="Hyperlink"/>
            <w:noProof/>
          </w:rPr>
          <w:t>8.3.6.</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U.S.</w:t>
        </w:r>
        <w:r>
          <w:rPr>
            <w:noProof/>
            <w:webHidden/>
          </w:rPr>
          <w:tab/>
        </w:r>
        <w:r>
          <w:rPr>
            <w:noProof/>
            <w:webHidden/>
          </w:rPr>
          <w:fldChar w:fldCharType="begin"/>
        </w:r>
        <w:r>
          <w:rPr>
            <w:noProof/>
            <w:webHidden/>
          </w:rPr>
          <w:instrText xml:space="preserve"> PAGEREF _Toc227581878 \h </w:instrText>
        </w:r>
        <w:r>
          <w:rPr>
            <w:noProof/>
            <w:webHidden/>
          </w:rPr>
        </w:r>
        <w:r>
          <w:rPr>
            <w:noProof/>
            <w:webHidden/>
          </w:rPr>
          <w:fldChar w:fldCharType="separate"/>
        </w:r>
        <w:r>
          <w:rPr>
            <w:noProof/>
            <w:webHidden/>
          </w:rPr>
          <w:t>63</w:t>
        </w:r>
        <w:r>
          <w:rPr>
            <w:noProof/>
            <w:webHidden/>
          </w:rPr>
          <w:fldChar w:fldCharType="end"/>
        </w:r>
      </w:hyperlink>
    </w:p>
    <w:p w14:paraId="0A433C88" w14:textId="67ECF49B"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79" w:history="1">
        <w:r w:rsidRPr="00CC45D9">
          <w:rPr>
            <w:rStyle w:val="Hyperlink"/>
            <w:noProof/>
          </w:rPr>
          <w:t>8.3.6.1.1.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eastAsia="Roboto" w:cs="Arial Unicode MS"/>
            <w:noProof/>
          </w:rPr>
          <w:t>U.S. GREEN METHANOL Market, by Type, 2020 – 2035 (USD MILLION)</w:t>
        </w:r>
        <w:r>
          <w:rPr>
            <w:noProof/>
            <w:webHidden/>
          </w:rPr>
          <w:tab/>
        </w:r>
        <w:r>
          <w:rPr>
            <w:noProof/>
            <w:webHidden/>
          </w:rPr>
          <w:fldChar w:fldCharType="begin"/>
        </w:r>
        <w:r>
          <w:rPr>
            <w:noProof/>
            <w:webHidden/>
          </w:rPr>
          <w:instrText xml:space="preserve"> PAGEREF _Toc227581879 \h </w:instrText>
        </w:r>
        <w:r>
          <w:rPr>
            <w:noProof/>
            <w:webHidden/>
          </w:rPr>
        </w:r>
        <w:r>
          <w:rPr>
            <w:noProof/>
            <w:webHidden/>
          </w:rPr>
          <w:fldChar w:fldCharType="separate"/>
        </w:r>
        <w:r>
          <w:rPr>
            <w:noProof/>
            <w:webHidden/>
          </w:rPr>
          <w:t>64</w:t>
        </w:r>
        <w:r>
          <w:rPr>
            <w:noProof/>
            <w:webHidden/>
          </w:rPr>
          <w:fldChar w:fldCharType="end"/>
        </w:r>
      </w:hyperlink>
    </w:p>
    <w:p w14:paraId="5075DE69" w14:textId="6997217B" w:rsidR="006B1624" w:rsidRDefault="006B1624">
      <w:pPr>
        <w:pStyle w:val="TOC4"/>
        <w:rPr>
          <w:rFonts w:asciiTheme="minorHAnsi" w:eastAsiaTheme="minorEastAsia" w:hAnsiTheme="minorHAnsi"/>
          <w:caps w:val="0"/>
          <w:noProof/>
          <w:color w:val="auto"/>
          <w:kern w:val="2"/>
          <w:szCs w:val="24"/>
          <w:lang w:eastAsia="en-US"/>
          <w14:ligatures w14:val="standardContextual"/>
        </w:rPr>
      </w:pPr>
      <w:hyperlink w:anchor="_Toc227581880" w:history="1">
        <w:r w:rsidRPr="00CC45D9">
          <w:rPr>
            <w:rStyle w:val="Hyperlink"/>
            <w:rFonts w:eastAsia="Roboto" w:cs="Arial Unicode MS"/>
            <w:noProof/>
          </w:rPr>
          <w:t>8.3.6.2.</w:t>
        </w:r>
        <w:r>
          <w:rPr>
            <w:rFonts w:asciiTheme="minorHAnsi" w:eastAsiaTheme="minorEastAsia" w:hAnsiTheme="minorHAnsi"/>
            <w:caps w:val="0"/>
            <w:noProof/>
            <w:color w:val="auto"/>
            <w:kern w:val="2"/>
            <w:szCs w:val="24"/>
            <w:lang w:eastAsia="en-US"/>
            <w14:ligatures w14:val="standardContextual"/>
          </w:rPr>
          <w:tab/>
        </w:r>
        <w:r w:rsidRPr="00CC45D9">
          <w:rPr>
            <w:rStyle w:val="Hyperlink"/>
            <w:rFonts w:eastAsia="Roboto" w:cs="Arial Unicode MS"/>
            <w:noProof/>
          </w:rPr>
          <w:t>U.S. GREEN METHANOL Market, by TECHNOLOGY, 2020 – 2035 (USD MILLION)</w:t>
        </w:r>
        <w:r>
          <w:rPr>
            <w:noProof/>
            <w:webHidden/>
          </w:rPr>
          <w:tab/>
        </w:r>
        <w:r>
          <w:rPr>
            <w:noProof/>
            <w:webHidden/>
          </w:rPr>
          <w:fldChar w:fldCharType="begin"/>
        </w:r>
        <w:r>
          <w:rPr>
            <w:noProof/>
            <w:webHidden/>
          </w:rPr>
          <w:instrText xml:space="preserve"> PAGEREF _Toc227581880 \h </w:instrText>
        </w:r>
        <w:r>
          <w:rPr>
            <w:noProof/>
            <w:webHidden/>
          </w:rPr>
        </w:r>
        <w:r>
          <w:rPr>
            <w:noProof/>
            <w:webHidden/>
          </w:rPr>
          <w:fldChar w:fldCharType="separate"/>
        </w:r>
        <w:r>
          <w:rPr>
            <w:noProof/>
            <w:webHidden/>
          </w:rPr>
          <w:t>64</w:t>
        </w:r>
        <w:r>
          <w:rPr>
            <w:noProof/>
            <w:webHidden/>
          </w:rPr>
          <w:fldChar w:fldCharType="end"/>
        </w:r>
      </w:hyperlink>
    </w:p>
    <w:p w14:paraId="54E2340A" w14:textId="367B7D19" w:rsidR="006B1624" w:rsidRDefault="006B1624">
      <w:pPr>
        <w:pStyle w:val="TOC4"/>
        <w:rPr>
          <w:rFonts w:asciiTheme="minorHAnsi" w:eastAsiaTheme="minorEastAsia" w:hAnsiTheme="minorHAnsi"/>
          <w:caps w:val="0"/>
          <w:noProof/>
          <w:color w:val="auto"/>
          <w:kern w:val="2"/>
          <w:szCs w:val="24"/>
          <w:lang w:eastAsia="en-US"/>
          <w14:ligatures w14:val="standardContextual"/>
        </w:rPr>
      </w:pPr>
      <w:hyperlink w:anchor="_Toc227581881" w:history="1">
        <w:r w:rsidRPr="00CC45D9">
          <w:rPr>
            <w:rStyle w:val="Hyperlink"/>
            <w:rFonts w:eastAsia="Roboto" w:cs="Arial Unicode MS"/>
            <w:noProof/>
          </w:rPr>
          <w:t>8.3.6.3.</w:t>
        </w:r>
        <w:r>
          <w:rPr>
            <w:rFonts w:asciiTheme="minorHAnsi" w:eastAsiaTheme="minorEastAsia" w:hAnsiTheme="minorHAnsi"/>
            <w:caps w:val="0"/>
            <w:noProof/>
            <w:color w:val="auto"/>
            <w:kern w:val="2"/>
            <w:szCs w:val="24"/>
            <w:lang w:eastAsia="en-US"/>
            <w14:ligatures w14:val="standardContextual"/>
          </w:rPr>
          <w:tab/>
        </w:r>
        <w:r w:rsidRPr="00CC45D9">
          <w:rPr>
            <w:rStyle w:val="Hyperlink"/>
            <w:rFonts w:eastAsia="Roboto" w:cs="Arial Unicode MS"/>
            <w:noProof/>
          </w:rPr>
          <w:t>U.S. GREEN METHANOL Market, by Application, 2020 – 2035 (USD MILLION)</w:t>
        </w:r>
        <w:r>
          <w:rPr>
            <w:noProof/>
            <w:webHidden/>
          </w:rPr>
          <w:tab/>
        </w:r>
        <w:r>
          <w:rPr>
            <w:noProof/>
            <w:webHidden/>
          </w:rPr>
          <w:fldChar w:fldCharType="begin"/>
        </w:r>
        <w:r>
          <w:rPr>
            <w:noProof/>
            <w:webHidden/>
          </w:rPr>
          <w:instrText xml:space="preserve"> PAGEREF _Toc227581881 \h </w:instrText>
        </w:r>
        <w:r>
          <w:rPr>
            <w:noProof/>
            <w:webHidden/>
          </w:rPr>
        </w:r>
        <w:r>
          <w:rPr>
            <w:noProof/>
            <w:webHidden/>
          </w:rPr>
          <w:fldChar w:fldCharType="separate"/>
        </w:r>
        <w:r>
          <w:rPr>
            <w:noProof/>
            <w:webHidden/>
          </w:rPr>
          <w:t>65</w:t>
        </w:r>
        <w:r>
          <w:rPr>
            <w:noProof/>
            <w:webHidden/>
          </w:rPr>
          <w:fldChar w:fldCharType="end"/>
        </w:r>
      </w:hyperlink>
    </w:p>
    <w:p w14:paraId="04F351EE" w14:textId="1D10E062"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82" w:history="1">
        <w:r w:rsidRPr="00CC45D9">
          <w:rPr>
            <w:rStyle w:val="Hyperlink"/>
            <w:noProof/>
          </w:rPr>
          <w:t>8.3.7.</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Canada</w:t>
        </w:r>
        <w:r>
          <w:rPr>
            <w:noProof/>
            <w:webHidden/>
          </w:rPr>
          <w:tab/>
        </w:r>
        <w:r>
          <w:rPr>
            <w:noProof/>
            <w:webHidden/>
          </w:rPr>
          <w:fldChar w:fldCharType="begin"/>
        </w:r>
        <w:r>
          <w:rPr>
            <w:noProof/>
            <w:webHidden/>
          </w:rPr>
          <w:instrText xml:space="preserve"> PAGEREF _Toc227581882 \h </w:instrText>
        </w:r>
        <w:r>
          <w:rPr>
            <w:noProof/>
            <w:webHidden/>
          </w:rPr>
        </w:r>
        <w:r>
          <w:rPr>
            <w:noProof/>
            <w:webHidden/>
          </w:rPr>
          <w:fldChar w:fldCharType="separate"/>
        </w:r>
        <w:r>
          <w:rPr>
            <w:noProof/>
            <w:webHidden/>
          </w:rPr>
          <w:t>66</w:t>
        </w:r>
        <w:r>
          <w:rPr>
            <w:noProof/>
            <w:webHidden/>
          </w:rPr>
          <w:fldChar w:fldCharType="end"/>
        </w:r>
      </w:hyperlink>
    </w:p>
    <w:p w14:paraId="059AD954" w14:textId="6C51C810"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3" w:history="1">
        <w:r w:rsidRPr="00CC45D9">
          <w:rPr>
            <w:rStyle w:val="Hyperlink"/>
            <w:rFonts w:eastAsia="Roboto" w:cs="Arial Unicode MS"/>
            <w:noProof/>
          </w:rPr>
          <w:t>8.3.7.1.1.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eastAsia="Roboto" w:cs="Arial Unicode MS"/>
            <w:noProof/>
          </w:rPr>
          <w:t>CANADA GREEN METHANOL Market, by Type, 2020 – 2035 (USD MILLION)</w:t>
        </w:r>
        <w:r>
          <w:rPr>
            <w:noProof/>
            <w:webHidden/>
          </w:rPr>
          <w:tab/>
        </w:r>
        <w:r>
          <w:rPr>
            <w:noProof/>
            <w:webHidden/>
          </w:rPr>
          <w:fldChar w:fldCharType="begin"/>
        </w:r>
        <w:r>
          <w:rPr>
            <w:noProof/>
            <w:webHidden/>
          </w:rPr>
          <w:instrText xml:space="preserve"> PAGEREF _Toc227581883 \h </w:instrText>
        </w:r>
        <w:r>
          <w:rPr>
            <w:noProof/>
            <w:webHidden/>
          </w:rPr>
        </w:r>
        <w:r>
          <w:rPr>
            <w:noProof/>
            <w:webHidden/>
          </w:rPr>
          <w:fldChar w:fldCharType="separate"/>
        </w:r>
        <w:r>
          <w:rPr>
            <w:noProof/>
            <w:webHidden/>
          </w:rPr>
          <w:t>67</w:t>
        </w:r>
        <w:r>
          <w:rPr>
            <w:noProof/>
            <w:webHidden/>
          </w:rPr>
          <w:fldChar w:fldCharType="end"/>
        </w:r>
      </w:hyperlink>
    </w:p>
    <w:p w14:paraId="20901208" w14:textId="5E345AC9"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4" w:history="1">
        <w:r w:rsidRPr="00CC45D9">
          <w:rPr>
            <w:rStyle w:val="Hyperlink"/>
            <w:rFonts w:eastAsia="Roboto" w:cs="Arial Unicode MS"/>
            <w:noProof/>
          </w:rPr>
          <w:t>8.3.7.1.2.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eastAsia="Roboto" w:cs="Arial Unicode MS"/>
            <w:noProof/>
          </w:rPr>
          <w:t>CANADA GREEN METHANOL Market, by TECHNOLOGY, 2020 – 2035 (USD MILLION)</w:t>
        </w:r>
        <w:r>
          <w:rPr>
            <w:noProof/>
            <w:webHidden/>
          </w:rPr>
          <w:tab/>
        </w:r>
        <w:r>
          <w:rPr>
            <w:noProof/>
            <w:webHidden/>
          </w:rPr>
          <w:fldChar w:fldCharType="begin"/>
        </w:r>
        <w:r>
          <w:rPr>
            <w:noProof/>
            <w:webHidden/>
          </w:rPr>
          <w:instrText xml:space="preserve"> PAGEREF _Toc227581884 \h </w:instrText>
        </w:r>
        <w:r>
          <w:rPr>
            <w:noProof/>
            <w:webHidden/>
          </w:rPr>
        </w:r>
        <w:r>
          <w:rPr>
            <w:noProof/>
            <w:webHidden/>
          </w:rPr>
          <w:fldChar w:fldCharType="separate"/>
        </w:r>
        <w:r>
          <w:rPr>
            <w:noProof/>
            <w:webHidden/>
          </w:rPr>
          <w:t>67</w:t>
        </w:r>
        <w:r>
          <w:rPr>
            <w:noProof/>
            <w:webHidden/>
          </w:rPr>
          <w:fldChar w:fldCharType="end"/>
        </w:r>
      </w:hyperlink>
    </w:p>
    <w:p w14:paraId="52107E51" w14:textId="2250FB9E"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5" w:history="1">
        <w:r w:rsidRPr="00CC45D9">
          <w:rPr>
            <w:rStyle w:val="Hyperlink"/>
            <w:rFonts w:eastAsia="Roboto" w:cs="Arial Unicode MS"/>
            <w:noProof/>
          </w:rPr>
          <w:t>8.3.7.1.3.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eastAsia="Roboto" w:cs="Arial Unicode MS"/>
            <w:noProof/>
          </w:rPr>
          <w:t>CANADA GREEN METHANOL Market, by Application, 2020 – 2035 (USD MILLION)</w:t>
        </w:r>
        <w:r>
          <w:rPr>
            <w:noProof/>
            <w:webHidden/>
          </w:rPr>
          <w:tab/>
        </w:r>
        <w:r>
          <w:rPr>
            <w:noProof/>
            <w:webHidden/>
          </w:rPr>
          <w:fldChar w:fldCharType="begin"/>
        </w:r>
        <w:r>
          <w:rPr>
            <w:noProof/>
            <w:webHidden/>
          </w:rPr>
          <w:instrText xml:space="preserve"> PAGEREF _Toc227581885 \h </w:instrText>
        </w:r>
        <w:r>
          <w:rPr>
            <w:noProof/>
            <w:webHidden/>
          </w:rPr>
        </w:r>
        <w:r>
          <w:rPr>
            <w:noProof/>
            <w:webHidden/>
          </w:rPr>
          <w:fldChar w:fldCharType="separate"/>
        </w:r>
        <w:r>
          <w:rPr>
            <w:noProof/>
            <w:webHidden/>
          </w:rPr>
          <w:t>68</w:t>
        </w:r>
        <w:r>
          <w:rPr>
            <w:noProof/>
            <w:webHidden/>
          </w:rPr>
          <w:fldChar w:fldCharType="end"/>
        </w:r>
      </w:hyperlink>
    </w:p>
    <w:p w14:paraId="5DCAD938" w14:textId="5E4FAD1F"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86" w:history="1">
        <w:r w:rsidRPr="00CC45D9">
          <w:rPr>
            <w:rStyle w:val="Hyperlink"/>
            <w:noProof/>
          </w:rPr>
          <w:t>8.3.8.</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Mexico</w:t>
        </w:r>
        <w:r>
          <w:rPr>
            <w:noProof/>
            <w:webHidden/>
          </w:rPr>
          <w:tab/>
        </w:r>
        <w:r>
          <w:rPr>
            <w:noProof/>
            <w:webHidden/>
          </w:rPr>
          <w:fldChar w:fldCharType="begin"/>
        </w:r>
        <w:r>
          <w:rPr>
            <w:noProof/>
            <w:webHidden/>
          </w:rPr>
          <w:instrText xml:space="preserve"> PAGEREF _Toc227581886 \h </w:instrText>
        </w:r>
        <w:r>
          <w:rPr>
            <w:noProof/>
            <w:webHidden/>
          </w:rPr>
        </w:r>
        <w:r>
          <w:rPr>
            <w:noProof/>
            <w:webHidden/>
          </w:rPr>
          <w:fldChar w:fldCharType="separate"/>
        </w:r>
        <w:r>
          <w:rPr>
            <w:noProof/>
            <w:webHidden/>
          </w:rPr>
          <w:t>69</w:t>
        </w:r>
        <w:r>
          <w:rPr>
            <w:noProof/>
            <w:webHidden/>
          </w:rPr>
          <w:fldChar w:fldCharType="end"/>
        </w:r>
      </w:hyperlink>
    </w:p>
    <w:p w14:paraId="49FC137B" w14:textId="7EDDA8F6"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7" w:history="1">
        <w:r w:rsidRPr="00CC45D9">
          <w:rPr>
            <w:rStyle w:val="Hyperlink"/>
            <w:rFonts w:eastAsia="Roboto" w:cs="Arial Unicode MS"/>
            <w:noProof/>
          </w:rPr>
          <w:t>8.3.8.1.1.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eastAsia="Roboto" w:cs="Arial Unicode MS"/>
            <w:noProof/>
          </w:rPr>
          <w:t>MEXICO GREEN METHANOL Market, by Type, 2020 – 2035 (USD MILLION)</w:t>
        </w:r>
        <w:r>
          <w:rPr>
            <w:noProof/>
            <w:webHidden/>
          </w:rPr>
          <w:tab/>
        </w:r>
        <w:r>
          <w:rPr>
            <w:noProof/>
            <w:webHidden/>
          </w:rPr>
          <w:fldChar w:fldCharType="begin"/>
        </w:r>
        <w:r>
          <w:rPr>
            <w:noProof/>
            <w:webHidden/>
          </w:rPr>
          <w:instrText xml:space="preserve"> PAGEREF _Toc227581887 \h </w:instrText>
        </w:r>
        <w:r>
          <w:rPr>
            <w:noProof/>
            <w:webHidden/>
          </w:rPr>
        </w:r>
        <w:r>
          <w:rPr>
            <w:noProof/>
            <w:webHidden/>
          </w:rPr>
          <w:fldChar w:fldCharType="separate"/>
        </w:r>
        <w:r>
          <w:rPr>
            <w:noProof/>
            <w:webHidden/>
          </w:rPr>
          <w:t>70</w:t>
        </w:r>
        <w:r>
          <w:rPr>
            <w:noProof/>
            <w:webHidden/>
          </w:rPr>
          <w:fldChar w:fldCharType="end"/>
        </w:r>
      </w:hyperlink>
    </w:p>
    <w:p w14:paraId="6684433A" w14:textId="7DD6AFEC"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8" w:history="1">
        <w:r w:rsidRPr="00CC45D9">
          <w:rPr>
            <w:rStyle w:val="Hyperlink"/>
            <w:rFonts w:eastAsia="Roboto" w:cs="Arial Unicode MS"/>
            <w:noProof/>
          </w:rPr>
          <w:t>8.3.8.1.2.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eastAsia="Roboto" w:cs="Arial Unicode MS"/>
            <w:noProof/>
          </w:rPr>
          <w:t>MEXICO GREEN METHANOL Market, by TECHNOLOGY, 2020 – 2035 (USD MILLION)</w:t>
        </w:r>
        <w:r>
          <w:rPr>
            <w:noProof/>
            <w:webHidden/>
          </w:rPr>
          <w:tab/>
        </w:r>
        <w:r>
          <w:rPr>
            <w:noProof/>
            <w:webHidden/>
          </w:rPr>
          <w:fldChar w:fldCharType="begin"/>
        </w:r>
        <w:r>
          <w:rPr>
            <w:noProof/>
            <w:webHidden/>
          </w:rPr>
          <w:instrText xml:space="preserve"> PAGEREF _Toc227581888 \h </w:instrText>
        </w:r>
        <w:r>
          <w:rPr>
            <w:noProof/>
            <w:webHidden/>
          </w:rPr>
        </w:r>
        <w:r>
          <w:rPr>
            <w:noProof/>
            <w:webHidden/>
          </w:rPr>
          <w:fldChar w:fldCharType="separate"/>
        </w:r>
        <w:r>
          <w:rPr>
            <w:noProof/>
            <w:webHidden/>
          </w:rPr>
          <w:t>70</w:t>
        </w:r>
        <w:r>
          <w:rPr>
            <w:noProof/>
            <w:webHidden/>
          </w:rPr>
          <w:fldChar w:fldCharType="end"/>
        </w:r>
      </w:hyperlink>
    </w:p>
    <w:p w14:paraId="7B13F756" w14:textId="04C0B6A1"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9" w:history="1">
        <w:r w:rsidRPr="00CC45D9">
          <w:rPr>
            <w:rStyle w:val="Hyperlink"/>
            <w:rFonts w:eastAsia="Roboto" w:cs="Arial Unicode MS"/>
            <w:noProof/>
          </w:rPr>
          <w:t>8.3.8.1.3.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eastAsia="Roboto" w:cs="Arial Unicode MS"/>
            <w:noProof/>
          </w:rPr>
          <w:t>MEXICO GREEN METHANOL Market, by Application, 2020 – 2035 (USD MILLION)</w:t>
        </w:r>
        <w:r>
          <w:rPr>
            <w:noProof/>
            <w:webHidden/>
          </w:rPr>
          <w:tab/>
        </w:r>
        <w:r>
          <w:rPr>
            <w:noProof/>
            <w:webHidden/>
          </w:rPr>
          <w:fldChar w:fldCharType="begin"/>
        </w:r>
        <w:r>
          <w:rPr>
            <w:noProof/>
            <w:webHidden/>
          </w:rPr>
          <w:instrText xml:space="preserve"> PAGEREF _Toc227581889 \h </w:instrText>
        </w:r>
        <w:r>
          <w:rPr>
            <w:noProof/>
            <w:webHidden/>
          </w:rPr>
        </w:r>
        <w:r>
          <w:rPr>
            <w:noProof/>
            <w:webHidden/>
          </w:rPr>
          <w:fldChar w:fldCharType="separate"/>
        </w:r>
        <w:r>
          <w:rPr>
            <w:noProof/>
            <w:webHidden/>
          </w:rPr>
          <w:t>71</w:t>
        </w:r>
        <w:r>
          <w:rPr>
            <w:noProof/>
            <w:webHidden/>
          </w:rPr>
          <w:fldChar w:fldCharType="end"/>
        </w:r>
      </w:hyperlink>
    </w:p>
    <w:p w14:paraId="48049454" w14:textId="3A4985A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0" w:history="1">
        <w:r w:rsidRPr="00CC45D9">
          <w:rPr>
            <w:rStyle w:val="Hyperlink"/>
            <w:noProof/>
          </w:rPr>
          <w:t>8.4.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Europe</w:t>
        </w:r>
        <w:r>
          <w:rPr>
            <w:noProof/>
            <w:webHidden/>
          </w:rPr>
          <w:tab/>
        </w:r>
        <w:r>
          <w:rPr>
            <w:noProof/>
            <w:webHidden/>
          </w:rPr>
          <w:fldChar w:fldCharType="begin"/>
        </w:r>
        <w:r>
          <w:rPr>
            <w:noProof/>
            <w:webHidden/>
          </w:rPr>
          <w:instrText xml:space="preserve"> PAGEREF _Toc227581890 \h </w:instrText>
        </w:r>
        <w:r>
          <w:rPr>
            <w:noProof/>
            <w:webHidden/>
          </w:rPr>
        </w:r>
        <w:r>
          <w:rPr>
            <w:noProof/>
            <w:webHidden/>
          </w:rPr>
          <w:fldChar w:fldCharType="separate"/>
        </w:r>
        <w:r>
          <w:rPr>
            <w:noProof/>
            <w:webHidden/>
          </w:rPr>
          <w:t>72</w:t>
        </w:r>
        <w:r>
          <w:rPr>
            <w:noProof/>
            <w:webHidden/>
          </w:rPr>
          <w:fldChar w:fldCharType="end"/>
        </w:r>
      </w:hyperlink>
    </w:p>
    <w:p w14:paraId="72BB3E8B" w14:textId="4430F83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1" w:history="1">
        <w:r w:rsidRPr="00CC45D9">
          <w:rPr>
            <w:rStyle w:val="Hyperlink"/>
            <w:noProof/>
          </w:rPr>
          <w:t>8.5.</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Asia-Pacific</w:t>
        </w:r>
        <w:r>
          <w:rPr>
            <w:noProof/>
            <w:webHidden/>
          </w:rPr>
          <w:tab/>
        </w:r>
        <w:r>
          <w:rPr>
            <w:noProof/>
            <w:webHidden/>
          </w:rPr>
          <w:fldChar w:fldCharType="begin"/>
        </w:r>
        <w:r>
          <w:rPr>
            <w:noProof/>
            <w:webHidden/>
          </w:rPr>
          <w:instrText xml:space="preserve"> PAGEREF _Toc227581891 \h </w:instrText>
        </w:r>
        <w:r>
          <w:rPr>
            <w:noProof/>
            <w:webHidden/>
          </w:rPr>
        </w:r>
        <w:r>
          <w:rPr>
            <w:noProof/>
            <w:webHidden/>
          </w:rPr>
          <w:fldChar w:fldCharType="separate"/>
        </w:r>
        <w:r>
          <w:rPr>
            <w:noProof/>
            <w:webHidden/>
          </w:rPr>
          <w:t>72</w:t>
        </w:r>
        <w:r>
          <w:rPr>
            <w:noProof/>
            <w:webHidden/>
          </w:rPr>
          <w:fldChar w:fldCharType="end"/>
        </w:r>
      </w:hyperlink>
    </w:p>
    <w:p w14:paraId="145B4725" w14:textId="5D01223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2" w:history="1">
        <w:r w:rsidRPr="00CC45D9">
          <w:rPr>
            <w:rStyle w:val="Hyperlink"/>
            <w:noProof/>
          </w:rPr>
          <w:t>8.6.</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Latin America</w:t>
        </w:r>
        <w:r>
          <w:rPr>
            <w:noProof/>
            <w:webHidden/>
          </w:rPr>
          <w:tab/>
        </w:r>
        <w:r>
          <w:rPr>
            <w:noProof/>
            <w:webHidden/>
          </w:rPr>
          <w:fldChar w:fldCharType="begin"/>
        </w:r>
        <w:r>
          <w:rPr>
            <w:noProof/>
            <w:webHidden/>
          </w:rPr>
          <w:instrText xml:space="preserve"> PAGEREF _Toc227581892 \h </w:instrText>
        </w:r>
        <w:r>
          <w:rPr>
            <w:noProof/>
            <w:webHidden/>
          </w:rPr>
        </w:r>
        <w:r>
          <w:rPr>
            <w:noProof/>
            <w:webHidden/>
          </w:rPr>
          <w:fldChar w:fldCharType="separate"/>
        </w:r>
        <w:r>
          <w:rPr>
            <w:noProof/>
            <w:webHidden/>
          </w:rPr>
          <w:t>72</w:t>
        </w:r>
        <w:r>
          <w:rPr>
            <w:noProof/>
            <w:webHidden/>
          </w:rPr>
          <w:fldChar w:fldCharType="end"/>
        </w:r>
      </w:hyperlink>
    </w:p>
    <w:p w14:paraId="0CC5189B" w14:textId="4C7F9F7F"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3" w:history="1">
        <w:r w:rsidRPr="00CC45D9">
          <w:rPr>
            <w:rStyle w:val="Hyperlink"/>
            <w:noProof/>
          </w:rPr>
          <w:t>8.7.</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Middle East &amp; Africa</w:t>
        </w:r>
        <w:r>
          <w:rPr>
            <w:noProof/>
            <w:webHidden/>
          </w:rPr>
          <w:tab/>
        </w:r>
        <w:r>
          <w:rPr>
            <w:noProof/>
            <w:webHidden/>
          </w:rPr>
          <w:fldChar w:fldCharType="begin"/>
        </w:r>
        <w:r>
          <w:rPr>
            <w:noProof/>
            <w:webHidden/>
          </w:rPr>
          <w:instrText xml:space="preserve"> PAGEREF _Toc227581893 \h </w:instrText>
        </w:r>
        <w:r>
          <w:rPr>
            <w:noProof/>
            <w:webHidden/>
          </w:rPr>
        </w:r>
        <w:r>
          <w:rPr>
            <w:noProof/>
            <w:webHidden/>
          </w:rPr>
          <w:fldChar w:fldCharType="separate"/>
        </w:r>
        <w:r>
          <w:rPr>
            <w:noProof/>
            <w:webHidden/>
          </w:rPr>
          <w:t>72</w:t>
        </w:r>
        <w:r>
          <w:rPr>
            <w:noProof/>
            <w:webHidden/>
          </w:rPr>
          <w:fldChar w:fldCharType="end"/>
        </w:r>
      </w:hyperlink>
    </w:p>
    <w:p w14:paraId="004DB4B3" w14:textId="1B36D752"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94" w:history="1">
        <w:r w:rsidRPr="00CC45D9">
          <w:rPr>
            <w:rStyle w:val="Hyperlink"/>
            <w:rFonts w:ascii="Roboto" w:hAnsi="Roboto"/>
          </w:rPr>
          <w:t>Chapter 9.</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GREEN METHANOL Market – Competitive Landscape</w:t>
        </w:r>
        <w:r>
          <w:rPr>
            <w:webHidden/>
          </w:rPr>
          <w:tab/>
        </w:r>
        <w:r>
          <w:rPr>
            <w:webHidden/>
          </w:rPr>
          <w:fldChar w:fldCharType="begin"/>
        </w:r>
        <w:r>
          <w:rPr>
            <w:webHidden/>
          </w:rPr>
          <w:instrText xml:space="preserve"> PAGEREF _Toc227581894 \h </w:instrText>
        </w:r>
        <w:r>
          <w:rPr>
            <w:webHidden/>
          </w:rPr>
        </w:r>
        <w:r>
          <w:rPr>
            <w:webHidden/>
          </w:rPr>
          <w:fldChar w:fldCharType="separate"/>
        </w:r>
        <w:r>
          <w:rPr>
            <w:webHidden/>
          </w:rPr>
          <w:t>73</w:t>
        </w:r>
        <w:r>
          <w:rPr>
            <w:webHidden/>
          </w:rPr>
          <w:fldChar w:fldCharType="end"/>
        </w:r>
      </w:hyperlink>
    </w:p>
    <w:p w14:paraId="4019E7F5" w14:textId="707C4C9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5" w:history="1">
        <w:r w:rsidRPr="00CC45D9">
          <w:rPr>
            <w:rStyle w:val="Hyperlink"/>
            <w:noProof/>
          </w:rPr>
          <w:t>9.1.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Market Share Analysis (2024)</w:t>
        </w:r>
        <w:r>
          <w:rPr>
            <w:noProof/>
            <w:webHidden/>
          </w:rPr>
          <w:tab/>
        </w:r>
        <w:r>
          <w:rPr>
            <w:noProof/>
            <w:webHidden/>
          </w:rPr>
          <w:fldChar w:fldCharType="begin"/>
        </w:r>
        <w:r>
          <w:rPr>
            <w:noProof/>
            <w:webHidden/>
          </w:rPr>
          <w:instrText xml:space="preserve"> PAGEREF _Toc227581895 \h </w:instrText>
        </w:r>
        <w:r>
          <w:rPr>
            <w:noProof/>
            <w:webHidden/>
          </w:rPr>
        </w:r>
        <w:r>
          <w:rPr>
            <w:noProof/>
            <w:webHidden/>
          </w:rPr>
          <w:fldChar w:fldCharType="separate"/>
        </w:r>
        <w:r>
          <w:rPr>
            <w:noProof/>
            <w:webHidden/>
          </w:rPr>
          <w:t>73</w:t>
        </w:r>
        <w:r>
          <w:rPr>
            <w:noProof/>
            <w:webHidden/>
          </w:rPr>
          <w:fldChar w:fldCharType="end"/>
        </w:r>
      </w:hyperlink>
    </w:p>
    <w:p w14:paraId="3CE46CEF" w14:textId="0A60BCC9"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6" w:history="1">
        <w:r w:rsidRPr="00CC45D9">
          <w:rPr>
            <w:rStyle w:val="Hyperlink"/>
            <w:noProof/>
          </w:rPr>
          <w:t>9.2.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Strategic Developments</w:t>
        </w:r>
        <w:r>
          <w:rPr>
            <w:noProof/>
            <w:webHidden/>
          </w:rPr>
          <w:tab/>
        </w:r>
        <w:r>
          <w:rPr>
            <w:noProof/>
            <w:webHidden/>
          </w:rPr>
          <w:fldChar w:fldCharType="begin"/>
        </w:r>
        <w:r>
          <w:rPr>
            <w:noProof/>
            <w:webHidden/>
          </w:rPr>
          <w:instrText xml:space="preserve"> PAGEREF _Toc227581896 \h </w:instrText>
        </w:r>
        <w:r>
          <w:rPr>
            <w:noProof/>
            <w:webHidden/>
          </w:rPr>
        </w:r>
        <w:r>
          <w:rPr>
            <w:noProof/>
            <w:webHidden/>
          </w:rPr>
          <w:fldChar w:fldCharType="separate"/>
        </w:r>
        <w:r>
          <w:rPr>
            <w:noProof/>
            <w:webHidden/>
          </w:rPr>
          <w:t>74</w:t>
        </w:r>
        <w:r>
          <w:rPr>
            <w:noProof/>
            <w:webHidden/>
          </w:rPr>
          <w:fldChar w:fldCharType="end"/>
        </w:r>
      </w:hyperlink>
    </w:p>
    <w:p w14:paraId="2233E744" w14:textId="2B712A9A"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97" w:history="1">
        <w:r w:rsidRPr="00CC45D9">
          <w:rPr>
            <w:rStyle w:val="Hyperlink"/>
            <w:noProof/>
          </w:rPr>
          <w:t>9.2.1.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Acquisitions and Mergers</w:t>
        </w:r>
        <w:r>
          <w:rPr>
            <w:noProof/>
            <w:webHidden/>
          </w:rPr>
          <w:tab/>
        </w:r>
        <w:r>
          <w:rPr>
            <w:noProof/>
            <w:webHidden/>
          </w:rPr>
          <w:fldChar w:fldCharType="begin"/>
        </w:r>
        <w:r>
          <w:rPr>
            <w:noProof/>
            <w:webHidden/>
          </w:rPr>
          <w:instrText xml:space="preserve"> PAGEREF _Toc227581897 \h </w:instrText>
        </w:r>
        <w:r>
          <w:rPr>
            <w:noProof/>
            <w:webHidden/>
          </w:rPr>
        </w:r>
        <w:r>
          <w:rPr>
            <w:noProof/>
            <w:webHidden/>
          </w:rPr>
          <w:fldChar w:fldCharType="separate"/>
        </w:r>
        <w:r>
          <w:rPr>
            <w:noProof/>
            <w:webHidden/>
          </w:rPr>
          <w:t>74</w:t>
        </w:r>
        <w:r>
          <w:rPr>
            <w:noProof/>
            <w:webHidden/>
          </w:rPr>
          <w:fldChar w:fldCharType="end"/>
        </w:r>
      </w:hyperlink>
    </w:p>
    <w:p w14:paraId="3C3BD865" w14:textId="46A46D56"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98" w:history="1">
        <w:r w:rsidRPr="00CC45D9">
          <w:rPr>
            <w:rStyle w:val="Hyperlink"/>
            <w:noProof/>
          </w:rPr>
          <w:t>9.2.2.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Product Launches</w:t>
        </w:r>
        <w:r>
          <w:rPr>
            <w:noProof/>
            <w:webHidden/>
          </w:rPr>
          <w:tab/>
        </w:r>
        <w:r>
          <w:rPr>
            <w:noProof/>
            <w:webHidden/>
          </w:rPr>
          <w:fldChar w:fldCharType="begin"/>
        </w:r>
        <w:r>
          <w:rPr>
            <w:noProof/>
            <w:webHidden/>
          </w:rPr>
          <w:instrText xml:space="preserve"> PAGEREF _Toc227581898 \h </w:instrText>
        </w:r>
        <w:r>
          <w:rPr>
            <w:noProof/>
            <w:webHidden/>
          </w:rPr>
        </w:r>
        <w:r>
          <w:rPr>
            <w:noProof/>
            <w:webHidden/>
          </w:rPr>
          <w:fldChar w:fldCharType="separate"/>
        </w:r>
        <w:r>
          <w:rPr>
            <w:noProof/>
            <w:webHidden/>
          </w:rPr>
          <w:t>75</w:t>
        </w:r>
        <w:r>
          <w:rPr>
            <w:noProof/>
            <w:webHidden/>
          </w:rPr>
          <w:fldChar w:fldCharType="end"/>
        </w:r>
      </w:hyperlink>
    </w:p>
    <w:p w14:paraId="5EE97979" w14:textId="719D513C"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99" w:history="1">
        <w:r w:rsidRPr="00CC45D9">
          <w:rPr>
            <w:rStyle w:val="Hyperlink"/>
            <w:noProof/>
          </w:rPr>
          <w:t>9.2.3.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Research &amp; Development Activities</w:t>
        </w:r>
        <w:r>
          <w:rPr>
            <w:noProof/>
            <w:webHidden/>
          </w:rPr>
          <w:tab/>
        </w:r>
        <w:r>
          <w:rPr>
            <w:noProof/>
            <w:webHidden/>
          </w:rPr>
          <w:fldChar w:fldCharType="begin"/>
        </w:r>
        <w:r>
          <w:rPr>
            <w:noProof/>
            <w:webHidden/>
          </w:rPr>
          <w:instrText xml:space="preserve"> PAGEREF _Toc227581899 \h </w:instrText>
        </w:r>
        <w:r>
          <w:rPr>
            <w:noProof/>
            <w:webHidden/>
          </w:rPr>
        </w:r>
        <w:r>
          <w:rPr>
            <w:noProof/>
            <w:webHidden/>
          </w:rPr>
          <w:fldChar w:fldCharType="separate"/>
        </w:r>
        <w:r>
          <w:rPr>
            <w:noProof/>
            <w:webHidden/>
          </w:rPr>
          <w:t>75</w:t>
        </w:r>
        <w:r>
          <w:rPr>
            <w:noProof/>
            <w:webHidden/>
          </w:rPr>
          <w:fldChar w:fldCharType="end"/>
        </w:r>
      </w:hyperlink>
    </w:p>
    <w:p w14:paraId="3DE60E8B" w14:textId="7969A649"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900" w:history="1">
        <w:r w:rsidRPr="00CC45D9">
          <w:rPr>
            <w:rStyle w:val="Hyperlink"/>
            <w:rFonts w:ascii="Roboto" w:hAnsi="Roboto"/>
          </w:rPr>
          <w:t>Chapter 10.</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Company Profiles</w:t>
        </w:r>
        <w:r>
          <w:rPr>
            <w:webHidden/>
          </w:rPr>
          <w:tab/>
        </w:r>
        <w:r>
          <w:rPr>
            <w:webHidden/>
          </w:rPr>
          <w:fldChar w:fldCharType="begin"/>
        </w:r>
        <w:r>
          <w:rPr>
            <w:webHidden/>
          </w:rPr>
          <w:instrText xml:space="preserve"> PAGEREF _Toc227581900 \h </w:instrText>
        </w:r>
        <w:r>
          <w:rPr>
            <w:webHidden/>
          </w:rPr>
        </w:r>
        <w:r>
          <w:rPr>
            <w:webHidden/>
          </w:rPr>
          <w:fldChar w:fldCharType="separate"/>
        </w:r>
        <w:r>
          <w:rPr>
            <w:webHidden/>
          </w:rPr>
          <w:t>76</w:t>
        </w:r>
        <w:r>
          <w:rPr>
            <w:webHidden/>
          </w:rPr>
          <w:fldChar w:fldCharType="end"/>
        </w:r>
      </w:hyperlink>
    </w:p>
    <w:p w14:paraId="3DC8C070" w14:textId="2BEE088C"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01" w:history="1">
        <w:r w:rsidRPr="00CC45D9">
          <w:rPr>
            <w:rStyle w:val="Hyperlink"/>
            <w:noProof/>
          </w:rPr>
          <w:t>10.1.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BASF</w:t>
        </w:r>
        <w:r>
          <w:rPr>
            <w:noProof/>
            <w:webHidden/>
          </w:rPr>
          <w:tab/>
        </w:r>
        <w:r>
          <w:rPr>
            <w:noProof/>
            <w:webHidden/>
          </w:rPr>
          <w:fldChar w:fldCharType="begin"/>
        </w:r>
        <w:r>
          <w:rPr>
            <w:noProof/>
            <w:webHidden/>
          </w:rPr>
          <w:instrText xml:space="preserve"> PAGEREF _Toc227581901 \h </w:instrText>
        </w:r>
        <w:r>
          <w:rPr>
            <w:noProof/>
            <w:webHidden/>
          </w:rPr>
        </w:r>
        <w:r>
          <w:rPr>
            <w:noProof/>
            <w:webHidden/>
          </w:rPr>
          <w:fldChar w:fldCharType="separate"/>
        </w:r>
        <w:r>
          <w:rPr>
            <w:noProof/>
            <w:webHidden/>
          </w:rPr>
          <w:t>76</w:t>
        </w:r>
        <w:r>
          <w:rPr>
            <w:noProof/>
            <w:webHidden/>
          </w:rPr>
          <w:fldChar w:fldCharType="end"/>
        </w:r>
      </w:hyperlink>
    </w:p>
    <w:p w14:paraId="598B6FA3" w14:textId="2BADA81C"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2" w:history="1">
        <w:r w:rsidRPr="00CC45D9">
          <w:rPr>
            <w:rStyle w:val="Hyperlink"/>
            <w:noProof/>
          </w:rPr>
          <w:t>10.1.1.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Company Overview</w:t>
        </w:r>
        <w:r>
          <w:rPr>
            <w:noProof/>
            <w:webHidden/>
          </w:rPr>
          <w:tab/>
        </w:r>
        <w:r>
          <w:rPr>
            <w:noProof/>
            <w:webHidden/>
          </w:rPr>
          <w:fldChar w:fldCharType="begin"/>
        </w:r>
        <w:r>
          <w:rPr>
            <w:noProof/>
            <w:webHidden/>
          </w:rPr>
          <w:instrText xml:space="preserve"> PAGEREF _Toc227581902 \h </w:instrText>
        </w:r>
        <w:r>
          <w:rPr>
            <w:noProof/>
            <w:webHidden/>
          </w:rPr>
        </w:r>
        <w:r>
          <w:rPr>
            <w:noProof/>
            <w:webHidden/>
          </w:rPr>
          <w:fldChar w:fldCharType="separate"/>
        </w:r>
        <w:r>
          <w:rPr>
            <w:noProof/>
            <w:webHidden/>
          </w:rPr>
          <w:t>76</w:t>
        </w:r>
        <w:r>
          <w:rPr>
            <w:noProof/>
            <w:webHidden/>
          </w:rPr>
          <w:fldChar w:fldCharType="end"/>
        </w:r>
      </w:hyperlink>
    </w:p>
    <w:p w14:paraId="5546B015" w14:textId="4D230E65"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3" w:history="1">
        <w:r w:rsidRPr="00CC45D9">
          <w:rPr>
            <w:rStyle w:val="Hyperlink"/>
            <w:noProof/>
          </w:rPr>
          <w:t>10.1.2.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Product Portfolio</w:t>
        </w:r>
        <w:r>
          <w:rPr>
            <w:noProof/>
            <w:webHidden/>
          </w:rPr>
          <w:tab/>
        </w:r>
        <w:r>
          <w:rPr>
            <w:noProof/>
            <w:webHidden/>
          </w:rPr>
          <w:fldChar w:fldCharType="begin"/>
        </w:r>
        <w:r>
          <w:rPr>
            <w:noProof/>
            <w:webHidden/>
          </w:rPr>
          <w:instrText xml:space="preserve"> PAGEREF _Toc227581903 \h </w:instrText>
        </w:r>
        <w:r>
          <w:rPr>
            <w:noProof/>
            <w:webHidden/>
          </w:rPr>
        </w:r>
        <w:r>
          <w:rPr>
            <w:noProof/>
            <w:webHidden/>
          </w:rPr>
          <w:fldChar w:fldCharType="separate"/>
        </w:r>
        <w:r>
          <w:rPr>
            <w:noProof/>
            <w:webHidden/>
          </w:rPr>
          <w:t>77</w:t>
        </w:r>
        <w:r>
          <w:rPr>
            <w:noProof/>
            <w:webHidden/>
          </w:rPr>
          <w:fldChar w:fldCharType="end"/>
        </w:r>
      </w:hyperlink>
    </w:p>
    <w:p w14:paraId="13DDF6BD" w14:textId="00FCCCA8"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4" w:history="1">
        <w:r w:rsidRPr="00CC45D9">
          <w:rPr>
            <w:rStyle w:val="Hyperlink"/>
            <w:noProof/>
          </w:rPr>
          <w:t>10.1.3.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BASF Sales/Revenue, Net Income, and Gross Margin</w:t>
        </w:r>
        <w:r>
          <w:rPr>
            <w:noProof/>
            <w:webHidden/>
          </w:rPr>
          <w:tab/>
        </w:r>
        <w:r>
          <w:rPr>
            <w:noProof/>
            <w:webHidden/>
          </w:rPr>
          <w:fldChar w:fldCharType="begin"/>
        </w:r>
        <w:r>
          <w:rPr>
            <w:noProof/>
            <w:webHidden/>
          </w:rPr>
          <w:instrText xml:space="preserve"> PAGEREF _Toc227581904 \h </w:instrText>
        </w:r>
        <w:r>
          <w:rPr>
            <w:noProof/>
            <w:webHidden/>
          </w:rPr>
        </w:r>
        <w:r>
          <w:rPr>
            <w:noProof/>
            <w:webHidden/>
          </w:rPr>
          <w:fldChar w:fldCharType="separate"/>
        </w:r>
        <w:r>
          <w:rPr>
            <w:noProof/>
            <w:webHidden/>
          </w:rPr>
          <w:t>78</w:t>
        </w:r>
        <w:r>
          <w:rPr>
            <w:noProof/>
            <w:webHidden/>
          </w:rPr>
          <w:fldChar w:fldCharType="end"/>
        </w:r>
      </w:hyperlink>
    </w:p>
    <w:p w14:paraId="454F73B9" w14:textId="3637A203"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5" w:history="1">
        <w:r w:rsidRPr="00CC45D9">
          <w:rPr>
            <w:rStyle w:val="Hyperlink"/>
            <w:noProof/>
          </w:rPr>
          <w:t>10.1.4.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BASF Revenue (2023-2025)</w:t>
        </w:r>
        <w:r>
          <w:rPr>
            <w:noProof/>
            <w:webHidden/>
          </w:rPr>
          <w:tab/>
        </w:r>
        <w:r>
          <w:rPr>
            <w:noProof/>
            <w:webHidden/>
          </w:rPr>
          <w:fldChar w:fldCharType="begin"/>
        </w:r>
        <w:r>
          <w:rPr>
            <w:noProof/>
            <w:webHidden/>
          </w:rPr>
          <w:instrText xml:space="preserve"> PAGEREF _Toc227581905 \h </w:instrText>
        </w:r>
        <w:r>
          <w:rPr>
            <w:noProof/>
            <w:webHidden/>
          </w:rPr>
        </w:r>
        <w:r>
          <w:rPr>
            <w:noProof/>
            <w:webHidden/>
          </w:rPr>
          <w:fldChar w:fldCharType="separate"/>
        </w:r>
        <w:r>
          <w:rPr>
            <w:noProof/>
            <w:webHidden/>
          </w:rPr>
          <w:t>79</w:t>
        </w:r>
        <w:r>
          <w:rPr>
            <w:noProof/>
            <w:webHidden/>
          </w:rPr>
          <w:fldChar w:fldCharType="end"/>
        </w:r>
      </w:hyperlink>
    </w:p>
    <w:p w14:paraId="1417497D" w14:textId="666DB9FB"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6" w:history="1">
        <w:r w:rsidRPr="00CC45D9">
          <w:rPr>
            <w:rStyle w:val="Hyperlink"/>
            <w:noProof/>
          </w:rPr>
          <w:t>10.1.5.</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BASF Segmental Revenue (%) (2024)</w:t>
        </w:r>
        <w:r>
          <w:rPr>
            <w:noProof/>
            <w:webHidden/>
          </w:rPr>
          <w:tab/>
        </w:r>
        <w:r>
          <w:rPr>
            <w:noProof/>
            <w:webHidden/>
          </w:rPr>
          <w:fldChar w:fldCharType="begin"/>
        </w:r>
        <w:r>
          <w:rPr>
            <w:noProof/>
            <w:webHidden/>
          </w:rPr>
          <w:instrText xml:space="preserve"> PAGEREF _Toc227581906 \h </w:instrText>
        </w:r>
        <w:r>
          <w:rPr>
            <w:noProof/>
            <w:webHidden/>
          </w:rPr>
        </w:r>
        <w:r>
          <w:rPr>
            <w:noProof/>
            <w:webHidden/>
          </w:rPr>
          <w:fldChar w:fldCharType="separate"/>
        </w:r>
        <w:r>
          <w:rPr>
            <w:noProof/>
            <w:webHidden/>
          </w:rPr>
          <w:t>80</w:t>
        </w:r>
        <w:r>
          <w:rPr>
            <w:noProof/>
            <w:webHidden/>
          </w:rPr>
          <w:fldChar w:fldCharType="end"/>
        </w:r>
      </w:hyperlink>
    </w:p>
    <w:p w14:paraId="5C6B0C9C" w14:textId="73010339"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7" w:history="1">
        <w:r w:rsidRPr="00CC45D9">
          <w:rPr>
            <w:rStyle w:val="Hyperlink"/>
            <w:noProof/>
          </w:rPr>
          <w:t>10.1.6.</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BASF Regional Revenue (%) (2025)</w:t>
        </w:r>
        <w:r>
          <w:rPr>
            <w:noProof/>
            <w:webHidden/>
          </w:rPr>
          <w:tab/>
        </w:r>
        <w:r>
          <w:rPr>
            <w:noProof/>
            <w:webHidden/>
          </w:rPr>
          <w:fldChar w:fldCharType="begin"/>
        </w:r>
        <w:r>
          <w:rPr>
            <w:noProof/>
            <w:webHidden/>
          </w:rPr>
          <w:instrText xml:space="preserve"> PAGEREF _Toc227581907 \h </w:instrText>
        </w:r>
        <w:r>
          <w:rPr>
            <w:noProof/>
            <w:webHidden/>
          </w:rPr>
        </w:r>
        <w:r>
          <w:rPr>
            <w:noProof/>
            <w:webHidden/>
          </w:rPr>
          <w:fldChar w:fldCharType="separate"/>
        </w:r>
        <w:r>
          <w:rPr>
            <w:noProof/>
            <w:webHidden/>
          </w:rPr>
          <w:t>81</w:t>
        </w:r>
        <w:r>
          <w:rPr>
            <w:noProof/>
            <w:webHidden/>
          </w:rPr>
          <w:fldChar w:fldCharType="end"/>
        </w:r>
      </w:hyperlink>
    </w:p>
    <w:p w14:paraId="11CFB276" w14:textId="6A311408"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08" w:history="1">
        <w:r w:rsidRPr="00CC45D9">
          <w:rPr>
            <w:rStyle w:val="Hyperlink"/>
            <w:rFonts w:ascii="Segoe UI" w:hAnsi="Segoe UI" w:cs="Segoe UI"/>
            <w:noProof/>
          </w:rPr>
          <w:t>10.2.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ascii="Segoe UI" w:hAnsi="Segoe UI" w:cs="Segoe UI"/>
            <w:noProof/>
            <w:shd w:val="clear" w:color="auto" w:fill="FFFFFF"/>
          </w:rPr>
          <w:t>OCI N.V.</w:t>
        </w:r>
        <w:r>
          <w:rPr>
            <w:noProof/>
            <w:webHidden/>
          </w:rPr>
          <w:tab/>
        </w:r>
        <w:r>
          <w:rPr>
            <w:noProof/>
            <w:webHidden/>
          </w:rPr>
          <w:fldChar w:fldCharType="begin"/>
        </w:r>
        <w:r>
          <w:rPr>
            <w:noProof/>
            <w:webHidden/>
          </w:rPr>
          <w:instrText xml:space="preserve"> PAGEREF _Toc227581908 \h </w:instrText>
        </w:r>
        <w:r>
          <w:rPr>
            <w:noProof/>
            <w:webHidden/>
          </w:rPr>
        </w:r>
        <w:r>
          <w:rPr>
            <w:noProof/>
            <w:webHidden/>
          </w:rPr>
          <w:fldChar w:fldCharType="separate"/>
        </w:r>
        <w:r>
          <w:rPr>
            <w:noProof/>
            <w:webHidden/>
          </w:rPr>
          <w:t>82</w:t>
        </w:r>
        <w:r>
          <w:rPr>
            <w:noProof/>
            <w:webHidden/>
          </w:rPr>
          <w:fldChar w:fldCharType="end"/>
        </w:r>
      </w:hyperlink>
    </w:p>
    <w:p w14:paraId="67FE2105" w14:textId="0F104D46"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09" w:history="1">
        <w:r w:rsidRPr="00CC45D9">
          <w:rPr>
            <w:rStyle w:val="Hyperlink"/>
            <w:rFonts w:ascii="Segoe UI" w:hAnsi="Segoe UI" w:cs="Segoe UI"/>
            <w:noProof/>
          </w:rPr>
          <w:t>10.3.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ascii="Segoe UI" w:hAnsi="Segoe UI" w:cs="Segoe UI"/>
            <w:noProof/>
            <w:shd w:val="clear" w:color="auto" w:fill="FFFFFF"/>
          </w:rPr>
          <w:t>Methanex Corporation</w:t>
        </w:r>
        <w:r>
          <w:rPr>
            <w:noProof/>
            <w:webHidden/>
          </w:rPr>
          <w:tab/>
        </w:r>
        <w:r>
          <w:rPr>
            <w:noProof/>
            <w:webHidden/>
          </w:rPr>
          <w:fldChar w:fldCharType="begin"/>
        </w:r>
        <w:r>
          <w:rPr>
            <w:noProof/>
            <w:webHidden/>
          </w:rPr>
          <w:instrText xml:space="preserve"> PAGEREF _Toc227581909 \h </w:instrText>
        </w:r>
        <w:r>
          <w:rPr>
            <w:noProof/>
            <w:webHidden/>
          </w:rPr>
        </w:r>
        <w:r>
          <w:rPr>
            <w:noProof/>
            <w:webHidden/>
          </w:rPr>
          <w:fldChar w:fldCharType="separate"/>
        </w:r>
        <w:r>
          <w:rPr>
            <w:noProof/>
            <w:webHidden/>
          </w:rPr>
          <w:t>82</w:t>
        </w:r>
        <w:r>
          <w:rPr>
            <w:noProof/>
            <w:webHidden/>
          </w:rPr>
          <w:fldChar w:fldCharType="end"/>
        </w:r>
      </w:hyperlink>
    </w:p>
    <w:p w14:paraId="1B45B9F3" w14:textId="3691D63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0" w:history="1">
        <w:r w:rsidRPr="00CC45D9">
          <w:rPr>
            <w:rStyle w:val="Hyperlink"/>
            <w:rFonts w:ascii="Segoe UI" w:hAnsi="Segoe UI" w:cs="Segoe UI"/>
            <w:noProof/>
          </w:rPr>
          <w:t>10.4.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ascii="Segoe UI" w:hAnsi="Segoe UI" w:cs="Segoe UI"/>
            <w:noProof/>
            <w:shd w:val="clear" w:color="auto" w:fill="FFFFFF"/>
          </w:rPr>
          <w:t>Carbon Recycling International</w:t>
        </w:r>
        <w:r>
          <w:rPr>
            <w:noProof/>
            <w:webHidden/>
          </w:rPr>
          <w:tab/>
        </w:r>
        <w:r>
          <w:rPr>
            <w:noProof/>
            <w:webHidden/>
          </w:rPr>
          <w:fldChar w:fldCharType="begin"/>
        </w:r>
        <w:r>
          <w:rPr>
            <w:noProof/>
            <w:webHidden/>
          </w:rPr>
          <w:instrText xml:space="preserve"> PAGEREF _Toc227581910 \h </w:instrText>
        </w:r>
        <w:r>
          <w:rPr>
            <w:noProof/>
            <w:webHidden/>
          </w:rPr>
        </w:r>
        <w:r>
          <w:rPr>
            <w:noProof/>
            <w:webHidden/>
          </w:rPr>
          <w:fldChar w:fldCharType="separate"/>
        </w:r>
        <w:r>
          <w:rPr>
            <w:noProof/>
            <w:webHidden/>
          </w:rPr>
          <w:t>82</w:t>
        </w:r>
        <w:r>
          <w:rPr>
            <w:noProof/>
            <w:webHidden/>
          </w:rPr>
          <w:fldChar w:fldCharType="end"/>
        </w:r>
      </w:hyperlink>
    </w:p>
    <w:p w14:paraId="5CFB5FCA" w14:textId="4F070675"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1" w:history="1">
        <w:r w:rsidRPr="00CC45D9">
          <w:rPr>
            <w:rStyle w:val="Hyperlink"/>
            <w:rFonts w:ascii="Segoe UI" w:hAnsi="Segoe UI" w:cs="Segoe UI"/>
            <w:noProof/>
          </w:rPr>
          <w:t>10.5.</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ascii="Segoe UI" w:hAnsi="Segoe UI" w:cs="Segoe UI"/>
            <w:noProof/>
            <w:shd w:val="clear" w:color="auto" w:fill="FFFFFF"/>
          </w:rPr>
          <w:t>Enerkem</w:t>
        </w:r>
        <w:r>
          <w:rPr>
            <w:noProof/>
            <w:webHidden/>
          </w:rPr>
          <w:tab/>
        </w:r>
        <w:r>
          <w:rPr>
            <w:noProof/>
            <w:webHidden/>
          </w:rPr>
          <w:fldChar w:fldCharType="begin"/>
        </w:r>
        <w:r>
          <w:rPr>
            <w:noProof/>
            <w:webHidden/>
          </w:rPr>
          <w:instrText xml:space="preserve"> PAGEREF _Toc227581911 \h </w:instrText>
        </w:r>
        <w:r>
          <w:rPr>
            <w:noProof/>
            <w:webHidden/>
          </w:rPr>
        </w:r>
        <w:r>
          <w:rPr>
            <w:noProof/>
            <w:webHidden/>
          </w:rPr>
          <w:fldChar w:fldCharType="separate"/>
        </w:r>
        <w:r>
          <w:rPr>
            <w:noProof/>
            <w:webHidden/>
          </w:rPr>
          <w:t>82</w:t>
        </w:r>
        <w:r>
          <w:rPr>
            <w:noProof/>
            <w:webHidden/>
          </w:rPr>
          <w:fldChar w:fldCharType="end"/>
        </w:r>
      </w:hyperlink>
    </w:p>
    <w:p w14:paraId="3296B149" w14:textId="2FA0FA9F"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2" w:history="1">
        <w:r w:rsidRPr="00CC45D9">
          <w:rPr>
            <w:rStyle w:val="Hyperlink"/>
            <w:rFonts w:ascii="Segoe UI" w:hAnsi="Segoe UI" w:cs="Segoe UI"/>
            <w:noProof/>
          </w:rPr>
          <w:t>10.6.</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ascii="Segoe UI" w:hAnsi="Segoe UI" w:cs="Segoe UI"/>
            <w:noProof/>
            <w:shd w:val="clear" w:color="auto" w:fill="FFFFFF"/>
          </w:rPr>
          <w:t>Södra</w:t>
        </w:r>
        <w:r>
          <w:rPr>
            <w:noProof/>
            <w:webHidden/>
          </w:rPr>
          <w:tab/>
        </w:r>
        <w:r>
          <w:rPr>
            <w:noProof/>
            <w:webHidden/>
          </w:rPr>
          <w:fldChar w:fldCharType="begin"/>
        </w:r>
        <w:r>
          <w:rPr>
            <w:noProof/>
            <w:webHidden/>
          </w:rPr>
          <w:instrText xml:space="preserve"> PAGEREF _Toc227581912 \h </w:instrText>
        </w:r>
        <w:r>
          <w:rPr>
            <w:noProof/>
            <w:webHidden/>
          </w:rPr>
        </w:r>
        <w:r>
          <w:rPr>
            <w:noProof/>
            <w:webHidden/>
          </w:rPr>
          <w:fldChar w:fldCharType="separate"/>
        </w:r>
        <w:r>
          <w:rPr>
            <w:noProof/>
            <w:webHidden/>
          </w:rPr>
          <w:t>82</w:t>
        </w:r>
        <w:r>
          <w:rPr>
            <w:noProof/>
            <w:webHidden/>
          </w:rPr>
          <w:fldChar w:fldCharType="end"/>
        </w:r>
      </w:hyperlink>
    </w:p>
    <w:p w14:paraId="5A1BFC62" w14:textId="2C57916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3" w:history="1">
        <w:r w:rsidRPr="00CC45D9">
          <w:rPr>
            <w:rStyle w:val="Hyperlink"/>
            <w:rFonts w:ascii="Segoe UI" w:hAnsi="Segoe UI" w:cs="Segoe UI"/>
            <w:noProof/>
          </w:rPr>
          <w:t>10.7.</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ascii="Segoe UI" w:hAnsi="Segoe UI" w:cs="Segoe UI"/>
            <w:noProof/>
            <w:shd w:val="clear" w:color="auto" w:fill="FFFFFF"/>
          </w:rPr>
          <w:t>Siemens Energy</w:t>
        </w:r>
        <w:r>
          <w:rPr>
            <w:noProof/>
            <w:webHidden/>
          </w:rPr>
          <w:tab/>
        </w:r>
        <w:r>
          <w:rPr>
            <w:noProof/>
            <w:webHidden/>
          </w:rPr>
          <w:fldChar w:fldCharType="begin"/>
        </w:r>
        <w:r>
          <w:rPr>
            <w:noProof/>
            <w:webHidden/>
          </w:rPr>
          <w:instrText xml:space="preserve"> PAGEREF _Toc227581913 \h </w:instrText>
        </w:r>
        <w:r>
          <w:rPr>
            <w:noProof/>
            <w:webHidden/>
          </w:rPr>
        </w:r>
        <w:r>
          <w:rPr>
            <w:noProof/>
            <w:webHidden/>
          </w:rPr>
          <w:fldChar w:fldCharType="separate"/>
        </w:r>
        <w:r>
          <w:rPr>
            <w:noProof/>
            <w:webHidden/>
          </w:rPr>
          <w:t>82</w:t>
        </w:r>
        <w:r>
          <w:rPr>
            <w:noProof/>
            <w:webHidden/>
          </w:rPr>
          <w:fldChar w:fldCharType="end"/>
        </w:r>
      </w:hyperlink>
    </w:p>
    <w:p w14:paraId="7EAE24A6" w14:textId="5A2FBBD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4" w:history="1">
        <w:r w:rsidRPr="00CC45D9">
          <w:rPr>
            <w:rStyle w:val="Hyperlink"/>
            <w:rFonts w:ascii="Segoe UI" w:hAnsi="Segoe UI" w:cs="Segoe UI"/>
            <w:noProof/>
          </w:rPr>
          <w:t>10.8.</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ascii="Segoe UI" w:hAnsi="Segoe UI" w:cs="Segoe UI"/>
            <w:noProof/>
            <w:shd w:val="clear" w:color="auto" w:fill="FFFFFF"/>
          </w:rPr>
          <w:t>Proman</w:t>
        </w:r>
        <w:r>
          <w:rPr>
            <w:noProof/>
            <w:webHidden/>
          </w:rPr>
          <w:tab/>
        </w:r>
        <w:r>
          <w:rPr>
            <w:noProof/>
            <w:webHidden/>
          </w:rPr>
          <w:fldChar w:fldCharType="begin"/>
        </w:r>
        <w:r>
          <w:rPr>
            <w:noProof/>
            <w:webHidden/>
          </w:rPr>
          <w:instrText xml:space="preserve"> PAGEREF _Toc227581914 \h </w:instrText>
        </w:r>
        <w:r>
          <w:rPr>
            <w:noProof/>
            <w:webHidden/>
          </w:rPr>
        </w:r>
        <w:r>
          <w:rPr>
            <w:noProof/>
            <w:webHidden/>
          </w:rPr>
          <w:fldChar w:fldCharType="separate"/>
        </w:r>
        <w:r>
          <w:rPr>
            <w:noProof/>
            <w:webHidden/>
          </w:rPr>
          <w:t>82</w:t>
        </w:r>
        <w:r>
          <w:rPr>
            <w:noProof/>
            <w:webHidden/>
          </w:rPr>
          <w:fldChar w:fldCharType="end"/>
        </w:r>
      </w:hyperlink>
    </w:p>
    <w:p w14:paraId="79C0E777" w14:textId="1F2868F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5" w:history="1">
        <w:r w:rsidRPr="00CC45D9">
          <w:rPr>
            <w:rStyle w:val="Hyperlink"/>
            <w:rFonts w:ascii="Segoe UI" w:hAnsi="Segoe UI" w:cs="Segoe UI"/>
            <w:noProof/>
          </w:rPr>
          <w:t>10.9.</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ascii="Segoe UI" w:hAnsi="Segoe UI" w:cs="Segoe UI"/>
            <w:noProof/>
            <w:shd w:val="clear" w:color="auto" w:fill="FFFFFF"/>
          </w:rPr>
          <w:t>Liquid Wind</w:t>
        </w:r>
        <w:r>
          <w:rPr>
            <w:noProof/>
            <w:webHidden/>
          </w:rPr>
          <w:tab/>
        </w:r>
        <w:r>
          <w:rPr>
            <w:noProof/>
            <w:webHidden/>
          </w:rPr>
          <w:fldChar w:fldCharType="begin"/>
        </w:r>
        <w:r>
          <w:rPr>
            <w:noProof/>
            <w:webHidden/>
          </w:rPr>
          <w:instrText xml:space="preserve"> PAGEREF _Toc227581915 \h </w:instrText>
        </w:r>
        <w:r>
          <w:rPr>
            <w:noProof/>
            <w:webHidden/>
          </w:rPr>
        </w:r>
        <w:r>
          <w:rPr>
            <w:noProof/>
            <w:webHidden/>
          </w:rPr>
          <w:fldChar w:fldCharType="separate"/>
        </w:r>
        <w:r>
          <w:rPr>
            <w:noProof/>
            <w:webHidden/>
          </w:rPr>
          <w:t>82</w:t>
        </w:r>
        <w:r>
          <w:rPr>
            <w:noProof/>
            <w:webHidden/>
          </w:rPr>
          <w:fldChar w:fldCharType="end"/>
        </w:r>
      </w:hyperlink>
    </w:p>
    <w:p w14:paraId="787CC779" w14:textId="1D8DFC0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6" w:history="1">
        <w:r w:rsidRPr="00CC45D9">
          <w:rPr>
            <w:rStyle w:val="Hyperlink"/>
            <w:rFonts w:ascii="Segoe UI" w:hAnsi="Segoe UI" w:cs="Segoe UI"/>
            <w:noProof/>
          </w:rPr>
          <w:t>10.10.</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rFonts w:ascii="Segoe UI" w:hAnsi="Segoe UI" w:cs="Segoe UI"/>
            <w:noProof/>
            <w:shd w:val="clear" w:color="auto" w:fill="FFFFFF"/>
          </w:rPr>
          <w:t>Vertimass</w:t>
        </w:r>
        <w:r>
          <w:rPr>
            <w:noProof/>
            <w:webHidden/>
          </w:rPr>
          <w:tab/>
        </w:r>
        <w:r>
          <w:rPr>
            <w:noProof/>
            <w:webHidden/>
          </w:rPr>
          <w:fldChar w:fldCharType="begin"/>
        </w:r>
        <w:r>
          <w:rPr>
            <w:noProof/>
            <w:webHidden/>
          </w:rPr>
          <w:instrText xml:space="preserve"> PAGEREF _Toc227581916 \h </w:instrText>
        </w:r>
        <w:r>
          <w:rPr>
            <w:noProof/>
            <w:webHidden/>
          </w:rPr>
        </w:r>
        <w:r>
          <w:rPr>
            <w:noProof/>
            <w:webHidden/>
          </w:rPr>
          <w:fldChar w:fldCharType="separate"/>
        </w:r>
        <w:r>
          <w:rPr>
            <w:noProof/>
            <w:webHidden/>
          </w:rPr>
          <w:t>82</w:t>
        </w:r>
        <w:r>
          <w:rPr>
            <w:noProof/>
            <w:webHidden/>
          </w:rPr>
          <w:fldChar w:fldCharType="end"/>
        </w:r>
      </w:hyperlink>
    </w:p>
    <w:p w14:paraId="65FD67EA" w14:textId="6FC922B0"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917" w:history="1">
        <w:r w:rsidRPr="00CC45D9">
          <w:rPr>
            <w:rStyle w:val="Hyperlink"/>
            <w:rFonts w:ascii="Roboto" w:hAnsi="Roboto"/>
          </w:rPr>
          <w:t>Chapter 11.</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Future Outlook &amp; Forecast- GREEN METHANOL Market</w:t>
        </w:r>
        <w:r>
          <w:rPr>
            <w:webHidden/>
          </w:rPr>
          <w:tab/>
        </w:r>
        <w:r>
          <w:rPr>
            <w:webHidden/>
          </w:rPr>
          <w:fldChar w:fldCharType="begin"/>
        </w:r>
        <w:r>
          <w:rPr>
            <w:webHidden/>
          </w:rPr>
          <w:instrText xml:space="preserve"> PAGEREF _Toc227581917 \h </w:instrText>
        </w:r>
        <w:r>
          <w:rPr>
            <w:webHidden/>
          </w:rPr>
        </w:r>
        <w:r>
          <w:rPr>
            <w:webHidden/>
          </w:rPr>
          <w:fldChar w:fldCharType="separate"/>
        </w:r>
        <w:r>
          <w:rPr>
            <w:webHidden/>
          </w:rPr>
          <w:t>83</w:t>
        </w:r>
        <w:r>
          <w:rPr>
            <w:webHidden/>
          </w:rPr>
          <w:fldChar w:fldCharType="end"/>
        </w:r>
      </w:hyperlink>
    </w:p>
    <w:p w14:paraId="458858B2" w14:textId="6FB75F11"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8" w:history="1">
        <w:r w:rsidRPr="00CC45D9">
          <w:rPr>
            <w:rStyle w:val="Hyperlink"/>
            <w:noProof/>
          </w:rPr>
          <w:t>11.1.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Introduction and Taxonomy</w:t>
        </w:r>
        <w:r>
          <w:rPr>
            <w:noProof/>
            <w:webHidden/>
          </w:rPr>
          <w:tab/>
        </w:r>
        <w:r>
          <w:rPr>
            <w:noProof/>
            <w:webHidden/>
          </w:rPr>
          <w:fldChar w:fldCharType="begin"/>
        </w:r>
        <w:r>
          <w:rPr>
            <w:noProof/>
            <w:webHidden/>
          </w:rPr>
          <w:instrText xml:space="preserve"> PAGEREF _Toc227581918 \h </w:instrText>
        </w:r>
        <w:r>
          <w:rPr>
            <w:noProof/>
            <w:webHidden/>
          </w:rPr>
        </w:r>
        <w:r>
          <w:rPr>
            <w:noProof/>
            <w:webHidden/>
          </w:rPr>
          <w:fldChar w:fldCharType="separate"/>
        </w:r>
        <w:r>
          <w:rPr>
            <w:noProof/>
            <w:webHidden/>
          </w:rPr>
          <w:t>83</w:t>
        </w:r>
        <w:r>
          <w:rPr>
            <w:noProof/>
            <w:webHidden/>
          </w:rPr>
          <w:fldChar w:fldCharType="end"/>
        </w:r>
      </w:hyperlink>
    </w:p>
    <w:p w14:paraId="1ABF7298" w14:textId="359D8578"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9" w:history="1">
        <w:r w:rsidRPr="00CC45D9">
          <w:rPr>
            <w:rStyle w:val="Hyperlink"/>
            <w:noProof/>
          </w:rPr>
          <w:t>11.2.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Demand Forecast</w:t>
        </w:r>
        <w:r>
          <w:rPr>
            <w:noProof/>
            <w:webHidden/>
          </w:rPr>
          <w:tab/>
        </w:r>
        <w:r>
          <w:rPr>
            <w:noProof/>
            <w:webHidden/>
          </w:rPr>
          <w:fldChar w:fldCharType="begin"/>
        </w:r>
        <w:r>
          <w:rPr>
            <w:noProof/>
            <w:webHidden/>
          </w:rPr>
          <w:instrText xml:space="preserve"> PAGEREF _Toc227581919 \h </w:instrText>
        </w:r>
        <w:r>
          <w:rPr>
            <w:noProof/>
            <w:webHidden/>
          </w:rPr>
        </w:r>
        <w:r>
          <w:rPr>
            <w:noProof/>
            <w:webHidden/>
          </w:rPr>
          <w:fldChar w:fldCharType="separate"/>
        </w:r>
        <w:r>
          <w:rPr>
            <w:noProof/>
            <w:webHidden/>
          </w:rPr>
          <w:t>85</w:t>
        </w:r>
        <w:r>
          <w:rPr>
            <w:noProof/>
            <w:webHidden/>
          </w:rPr>
          <w:fldChar w:fldCharType="end"/>
        </w:r>
      </w:hyperlink>
    </w:p>
    <w:p w14:paraId="3D9BE119" w14:textId="269F6F9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0" w:history="1">
        <w:r w:rsidRPr="00CC45D9">
          <w:rPr>
            <w:rStyle w:val="Hyperlink"/>
            <w:noProof/>
          </w:rPr>
          <w:t>11.3.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Investment Opportunity</w:t>
        </w:r>
        <w:r>
          <w:rPr>
            <w:noProof/>
            <w:webHidden/>
          </w:rPr>
          <w:tab/>
        </w:r>
        <w:r>
          <w:rPr>
            <w:noProof/>
            <w:webHidden/>
          </w:rPr>
          <w:fldChar w:fldCharType="begin"/>
        </w:r>
        <w:r>
          <w:rPr>
            <w:noProof/>
            <w:webHidden/>
          </w:rPr>
          <w:instrText xml:space="preserve"> PAGEREF _Toc227581920 \h </w:instrText>
        </w:r>
        <w:r>
          <w:rPr>
            <w:noProof/>
            <w:webHidden/>
          </w:rPr>
        </w:r>
        <w:r>
          <w:rPr>
            <w:noProof/>
            <w:webHidden/>
          </w:rPr>
          <w:fldChar w:fldCharType="separate"/>
        </w:r>
        <w:r>
          <w:rPr>
            <w:noProof/>
            <w:webHidden/>
          </w:rPr>
          <w:t>86</w:t>
        </w:r>
        <w:r>
          <w:rPr>
            <w:noProof/>
            <w:webHidden/>
          </w:rPr>
          <w:fldChar w:fldCharType="end"/>
        </w:r>
      </w:hyperlink>
    </w:p>
    <w:p w14:paraId="2017588C" w14:textId="7ED5AE58"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1" w:history="1">
        <w:r w:rsidRPr="00CC45D9">
          <w:rPr>
            <w:rStyle w:val="Hyperlink"/>
            <w:noProof/>
          </w:rPr>
          <w:t>11.4.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Market Disruptions &amp; Scenario Analysis</w:t>
        </w:r>
        <w:r>
          <w:rPr>
            <w:noProof/>
            <w:webHidden/>
          </w:rPr>
          <w:tab/>
        </w:r>
        <w:r>
          <w:rPr>
            <w:noProof/>
            <w:webHidden/>
          </w:rPr>
          <w:fldChar w:fldCharType="begin"/>
        </w:r>
        <w:r>
          <w:rPr>
            <w:noProof/>
            <w:webHidden/>
          </w:rPr>
          <w:instrText xml:space="preserve"> PAGEREF _Toc227581921 \h </w:instrText>
        </w:r>
        <w:r>
          <w:rPr>
            <w:noProof/>
            <w:webHidden/>
          </w:rPr>
        </w:r>
        <w:r>
          <w:rPr>
            <w:noProof/>
            <w:webHidden/>
          </w:rPr>
          <w:fldChar w:fldCharType="separate"/>
        </w:r>
        <w:r>
          <w:rPr>
            <w:noProof/>
            <w:webHidden/>
          </w:rPr>
          <w:t>87</w:t>
        </w:r>
        <w:r>
          <w:rPr>
            <w:noProof/>
            <w:webHidden/>
          </w:rPr>
          <w:fldChar w:fldCharType="end"/>
        </w:r>
      </w:hyperlink>
    </w:p>
    <w:p w14:paraId="3AACABE1" w14:textId="00E3ECDF"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922" w:history="1">
        <w:r w:rsidRPr="00CC45D9">
          <w:rPr>
            <w:rStyle w:val="Hyperlink"/>
            <w:rFonts w:ascii="Roboto" w:hAnsi="Roboto"/>
          </w:rPr>
          <w:t>Chapter 12.</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Strategic Recommendations – GREEN METHANOL Market</w:t>
        </w:r>
        <w:r>
          <w:rPr>
            <w:webHidden/>
          </w:rPr>
          <w:tab/>
        </w:r>
        <w:r>
          <w:rPr>
            <w:webHidden/>
          </w:rPr>
          <w:fldChar w:fldCharType="begin"/>
        </w:r>
        <w:r>
          <w:rPr>
            <w:webHidden/>
          </w:rPr>
          <w:instrText xml:space="preserve"> PAGEREF _Toc227581922 \h </w:instrText>
        </w:r>
        <w:r>
          <w:rPr>
            <w:webHidden/>
          </w:rPr>
        </w:r>
        <w:r>
          <w:rPr>
            <w:webHidden/>
          </w:rPr>
          <w:fldChar w:fldCharType="separate"/>
        </w:r>
        <w:r>
          <w:rPr>
            <w:webHidden/>
          </w:rPr>
          <w:t>88</w:t>
        </w:r>
        <w:r>
          <w:rPr>
            <w:webHidden/>
          </w:rPr>
          <w:fldChar w:fldCharType="end"/>
        </w:r>
      </w:hyperlink>
    </w:p>
    <w:p w14:paraId="0D4AB959" w14:textId="605C556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3" w:history="1">
        <w:r w:rsidRPr="00CC45D9">
          <w:rPr>
            <w:rStyle w:val="Hyperlink"/>
            <w:noProof/>
          </w:rPr>
          <w:t>12.1.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Introduction and Taxonomy</w:t>
        </w:r>
        <w:r>
          <w:rPr>
            <w:noProof/>
            <w:webHidden/>
          </w:rPr>
          <w:tab/>
        </w:r>
        <w:r>
          <w:rPr>
            <w:noProof/>
            <w:webHidden/>
          </w:rPr>
          <w:fldChar w:fldCharType="begin"/>
        </w:r>
        <w:r>
          <w:rPr>
            <w:noProof/>
            <w:webHidden/>
          </w:rPr>
          <w:instrText xml:space="preserve"> PAGEREF _Toc227581923 \h </w:instrText>
        </w:r>
        <w:r>
          <w:rPr>
            <w:noProof/>
            <w:webHidden/>
          </w:rPr>
        </w:r>
        <w:r>
          <w:rPr>
            <w:noProof/>
            <w:webHidden/>
          </w:rPr>
          <w:fldChar w:fldCharType="separate"/>
        </w:r>
        <w:r>
          <w:rPr>
            <w:noProof/>
            <w:webHidden/>
          </w:rPr>
          <w:t>88</w:t>
        </w:r>
        <w:r>
          <w:rPr>
            <w:noProof/>
            <w:webHidden/>
          </w:rPr>
          <w:fldChar w:fldCharType="end"/>
        </w:r>
      </w:hyperlink>
    </w:p>
    <w:p w14:paraId="06B5404F" w14:textId="4A077376"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4" w:history="1">
        <w:r w:rsidRPr="00CC45D9">
          <w:rPr>
            <w:rStyle w:val="Hyperlink"/>
            <w:noProof/>
          </w:rPr>
          <w:t>12.2.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For Manufacturers</w:t>
        </w:r>
        <w:r>
          <w:rPr>
            <w:noProof/>
            <w:webHidden/>
          </w:rPr>
          <w:tab/>
        </w:r>
        <w:r>
          <w:rPr>
            <w:noProof/>
            <w:webHidden/>
          </w:rPr>
          <w:fldChar w:fldCharType="begin"/>
        </w:r>
        <w:r>
          <w:rPr>
            <w:noProof/>
            <w:webHidden/>
          </w:rPr>
          <w:instrText xml:space="preserve"> PAGEREF _Toc227581924 \h </w:instrText>
        </w:r>
        <w:r>
          <w:rPr>
            <w:noProof/>
            <w:webHidden/>
          </w:rPr>
        </w:r>
        <w:r>
          <w:rPr>
            <w:noProof/>
            <w:webHidden/>
          </w:rPr>
          <w:fldChar w:fldCharType="separate"/>
        </w:r>
        <w:r>
          <w:rPr>
            <w:noProof/>
            <w:webHidden/>
          </w:rPr>
          <w:t>89</w:t>
        </w:r>
        <w:r>
          <w:rPr>
            <w:noProof/>
            <w:webHidden/>
          </w:rPr>
          <w:fldChar w:fldCharType="end"/>
        </w:r>
      </w:hyperlink>
    </w:p>
    <w:p w14:paraId="7270DA48" w14:textId="6BFB8FBB"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5" w:history="1">
        <w:r w:rsidRPr="00CC45D9">
          <w:rPr>
            <w:rStyle w:val="Hyperlink"/>
            <w:noProof/>
          </w:rPr>
          <w:t>12.3.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For Investors</w:t>
        </w:r>
        <w:r>
          <w:rPr>
            <w:noProof/>
            <w:webHidden/>
          </w:rPr>
          <w:tab/>
        </w:r>
        <w:r>
          <w:rPr>
            <w:noProof/>
            <w:webHidden/>
          </w:rPr>
          <w:fldChar w:fldCharType="begin"/>
        </w:r>
        <w:r>
          <w:rPr>
            <w:noProof/>
            <w:webHidden/>
          </w:rPr>
          <w:instrText xml:space="preserve"> PAGEREF _Toc227581925 \h </w:instrText>
        </w:r>
        <w:r>
          <w:rPr>
            <w:noProof/>
            <w:webHidden/>
          </w:rPr>
        </w:r>
        <w:r>
          <w:rPr>
            <w:noProof/>
            <w:webHidden/>
          </w:rPr>
          <w:fldChar w:fldCharType="separate"/>
        </w:r>
        <w:r>
          <w:rPr>
            <w:noProof/>
            <w:webHidden/>
          </w:rPr>
          <w:t>90</w:t>
        </w:r>
        <w:r>
          <w:rPr>
            <w:noProof/>
            <w:webHidden/>
          </w:rPr>
          <w:fldChar w:fldCharType="end"/>
        </w:r>
      </w:hyperlink>
    </w:p>
    <w:p w14:paraId="6E72F636" w14:textId="40CE52A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6" w:history="1">
        <w:r w:rsidRPr="00CC45D9">
          <w:rPr>
            <w:rStyle w:val="Hyperlink"/>
            <w:noProof/>
          </w:rPr>
          <w:t>12.4.</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For Policy Makers</w:t>
        </w:r>
        <w:r>
          <w:rPr>
            <w:noProof/>
            <w:webHidden/>
          </w:rPr>
          <w:tab/>
        </w:r>
        <w:r>
          <w:rPr>
            <w:noProof/>
            <w:webHidden/>
          </w:rPr>
          <w:fldChar w:fldCharType="begin"/>
        </w:r>
        <w:r>
          <w:rPr>
            <w:noProof/>
            <w:webHidden/>
          </w:rPr>
          <w:instrText xml:space="preserve"> PAGEREF _Toc227581926 \h </w:instrText>
        </w:r>
        <w:r>
          <w:rPr>
            <w:noProof/>
            <w:webHidden/>
          </w:rPr>
        </w:r>
        <w:r>
          <w:rPr>
            <w:noProof/>
            <w:webHidden/>
          </w:rPr>
          <w:fldChar w:fldCharType="separate"/>
        </w:r>
        <w:r>
          <w:rPr>
            <w:noProof/>
            <w:webHidden/>
          </w:rPr>
          <w:t>91</w:t>
        </w:r>
        <w:r>
          <w:rPr>
            <w:noProof/>
            <w:webHidden/>
          </w:rPr>
          <w:fldChar w:fldCharType="end"/>
        </w:r>
      </w:hyperlink>
    </w:p>
    <w:p w14:paraId="4B5C71C6" w14:textId="7A65E67D"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927" w:history="1">
        <w:r w:rsidRPr="00CC45D9">
          <w:rPr>
            <w:rStyle w:val="Hyperlink"/>
            <w:rFonts w:ascii="Roboto" w:hAnsi="Roboto"/>
          </w:rPr>
          <w:t>Chapter 13.</w:t>
        </w:r>
        <w:r>
          <w:rPr>
            <w:rFonts w:asciiTheme="minorHAnsi" w:eastAsiaTheme="minorEastAsia" w:hAnsiTheme="minorHAnsi"/>
            <w:caps w:val="0"/>
            <w:color w:val="auto"/>
            <w:kern w:val="2"/>
            <w:sz w:val="24"/>
            <w:szCs w:val="24"/>
            <w:lang w:eastAsia="en-US"/>
            <w14:ligatures w14:val="standardContextual"/>
          </w:rPr>
          <w:tab/>
        </w:r>
        <w:r w:rsidRPr="00CC45D9">
          <w:rPr>
            <w:rStyle w:val="Hyperlink"/>
          </w:rPr>
          <w:t>Appendix</w:t>
        </w:r>
        <w:r>
          <w:rPr>
            <w:webHidden/>
          </w:rPr>
          <w:tab/>
        </w:r>
        <w:r>
          <w:rPr>
            <w:webHidden/>
          </w:rPr>
          <w:fldChar w:fldCharType="begin"/>
        </w:r>
        <w:r>
          <w:rPr>
            <w:webHidden/>
          </w:rPr>
          <w:instrText xml:space="preserve"> PAGEREF _Toc227581927 \h </w:instrText>
        </w:r>
        <w:r>
          <w:rPr>
            <w:webHidden/>
          </w:rPr>
        </w:r>
        <w:r>
          <w:rPr>
            <w:webHidden/>
          </w:rPr>
          <w:fldChar w:fldCharType="separate"/>
        </w:r>
        <w:r>
          <w:rPr>
            <w:webHidden/>
          </w:rPr>
          <w:t>92</w:t>
        </w:r>
        <w:r>
          <w:rPr>
            <w:webHidden/>
          </w:rPr>
          <w:fldChar w:fldCharType="end"/>
        </w:r>
      </w:hyperlink>
    </w:p>
    <w:p w14:paraId="34859205" w14:textId="1A457D79"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8" w:history="1">
        <w:r w:rsidRPr="00CC45D9">
          <w:rPr>
            <w:rStyle w:val="Hyperlink"/>
            <w:noProof/>
          </w:rPr>
          <w:t>13.1.</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Data Sources</w:t>
        </w:r>
        <w:r>
          <w:rPr>
            <w:noProof/>
            <w:webHidden/>
          </w:rPr>
          <w:tab/>
        </w:r>
        <w:r>
          <w:rPr>
            <w:noProof/>
            <w:webHidden/>
          </w:rPr>
          <w:fldChar w:fldCharType="begin"/>
        </w:r>
        <w:r>
          <w:rPr>
            <w:noProof/>
            <w:webHidden/>
          </w:rPr>
          <w:instrText xml:space="preserve"> PAGEREF _Toc227581928 \h </w:instrText>
        </w:r>
        <w:r>
          <w:rPr>
            <w:noProof/>
            <w:webHidden/>
          </w:rPr>
        </w:r>
        <w:r>
          <w:rPr>
            <w:noProof/>
            <w:webHidden/>
          </w:rPr>
          <w:fldChar w:fldCharType="separate"/>
        </w:r>
        <w:r>
          <w:rPr>
            <w:noProof/>
            <w:webHidden/>
          </w:rPr>
          <w:t>92</w:t>
        </w:r>
        <w:r>
          <w:rPr>
            <w:noProof/>
            <w:webHidden/>
          </w:rPr>
          <w:fldChar w:fldCharType="end"/>
        </w:r>
      </w:hyperlink>
    </w:p>
    <w:p w14:paraId="033FA289" w14:textId="39F2180F"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9" w:history="1">
        <w:r w:rsidRPr="00CC45D9">
          <w:rPr>
            <w:rStyle w:val="Hyperlink"/>
            <w:noProof/>
          </w:rPr>
          <w:t>13.2.</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Glossary of Terms</w:t>
        </w:r>
        <w:r>
          <w:rPr>
            <w:noProof/>
            <w:webHidden/>
          </w:rPr>
          <w:tab/>
        </w:r>
        <w:r>
          <w:rPr>
            <w:noProof/>
            <w:webHidden/>
          </w:rPr>
          <w:fldChar w:fldCharType="begin"/>
        </w:r>
        <w:r>
          <w:rPr>
            <w:noProof/>
            <w:webHidden/>
          </w:rPr>
          <w:instrText xml:space="preserve"> PAGEREF _Toc227581929 \h </w:instrText>
        </w:r>
        <w:r>
          <w:rPr>
            <w:noProof/>
            <w:webHidden/>
          </w:rPr>
        </w:r>
        <w:r>
          <w:rPr>
            <w:noProof/>
            <w:webHidden/>
          </w:rPr>
          <w:fldChar w:fldCharType="separate"/>
        </w:r>
        <w:r>
          <w:rPr>
            <w:noProof/>
            <w:webHidden/>
          </w:rPr>
          <w:t>93</w:t>
        </w:r>
        <w:r>
          <w:rPr>
            <w:noProof/>
            <w:webHidden/>
          </w:rPr>
          <w:fldChar w:fldCharType="end"/>
        </w:r>
      </w:hyperlink>
    </w:p>
    <w:p w14:paraId="3B4B17A5" w14:textId="4C84BEAE"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30" w:history="1">
        <w:r w:rsidRPr="00CC45D9">
          <w:rPr>
            <w:rStyle w:val="Hyperlink"/>
            <w:noProof/>
          </w:rPr>
          <w:t>13.3.</w:t>
        </w:r>
        <w:r>
          <w:rPr>
            <w:rFonts w:asciiTheme="minorHAnsi" w:eastAsiaTheme="minorEastAsia" w:hAnsiTheme="minorHAnsi"/>
            <w:caps w:val="0"/>
            <w:noProof/>
            <w:color w:val="auto"/>
            <w:kern w:val="2"/>
            <w:sz w:val="24"/>
            <w:szCs w:val="24"/>
            <w:lang w:eastAsia="en-US"/>
            <w14:ligatures w14:val="standardContextual"/>
          </w:rPr>
          <w:tab/>
        </w:r>
        <w:r w:rsidRPr="00CC45D9">
          <w:rPr>
            <w:rStyle w:val="Hyperlink"/>
            <w:noProof/>
          </w:rPr>
          <w:t>Research Assumptions</w:t>
        </w:r>
        <w:r>
          <w:rPr>
            <w:noProof/>
            <w:webHidden/>
          </w:rPr>
          <w:tab/>
        </w:r>
        <w:r>
          <w:rPr>
            <w:noProof/>
            <w:webHidden/>
          </w:rPr>
          <w:fldChar w:fldCharType="begin"/>
        </w:r>
        <w:r>
          <w:rPr>
            <w:noProof/>
            <w:webHidden/>
          </w:rPr>
          <w:instrText xml:space="preserve"> PAGEREF _Toc227581930 \h </w:instrText>
        </w:r>
        <w:r>
          <w:rPr>
            <w:noProof/>
            <w:webHidden/>
          </w:rPr>
        </w:r>
        <w:r>
          <w:rPr>
            <w:noProof/>
            <w:webHidden/>
          </w:rPr>
          <w:fldChar w:fldCharType="separate"/>
        </w:r>
        <w:r>
          <w:rPr>
            <w:noProof/>
            <w:webHidden/>
          </w:rPr>
          <w:t>94</w:t>
        </w:r>
        <w:r>
          <w:rPr>
            <w:noProof/>
            <w:webHidden/>
          </w:rPr>
          <w:fldChar w:fldCharType="end"/>
        </w:r>
      </w:hyperlink>
    </w:p>
    <w:p w14:paraId="75789DE5" w14:textId="4AD6DF6C" w:rsidR="000459B2" w:rsidRDefault="00132D7F" w:rsidP="008D278D">
      <w:pPr>
        <w:rPr>
          <w:rFonts w:ascii="Poppins Medium" w:eastAsiaTheme="majorEastAsia" w:hAnsi="Poppins Medium" w:cstheme="majorHAnsi"/>
          <w:noProof/>
          <w:color w:val="C00000"/>
          <w:spacing w:val="10"/>
          <w:szCs w:val="16"/>
        </w:rPr>
      </w:pPr>
      <w:r w:rsidRPr="005042B2">
        <w:rPr>
          <w:rFonts w:ascii="Poppins Medium" w:eastAsiaTheme="majorEastAsia" w:hAnsi="Poppins Medium" w:cstheme="majorHAnsi"/>
          <w:noProof/>
          <w:color w:val="C00000"/>
          <w:spacing w:val="10"/>
          <w:szCs w:val="16"/>
        </w:rPr>
        <w:fldChar w:fldCharType="end"/>
      </w:r>
    </w:p>
    <w:p w14:paraId="67E994BC" w14:textId="77777777" w:rsidR="000459B2" w:rsidRDefault="000459B2" w:rsidP="008D278D">
      <w:pPr>
        <w:rPr>
          <w:rFonts w:ascii="Poppins Medium" w:eastAsiaTheme="majorEastAsia" w:hAnsi="Poppins Medium" w:cstheme="majorHAnsi"/>
          <w:noProof/>
          <w:color w:val="C00000"/>
          <w:spacing w:val="10"/>
          <w:szCs w:val="16"/>
        </w:rPr>
      </w:pPr>
    </w:p>
    <w:p w14:paraId="06FBE231" w14:textId="77777777" w:rsidR="000459B2" w:rsidRDefault="000459B2" w:rsidP="008D278D">
      <w:pPr>
        <w:rPr>
          <w:rFonts w:ascii="Poppins Medium" w:eastAsiaTheme="majorEastAsia" w:hAnsi="Poppins Medium" w:cstheme="majorHAnsi"/>
          <w:noProof/>
          <w:color w:val="C00000"/>
          <w:spacing w:val="10"/>
          <w:szCs w:val="16"/>
        </w:rPr>
      </w:pPr>
    </w:p>
    <w:p w14:paraId="082128E0" w14:textId="77777777" w:rsidR="000459B2" w:rsidRDefault="000459B2" w:rsidP="008D278D">
      <w:pPr>
        <w:rPr>
          <w:rFonts w:ascii="Poppins Medium" w:eastAsiaTheme="majorEastAsia" w:hAnsi="Poppins Medium" w:cstheme="majorHAnsi"/>
          <w:noProof/>
          <w:color w:val="C00000"/>
          <w:spacing w:val="10"/>
          <w:szCs w:val="16"/>
        </w:rPr>
      </w:pPr>
    </w:p>
    <w:p w14:paraId="7B29E041" w14:textId="77777777" w:rsidR="000459B2" w:rsidRDefault="000459B2" w:rsidP="008D278D">
      <w:pPr>
        <w:rPr>
          <w:rFonts w:ascii="Poppins Medium" w:eastAsiaTheme="majorEastAsia" w:hAnsi="Poppins Medium" w:cstheme="majorHAnsi"/>
          <w:noProof/>
          <w:color w:val="C00000"/>
          <w:spacing w:val="10"/>
          <w:szCs w:val="16"/>
        </w:rPr>
      </w:pPr>
    </w:p>
    <w:p w14:paraId="108D1760" w14:textId="77777777" w:rsidR="000459B2" w:rsidRDefault="000459B2" w:rsidP="008D278D">
      <w:pPr>
        <w:rPr>
          <w:rFonts w:ascii="Poppins Medium" w:eastAsiaTheme="majorEastAsia" w:hAnsi="Poppins Medium" w:cstheme="majorHAnsi"/>
          <w:noProof/>
          <w:color w:val="C00000"/>
          <w:spacing w:val="10"/>
          <w:szCs w:val="16"/>
        </w:rPr>
      </w:pPr>
    </w:p>
    <w:p w14:paraId="0FC677CC" w14:textId="77777777" w:rsidR="000459B2" w:rsidRDefault="000459B2" w:rsidP="008D278D">
      <w:pPr>
        <w:rPr>
          <w:rFonts w:ascii="Poppins Medium" w:eastAsiaTheme="majorEastAsia" w:hAnsi="Poppins Medium" w:cstheme="majorHAnsi"/>
          <w:noProof/>
          <w:color w:val="C00000"/>
          <w:spacing w:val="10"/>
          <w:szCs w:val="16"/>
        </w:rPr>
      </w:pPr>
    </w:p>
    <w:p w14:paraId="4BEE903F" w14:textId="77777777" w:rsidR="000459B2" w:rsidRDefault="000459B2" w:rsidP="008D278D">
      <w:pPr>
        <w:rPr>
          <w:rFonts w:ascii="Poppins Medium" w:eastAsiaTheme="majorEastAsia" w:hAnsi="Poppins Medium" w:cstheme="majorHAnsi"/>
          <w:noProof/>
          <w:color w:val="C00000"/>
          <w:spacing w:val="10"/>
          <w:szCs w:val="16"/>
        </w:rPr>
      </w:pPr>
    </w:p>
    <w:p w14:paraId="1A209123" w14:textId="77777777" w:rsidR="000459B2" w:rsidRDefault="000459B2" w:rsidP="008D278D">
      <w:pPr>
        <w:rPr>
          <w:rFonts w:ascii="Poppins Medium" w:eastAsiaTheme="majorEastAsia" w:hAnsi="Poppins Medium" w:cstheme="majorHAnsi"/>
          <w:noProof/>
          <w:color w:val="C00000"/>
          <w:spacing w:val="10"/>
          <w:szCs w:val="16"/>
        </w:rPr>
      </w:pPr>
    </w:p>
    <w:p w14:paraId="6E6CB3CB" w14:textId="69980E33" w:rsidR="000459B2" w:rsidRDefault="000459B2" w:rsidP="008D278D">
      <w:pPr>
        <w:rPr>
          <w:rFonts w:ascii="Poppins Medium" w:eastAsiaTheme="majorEastAsia" w:hAnsi="Poppins Medium" w:cstheme="majorHAnsi"/>
          <w:noProof/>
          <w:color w:val="C00000"/>
          <w:spacing w:val="10"/>
          <w:szCs w:val="16"/>
        </w:rPr>
      </w:pPr>
    </w:p>
    <w:p w14:paraId="0965A202" w14:textId="3C744E09" w:rsidR="00230C0F" w:rsidRDefault="00230C0F" w:rsidP="008D278D">
      <w:pPr>
        <w:rPr>
          <w:rFonts w:ascii="Poppins Medium" w:eastAsiaTheme="majorEastAsia" w:hAnsi="Poppins Medium" w:cstheme="majorHAnsi"/>
          <w:noProof/>
          <w:color w:val="C00000"/>
          <w:spacing w:val="10"/>
          <w:szCs w:val="16"/>
        </w:rPr>
      </w:pPr>
    </w:p>
    <w:p w14:paraId="54E2867C" w14:textId="49064FD6" w:rsidR="009957EB" w:rsidRDefault="009957EB" w:rsidP="008D278D">
      <w:pPr>
        <w:rPr>
          <w:rFonts w:ascii="Poppins Medium" w:eastAsiaTheme="majorEastAsia" w:hAnsi="Poppins Medium" w:cstheme="majorHAnsi"/>
          <w:noProof/>
          <w:color w:val="C00000"/>
          <w:spacing w:val="10"/>
          <w:szCs w:val="16"/>
        </w:rPr>
      </w:pPr>
    </w:p>
    <w:p w14:paraId="12319811" w14:textId="77777777" w:rsidR="009957EB" w:rsidRDefault="009957EB" w:rsidP="008D278D">
      <w:pPr>
        <w:rPr>
          <w:rFonts w:ascii="Poppins Medium" w:eastAsiaTheme="majorEastAsia" w:hAnsi="Poppins Medium" w:cstheme="majorHAnsi"/>
          <w:noProof/>
          <w:color w:val="C00000"/>
          <w:spacing w:val="10"/>
          <w:szCs w:val="16"/>
        </w:rPr>
      </w:pPr>
    </w:p>
    <w:p w14:paraId="44264400" w14:textId="2F4E3F92" w:rsidR="00C178F3" w:rsidRPr="009957EB" w:rsidRDefault="00C178F3" w:rsidP="008D278D">
      <w:pPr>
        <w:rPr>
          <w:caps/>
          <w:color w:val="2191C9" w:themeColor="background2" w:themeShade="80"/>
          <w:spacing w:val="20"/>
          <w:sz w:val="32"/>
          <w:szCs w:val="20"/>
        </w:rPr>
      </w:pPr>
      <w:r w:rsidRPr="009957EB">
        <w:rPr>
          <w:caps/>
          <w:color w:val="2191C9" w:themeColor="background2" w:themeShade="80"/>
          <w:spacing w:val="20"/>
          <w:sz w:val="32"/>
          <w:szCs w:val="20"/>
        </w:rPr>
        <w:lastRenderedPageBreak/>
        <w:t>List of tables</w:t>
      </w:r>
    </w:p>
    <w:p w14:paraId="3EC86049" w14:textId="3D9C6871" w:rsidR="0035624A" w:rsidRDefault="0045187D">
      <w:pPr>
        <w:pStyle w:val="TableofFigures"/>
        <w:rPr>
          <w:rFonts w:asciiTheme="minorHAnsi" w:eastAsiaTheme="minorEastAsia" w:hAnsiTheme="minorHAnsi" w:cstheme="minorBidi"/>
          <w:caps w:val="0"/>
          <w:color w:val="auto"/>
          <w:kern w:val="2"/>
          <w:sz w:val="24"/>
          <w:szCs w:val="24"/>
          <w:lang w:eastAsia="en-US"/>
          <w14:ligatures w14:val="standardContextual"/>
        </w:rPr>
      </w:pPr>
      <w:r>
        <w:rPr>
          <w:caps w:val="0"/>
          <w:sz w:val="18"/>
        </w:rPr>
        <w:fldChar w:fldCharType="begin"/>
      </w:r>
      <w:r>
        <w:instrText xml:space="preserve"> TOC \f T \h \z \t "QnT - Table Title" \c </w:instrText>
      </w:r>
      <w:r>
        <w:rPr>
          <w:caps w:val="0"/>
          <w:sz w:val="18"/>
        </w:rPr>
        <w:fldChar w:fldCharType="separate"/>
      </w:r>
      <w:hyperlink w:anchor="_Toc227581931" w:history="1">
        <w:r w:rsidR="0035624A" w:rsidRPr="00594528">
          <w:rPr>
            <w:rStyle w:val="Hyperlink"/>
            <w:b/>
            <w:bCs/>
          </w:rPr>
          <w:t>TABLE 1</w:t>
        </w:r>
        <w:r w:rsidR="0035624A">
          <w:rPr>
            <w:rFonts w:asciiTheme="minorHAnsi" w:eastAsiaTheme="minorEastAsia" w:hAnsiTheme="minorHAnsi" w:cstheme="minorBidi"/>
            <w:caps w:val="0"/>
            <w:color w:val="auto"/>
            <w:kern w:val="2"/>
            <w:sz w:val="24"/>
            <w:szCs w:val="24"/>
            <w:lang w:eastAsia="en-US"/>
            <w14:ligatures w14:val="standardContextual"/>
          </w:rPr>
          <w:tab/>
        </w:r>
        <w:r w:rsidR="0035624A" w:rsidRPr="00594528">
          <w:rPr>
            <w:rStyle w:val="Hyperlink"/>
          </w:rPr>
          <w:t>Global GREEN METHANOL Market, 2024 &amp; 2035</w:t>
        </w:r>
        <w:r w:rsidR="0035624A">
          <w:rPr>
            <w:webHidden/>
          </w:rPr>
          <w:tab/>
        </w:r>
        <w:r w:rsidR="0035624A">
          <w:rPr>
            <w:webHidden/>
          </w:rPr>
          <w:fldChar w:fldCharType="begin"/>
        </w:r>
        <w:r w:rsidR="0035624A">
          <w:rPr>
            <w:webHidden/>
          </w:rPr>
          <w:instrText xml:space="preserve"> PAGEREF _Toc227581931 \h </w:instrText>
        </w:r>
        <w:r w:rsidR="0035624A">
          <w:rPr>
            <w:webHidden/>
          </w:rPr>
        </w:r>
        <w:r w:rsidR="0035624A">
          <w:rPr>
            <w:webHidden/>
          </w:rPr>
          <w:fldChar w:fldCharType="separate"/>
        </w:r>
        <w:r w:rsidR="0035624A">
          <w:rPr>
            <w:webHidden/>
          </w:rPr>
          <w:t>15</w:t>
        </w:r>
        <w:r w:rsidR="0035624A">
          <w:rPr>
            <w:webHidden/>
          </w:rPr>
          <w:fldChar w:fldCharType="end"/>
        </w:r>
      </w:hyperlink>
    </w:p>
    <w:p w14:paraId="28229BC0" w14:textId="4FEA7C26"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2" w:history="1">
        <w:r w:rsidRPr="00594528">
          <w:rPr>
            <w:rStyle w:val="Hyperlink"/>
            <w:b/>
            <w:bCs/>
          </w:rPr>
          <w:t>TABLE 2</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Global GREEN METHANOL Market, by Type, 2020 - 2035 (USD MILLION)</w:t>
        </w:r>
        <w:r>
          <w:rPr>
            <w:webHidden/>
          </w:rPr>
          <w:tab/>
        </w:r>
        <w:r>
          <w:rPr>
            <w:webHidden/>
          </w:rPr>
          <w:fldChar w:fldCharType="begin"/>
        </w:r>
        <w:r>
          <w:rPr>
            <w:webHidden/>
          </w:rPr>
          <w:instrText xml:space="preserve"> PAGEREF _Toc227581932 \h </w:instrText>
        </w:r>
        <w:r>
          <w:rPr>
            <w:webHidden/>
          </w:rPr>
        </w:r>
        <w:r>
          <w:rPr>
            <w:webHidden/>
          </w:rPr>
          <w:fldChar w:fldCharType="separate"/>
        </w:r>
        <w:r>
          <w:rPr>
            <w:webHidden/>
          </w:rPr>
          <w:t>43</w:t>
        </w:r>
        <w:r>
          <w:rPr>
            <w:webHidden/>
          </w:rPr>
          <w:fldChar w:fldCharType="end"/>
        </w:r>
      </w:hyperlink>
    </w:p>
    <w:p w14:paraId="52BDD650" w14:textId="12174786"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3" w:history="1">
        <w:r w:rsidRPr="00594528">
          <w:rPr>
            <w:rStyle w:val="Hyperlink"/>
            <w:b/>
            <w:bCs/>
          </w:rPr>
          <w:t>TABLE 3</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Global GREEN METHANOL Market by Bio-methanol, by Region, 2020 - 2035</w:t>
        </w:r>
        <w:r>
          <w:rPr>
            <w:webHidden/>
          </w:rPr>
          <w:tab/>
        </w:r>
        <w:r>
          <w:rPr>
            <w:webHidden/>
          </w:rPr>
          <w:fldChar w:fldCharType="begin"/>
        </w:r>
        <w:r>
          <w:rPr>
            <w:webHidden/>
          </w:rPr>
          <w:instrText xml:space="preserve"> PAGEREF _Toc227581933 \h </w:instrText>
        </w:r>
        <w:r>
          <w:rPr>
            <w:webHidden/>
          </w:rPr>
        </w:r>
        <w:r>
          <w:rPr>
            <w:webHidden/>
          </w:rPr>
          <w:fldChar w:fldCharType="separate"/>
        </w:r>
        <w:r>
          <w:rPr>
            <w:webHidden/>
          </w:rPr>
          <w:t>45</w:t>
        </w:r>
        <w:r>
          <w:rPr>
            <w:webHidden/>
          </w:rPr>
          <w:fldChar w:fldCharType="end"/>
        </w:r>
      </w:hyperlink>
    </w:p>
    <w:p w14:paraId="57D3926E" w14:textId="2EE1C847"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4" w:history="1">
        <w:r w:rsidRPr="00594528">
          <w:rPr>
            <w:rStyle w:val="Hyperlink"/>
            <w:b/>
            <w:bCs/>
          </w:rPr>
          <w:t>TABLE 4</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Global GREEN METHANOL Market, by Technology, 2020 - 2035 (USD MILLION)</w:t>
        </w:r>
        <w:r>
          <w:rPr>
            <w:webHidden/>
          </w:rPr>
          <w:tab/>
        </w:r>
        <w:r>
          <w:rPr>
            <w:webHidden/>
          </w:rPr>
          <w:fldChar w:fldCharType="begin"/>
        </w:r>
        <w:r>
          <w:rPr>
            <w:webHidden/>
          </w:rPr>
          <w:instrText xml:space="preserve"> PAGEREF _Toc227581934 \h </w:instrText>
        </w:r>
        <w:r>
          <w:rPr>
            <w:webHidden/>
          </w:rPr>
        </w:r>
        <w:r>
          <w:rPr>
            <w:webHidden/>
          </w:rPr>
          <w:fldChar w:fldCharType="separate"/>
        </w:r>
        <w:r>
          <w:rPr>
            <w:webHidden/>
          </w:rPr>
          <w:t>48</w:t>
        </w:r>
        <w:r>
          <w:rPr>
            <w:webHidden/>
          </w:rPr>
          <w:fldChar w:fldCharType="end"/>
        </w:r>
      </w:hyperlink>
    </w:p>
    <w:p w14:paraId="6AA557DB" w14:textId="2261009E"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5" w:history="1">
        <w:r w:rsidRPr="00594528">
          <w:rPr>
            <w:rStyle w:val="Hyperlink"/>
            <w:b/>
            <w:bCs/>
          </w:rPr>
          <w:t>TABLE 5</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Global GREEN METHANOL Market for Biomass Gasification, by Region, 2020 - 2035 (USD MILLION)</w:t>
        </w:r>
        <w:r>
          <w:rPr>
            <w:webHidden/>
          </w:rPr>
          <w:tab/>
        </w:r>
        <w:r>
          <w:rPr>
            <w:webHidden/>
          </w:rPr>
          <w:fldChar w:fldCharType="begin"/>
        </w:r>
        <w:r>
          <w:rPr>
            <w:webHidden/>
          </w:rPr>
          <w:instrText xml:space="preserve"> PAGEREF _Toc227581935 \h </w:instrText>
        </w:r>
        <w:r>
          <w:rPr>
            <w:webHidden/>
          </w:rPr>
        </w:r>
        <w:r>
          <w:rPr>
            <w:webHidden/>
          </w:rPr>
          <w:fldChar w:fldCharType="separate"/>
        </w:r>
        <w:r>
          <w:rPr>
            <w:webHidden/>
          </w:rPr>
          <w:t>50</w:t>
        </w:r>
        <w:r>
          <w:rPr>
            <w:webHidden/>
          </w:rPr>
          <w:fldChar w:fldCharType="end"/>
        </w:r>
      </w:hyperlink>
    </w:p>
    <w:p w14:paraId="64285ADA" w14:textId="7D1E1162"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6" w:history="1">
        <w:r w:rsidRPr="00594528">
          <w:rPr>
            <w:rStyle w:val="Hyperlink"/>
            <w:b/>
            <w:bCs/>
          </w:rPr>
          <w:t>TABLE 6</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Global GREEN METHANOL Market, by Application, 2020 – 2035 (USD MILLION)</w:t>
        </w:r>
        <w:r>
          <w:rPr>
            <w:webHidden/>
          </w:rPr>
          <w:tab/>
        </w:r>
        <w:r>
          <w:rPr>
            <w:webHidden/>
          </w:rPr>
          <w:fldChar w:fldCharType="begin"/>
        </w:r>
        <w:r>
          <w:rPr>
            <w:webHidden/>
          </w:rPr>
          <w:instrText xml:space="preserve"> PAGEREF _Toc227581936 \h </w:instrText>
        </w:r>
        <w:r>
          <w:rPr>
            <w:webHidden/>
          </w:rPr>
        </w:r>
        <w:r>
          <w:rPr>
            <w:webHidden/>
          </w:rPr>
          <w:fldChar w:fldCharType="separate"/>
        </w:r>
        <w:r>
          <w:rPr>
            <w:webHidden/>
          </w:rPr>
          <w:t>53</w:t>
        </w:r>
        <w:r>
          <w:rPr>
            <w:webHidden/>
          </w:rPr>
          <w:fldChar w:fldCharType="end"/>
        </w:r>
      </w:hyperlink>
    </w:p>
    <w:p w14:paraId="7B32456B" w14:textId="2CE12DA8"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7" w:history="1">
        <w:r w:rsidRPr="00594528">
          <w:rPr>
            <w:rStyle w:val="Hyperlink"/>
            <w:b/>
            <w:bCs/>
          </w:rPr>
          <w:t>TABLE 7</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Global GREEN METHANOL Market by Marine Fuel, by Region, 2020 – 2035 (USD MILLION)</w:t>
        </w:r>
        <w:r>
          <w:rPr>
            <w:webHidden/>
          </w:rPr>
          <w:tab/>
        </w:r>
        <w:r>
          <w:rPr>
            <w:webHidden/>
          </w:rPr>
          <w:fldChar w:fldCharType="begin"/>
        </w:r>
        <w:r>
          <w:rPr>
            <w:webHidden/>
          </w:rPr>
          <w:instrText xml:space="preserve"> PAGEREF _Toc227581937 \h </w:instrText>
        </w:r>
        <w:r>
          <w:rPr>
            <w:webHidden/>
          </w:rPr>
        </w:r>
        <w:r>
          <w:rPr>
            <w:webHidden/>
          </w:rPr>
          <w:fldChar w:fldCharType="separate"/>
        </w:r>
        <w:r>
          <w:rPr>
            <w:webHidden/>
          </w:rPr>
          <w:t>55</w:t>
        </w:r>
        <w:r>
          <w:rPr>
            <w:webHidden/>
          </w:rPr>
          <w:fldChar w:fldCharType="end"/>
        </w:r>
      </w:hyperlink>
    </w:p>
    <w:p w14:paraId="529E0D1C" w14:textId="272A8AC0"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8" w:history="1">
        <w:r w:rsidRPr="00594528">
          <w:rPr>
            <w:rStyle w:val="Hyperlink"/>
            <w:b/>
            <w:bCs/>
          </w:rPr>
          <w:t>TABLE 8</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Global GREEN METH</w:t>
        </w:r>
        <w:r w:rsidRPr="00594528">
          <w:rPr>
            <w:rStyle w:val="Hyperlink"/>
          </w:rPr>
          <w:t>A</w:t>
        </w:r>
        <w:r w:rsidRPr="00594528">
          <w:rPr>
            <w:rStyle w:val="Hyperlink"/>
          </w:rPr>
          <w:t>NOL Market, by Region, 2020 – 2035 (USD MILLION)</w:t>
        </w:r>
        <w:r>
          <w:rPr>
            <w:webHidden/>
          </w:rPr>
          <w:tab/>
        </w:r>
        <w:r>
          <w:rPr>
            <w:webHidden/>
          </w:rPr>
          <w:fldChar w:fldCharType="begin"/>
        </w:r>
        <w:r>
          <w:rPr>
            <w:webHidden/>
          </w:rPr>
          <w:instrText xml:space="preserve"> PAGEREF _Toc227581938 \h </w:instrText>
        </w:r>
        <w:r>
          <w:rPr>
            <w:webHidden/>
          </w:rPr>
        </w:r>
        <w:r>
          <w:rPr>
            <w:webHidden/>
          </w:rPr>
          <w:fldChar w:fldCharType="separate"/>
        </w:r>
        <w:r>
          <w:rPr>
            <w:webHidden/>
          </w:rPr>
          <w:t>58</w:t>
        </w:r>
        <w:r>
          <w:rPr>
            <w:webHidden/>
          </w:rPr>
          <w:fldChar w:fldCharType="end"/>
        </w:r>
      </w:hyperlink>
    </w:p>
    <w:p w14:paraId="1469D31A" w14:textId="43C2FF6F"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9" w:history="1">
        <w:r w:rsidRPr="00594528">
          <w:rPr>
            <w:rStyle w:val="Hyperlink"/>
            <w:b/>
            <w:bCs/>
          </w:rPr>
          <w:t>TABLE 9</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North America GREEN METHANOL Market, by Country, 2020 – 2035 (USD MILLION)</w:t>
        </w:r>
        <w:r>
          <w:rPr>
            <w:webHidden/>
          </w:rPr>
          <w:tab/>
        </w:r>
        <w:r>
          <w:rPr>
            <w:webHidden/>
          </w:rPr>
          <w:fldChar w:fldCharType="begin"/>
        </w:r>
        <w:r>
          <w:rPr>
            <w:webHidden/>
          </w:rPr>
          <w:instrText xml:space="preserve"> PAGEREF _Toc227581939 \h </w:instrText>
        </w:r>
        <w:r>
          <w:rPr>
            <w:webHidden/>
          </w:rPr>
        </w:r>
        <w:r>
          <w:rPr>
            <w:webHidden/>
          </w:rPr>
          <w:fldChar w:fldCharType="separate"/>
        </w:r>
        <w:r>
          <w:rPr>
            <w:webHidden/>
          </w:rPr>
          <w:t>60</w:t>
        </w:r>
        <w:r>
          <w:rPr>
            <w:webHidden/>
          </w:rPr>
          <w:fldChar w:fldCharType="end"/>
        </w:r>
      </w:hyperlink>
    </w:p>
    <w:p w14:paraId="3AD43D73" w14:textId="41B6729C"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0" w:history="1">
        <w:r w:rsidRPr="00594528">
          <w:rPr>
            <w:rStyle w:val="Hyperlink"/>
            <w:b/>
            <w:bCs/>
          </w:rPr>
          <w:t>TABLE 10</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North America GREEN METHANOL Market, by Type, 2020 – 2035 (USD MILLION)</w:t>
        </w:r>
        <w:r>
          <w:rPr>
            <w:webHidden/>
          </w:rPr>
          <w:tab/>
        </w:r>
        <w:r>
          <w:rPr>
            <w:webHidden/>
          </w:rPr>
          <w:fldChar w:fldCharType="begin"/>
        </w:r>
        <w:r>
          <w:rPr>
            <w:webHidden/>
          </w:rPr>
          <w:instrText xml:space="preserve"> PAGEREF _Toc227581940 \h </w:instrText>
        </w:r>
        <w:r>
          <w:rPr>
            <w:webHidden/>
          </w:rPr>
        </w:r>
        <w:r>
          <w:rPr>
            <w:webHidden/>
          </w:rPr>
          <w:fldChar w:fldCharType="separate"/>
        </w:r>
        <w:r>
          <w:rPr>
            <w:webHidden/>
          </w:rPr>
          <w:t>60</w:t>
        </w:r>
        <w:r>
          <w:rPr>
            <w:webHidden/>
          </w:rPr>
          <w:fldChar w:fldCharType="end"/>
        </w:r>
      </w:hyperlink>
    </w:p>
    <w:p w14:paraId="7B4636AC" w14:textId="2FDEEC4F"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1" w:history="1">
        <w:r w:rsidRPr="00594528">
          <w:rPr>
            <w:rStyle w:val="Hyperlink"/>
            <w:b/>
            <w:bCs/>
          </w:rPr>
          <w:t>TABLE 11</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North America GREEN METHANOL Market, by Technology, 2020 – 2035 (USD MILLION)</w:t>
        </w:r>
        <w:r>
          <w:rPr>
            <w:webHidden/>
          </w:rPr>
          <w:tab/>
        </w:r>
        <w:r>
          <w:rPr>
            <w:webHidden/>
          </w:rPr>
          <w:fldChar w:fldCharType="begin"/>
        </w:r>
        <w:r>
          <w:rPr>
            <w:webHidden/>
          </w:rPr>
          <w:instrText xml:space="preserve"> PAGEREF _Toc227581941 \h </w:instrText>
        </w:r>
        <w:r>
          <w:rPr>
            <w:webHidden/>
          </w:rPr>
        </w:r>
        <w:r>
          <w:rPr>
            <w:webHidden/>
          </w:rPr>
          <w:fldChar w:fldCharType="separate"/>
        </w:r>
        <w:r>
          <w:rPr>
            <w:webHidden/>
          </w:rPr>
          <w:t>61</w:t>
        </w:r>
        <w:r>
          <w:rPr>
            <w:webHidden/>
          </w:rPr>
          <w:fldChar w:fldCharType="end"/>
        </w:r>
      </w:hyperlink>
    </w:p>
    <w:p w14:paraId="4FAC52C7" w14:textId="56C29240"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2" w:history="1">
        <w:r w:rsidRPr="00594528">
          <w:rPr>
            <w:rStyle w:val="Hyperlink"/>
            <w:b/>
            <w:bCs/>
          </w:rPr>
          <w:t>TABLE 12</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North America GREEN METHANOL Market, by Application, 2020 – 2035 (USD MILLION)</w:t>
        </w:r>
        <w:r>
          <w:rPr>
            <w:webHidden/>
          </w:rPr>
          <w:tab/>
        </w:r>
        <w:r>
          <w:rPr>
            <w:webHidden/>
          </w:rPr>
          <w:fldChar w:fldCharType="begin"/>
        </w:r>
        <w:r>
          <w:rPr>
            <w:webHidden/>
          </w:rPr>
          <w:instrText xml:space="preserve"> PAGEREF _Toc227581942 \h </w:instrText>
        </w:r>
        <w:r>
          <w:rPr>
            <w:webHidden/>
          </w:rPr>
        </w:r>
        <w:r>
          <w:rPr>
            <w:webHidden/>
          </w:rPr>
          <w:fldChar w:fldCharType="separate"/>
        </w:r>
        <w:r>
          <w:rPr>
            <w:webHidden/>
          </w:rPr>
          <w:t>62</w:t>
        </w:r>
        <w:r>
          <w:rPr>
            <w:webHidden/>
          </w:rPr>
          <w:fldChar w:fldCharType="end"/>
        </w:r>
      </w:hyperlink>
    </w:p>
    <w:p w14:paraId="20F08485" w14:textId="7AC544ED"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3" w:history="1">
        <w:r w:rsidRPr="00594528">
          <w:rPr>
            <w:rStyle w:val="Hyperlink"/>
            <w:rFonts w:ascii="Roboto" w:hAnsi="Roboto"/>
            <w:b/>
            <w:bCs/>
          </w:rPr>
          <w:t>TABLE 13</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Fonts w:ascii="Roboto" w:hAnsi="Roboto"/>
          </w:rPr>
          <w:t>U.S. GREEN METHANOL Market, by Type, 2020 – 2035 (USD MILLION)</w:t>
        </w:r>
        <w:r>
          <w:rPr>
            <w:webHidden/>
          </w:rPr>
          <w:tab/>
        </w:r>
        <w:r>
          <w:rPr>
            <w:webHidden/>
          </w:rPr>
          <w:fldChar w:fldCharType="begin"/>
        </w:r>
        <w:r>
          <w:rPr>
            <w:webHidden/>
          </w:rPr>
          <w:instrText xml:space="preserve"> PAGEREF _Toc227581943 \h </w:instrText>
        </w:r>
        <w:r>
          <w:rPr>
            <w:webHidden/>
          </w:rPr>
        </w:r>
        <w:r>
          <w:rPr>
            <w:webHidden/>
          </w:rPr>
          <w:fldChar w:fldCharType="separate"/>
        </w:r>
        <w:r>
          <w:rPr>
            <w:webHidden/>
          </w:rPr>
          <w:t>64</w:t>
        </w:r>
        <w:r>
          <w:rPr>
            <w:webHidden/>
          </w:rPr>
          <w:fldChar w:fldCharType="end"/>
        </w:r>
      </w:hyperlink>
    </w:p>
    <w:p w14:paraId="4618AF31" w14:textId="7501CCB0"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4" w:history="1">
        <w:r w:rsidRPr="00594528">
          <w:rPr>
            <w:rStyle w:val="Hyperlink"/>
            <w:rFonts w:ascii="Roboto" w:hAnsi="Roboto"/>
            <w:b/>
            <w:bCs/>
          </w:rPr>
          <w:t>TABLE 14</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Fonts w:ascii="Roboto" w:hAnsi="Roboto"/>
          </w:rPr>
          <w:t>U.S. GREEN METHANOL Market, by TECHNOLOGY, 2020 – 2035 (USD MILLION)</w:t>
        </w:r>
        <w:r>
          <w:rPr>
            <w:webHidden/>
          </w:rPr>
          <w:tab/>
        </w:r>
        <w:r>
          <w:rPr>
            <w:webHidden/>
          </w:rPr>
          <w:fldChar w:fldCharType="begin"/>
        </w:r>
        <w:r>
          <w:rPr>
            <w:webHidden/>
          </w:rPr>
          <w:instrText xml:space="preserve"> PAGEREF _Toc227581944 \h </w:instrText>
        </w:r>
        <w:r>
          <w:rPr>
            <w:webHidden/>
          </w:rPr>
        </w:r>
        <w:r>
          <w:rPr>
            <w:webHidden/>
          </w:rPr>
          <w:fldChar w:fldCharType="separate"/>
        </w:r>
        <w:r>
          <w:rPr>
            <w:webHidden/>
          </w:rPr>
          <w:t>64</w:t>
        </w:r>
        <w:r>
          <w:rPr>
            <w:webHidden/>
          </w:rPr>
          <w:fldChar w:fldCharType="end"/>
        </w:r>
      </w:hyperlink>
    </w:p>
    <w:p w14:paraId="3C05D294" w14:textId="345ADD35"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5" w:history="1">
        <w:r w:rsidRPr="00594528">
          <w:rPr>
            <w:rStyle w:val="Hyperlink"/>
            <w:rFonts w:ascii="Roboto" w:hAnsi="Roboto"/>
            <w:b/>
            <w:bCs/>
          </w:rPr>
          <w:t>TABLE 15</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Fonts w:ascii="Roboto" w:hAnsi="Roboto"/>
          </w:rPr>
          <w:t>U.S. GREEN METHANOL Market, by Application, 2020 – 2035 (USD MILLION)</w:t>
        </w:r>
        <w:r>
          <w:rPr>
            <w:webHidden/>
          </w:rPr>
          <w:tab/>
        </w:r>
        <w:r>
          <w:rPr>
            <w:webHidden/>
          </w:rPr>
          <w:fldChar w:fldCharType="begin"/>
        </w:r>
        <w:r>
          <w:rPr>
            <w:webHidden/>
          </w:rPr>
          <w:instrText xml:space="preserve"> PAGEREF _Toc227581945 \h </w:instrText>
        </w:r>
        <w:r>
          <w:rPr>
            <w:webHidden/>
          </w:rPr>
        </w:r>
        <w:r>
          <w:rPr>
            <w:webHidden/>
          </w:rPr>
          <w:fldChar w:fldCharType="separate"/>
        </w:r>
        <w:r>
          <w:rPr>
            <w:webHidden/>
          </w:rPr>
          <w:t>65</w:t>
        </w:r>
        <w:r>
          <w:rPr>
            <w:webHidden/>
          </w:rPr>
          <w:fldChar w:fldCharType="end"/>
        </w:r>
      </w:hyperlink>
    </w:p>
    <w:p w14:paraId="466C4132" w14:textId="1BBC48D5"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6" w:history="1">
        <w:r w:rsidRPr="00594528">
          <w:rPr>
            <w:rStyle w:val="Hyperlink"/>
            <w:rFonts w:ascii="Roboto" w:hAnsi="Roboto"/>
            <w:b/>
            <w:bCs/>
          </w:rPr>
          <w:t>TABLE 16</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Fonts w:ascii="Roboto" w:hAnsi="Roboto"/>
          </w:rPr>
          <w:t>CANADA GREEN METHANOL Market, by Type, 2020 – 2035 (USD MILLION)</w:t>
        </w:r>
        <w:r>
          <w:rPr>
            <w:webHidden/>
          </w:rPr>
          <w:tab/>
        </w:r>
        <w:r>
          <w:rPr>
            <w:webHidden/>
          </w:rPr>
          <w:fldChar w:fldCharType="begin"/>
        </w:r>
        <w:r>
          <w:rPr>
            <w:webHidden/>
          </w:rPr>
          <w:instrText xml:space="preserve"> PAGEREF _Toc227581946 \h </w:instrText>
        </w:r>
        <w:r>
          <w:rPr>
            <w:webHidden/>
          </w:rPr>
        </w:r>
        <w:r>
          <w:rPr>
            <w:webHidden/>
          </w:rPr>
          <w:fldChar w:fldCharType="separate"/>
        </w:r>
        <w:r>
          <w:rPr>
            <w:webHidden/>
          </w:rPr>
          <w:t>67</w:t>
        </w:r>
        <w:r>
          <w:rPr>
            <w:webHidden/>
          </w:rPr>
          <w:fldChar w:fldCharType="end"/>
        </w:r>
      </w:hyperlink>
    </w:p>
    <w:p w14:paraId="420DF54E" w14:textId="1BF2D8CA"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7" w:history="1">
        <w:r w:rsidRPr="00594528">
          <w:rPr>
            <w:rStyle w:val="Hyperlink"/>
            <w:rFonts w:ascii="Roboto" w:hAnsi="Roboto"/>
            <w:b/>
            <w:bCs/>
          </w:rPr>
          <w:t>TABLE 17</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Fonts w:ascii="Roboto" w:hAnsi="Roboto"/>
          </w:rPr>
          <w:t>CANADA GREEN METHANOL Market, by TECHNOLOGY, 2020 – 2035 (USD MILLION)</w:t>
        </w:r>
        <w:r>
          <w:rPr>
            <w:webHidden/>
          </w:rPr>
          <w:tab/>
        </w:r>
        <w:r>
          <w:rPr>
            <w:webHidden/>
          </w:rPr>
          <w:fldChar w:fldCharType="begin"/>
        </w:r>
        <w:r>
          <w:rPr>
            <w:webHidden/>
          </w:rPr>
          <w:instrText xml:space="preserve"> PAGEREF _Toc227581947 \h </w:instrText>
        </w:r>
        <w:r>
          <w:rPr>
            <w:webHidden/>
          </w:rPr>
        </w:r>
        <w:r>
          <w:rPr>
            <w:webHidden/>
          </w:rPr>
          <w:fldChar w:fldCharType="separate"/>
        </w:r>
        <w:r>
          <w:rPr>
            <w:webHidden/>
          </w:rPr>
          <w:t>67</w:t>
        </w:r>
        <w:r>
          <w:rPr>
            <w:webHidden/>
          </w:rPr>
          <w:fldChar w:fldCharType="end"/>
        </w:r>
      </w:hyperlink>
    </w:p>
    <w:p w14:paraId="2C887885" w14:textId="41AE6C33"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8" w:history="1">
        <w:r w:rsidRPr="00594528">
          <w:rPr>
            <w:rStyle w:val="Hyperlink"/>
            <w:rFonts w:ascii="Roboto" w:hAnsi="Roboto"/>
            <w:b/>
            <w:bCs/>
          </w:rPr>
          <w:t>TABLE 18</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Fonts w:ascii="Roboto" w:hAnsi="Roboto"/>
          </w:rPr>
          <w:t>CANADA GREEN METHANOL Market, by Application, 2020 – 2035 (USD MILLION)</w:t>
        </w:r>
        <w:r>
          <w:rPr>
            <w:webHidden/>
          </w:rPr>
          <w:tab/>
        </w:r>
        <w:r>
          <w:rPr>
            <w:webHidden/>
          </w:rPr>
          <w:fldChar w:fldCharType="begin"/>
        </w:r>
        <w:r>
          <w:rPr>
            <w:webHidden/>
          </w:rPr>
          <w:instrText xml:space="preserve"> PAGEREF _Toc227581948 \h </w:instrText>
        </w:r>
        <w:r>
          <w:rPr>
            <w:webHidden/>
          </w:rPr>
        </w:r>
        <w:r>
          <w:rPr>
            <w:webHidden/>
          </w:rPr>
          <w:fldChar w:fldCharType="separate"/>
        </w:r>
        <w:r>
          <w:rPr>
            <w:webHidden/>
          </w:rPr>
          <w:t>68</w:t>
        </w:r>
        <w:r>
          <w:rPr>
            <w:webHidden/>
          </w:rPr>
          <w:fldChar w:fldCharType="end"/>
        </w:r>
      </w:hyperlink>
    </w:p>
    <w:p w14:paraId="0A844F3A" w14:textId="69904711"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9" w:history="1">
        <w:r w:rsidRPr="00594528">
          <w:rPr>
            <w:rStyle w:val="Hyperlink"/>
            <w:rFonts w:ascii="Roboto" w:hAnsi="Roboto"/>
            <w:b/>
            <w:bCs/>
          </w:rPr>
          <w:t>TABLE 19</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Fonts w:ascii="Roboto" w:hAnsi="Roboto"/>
          </w:rPr>
          <w:t>MEXICO GREEN METHANOL Market, by Type, 2020 – 2035 (USD MILLION)</w:t>
        </w:r>
        <w:r>
          <w:rPr>
            <w:webHidden/>
          </w:rPr>
          <w:tab/>
        </w:r>
        <w:r>
          <w:rPr>
            <w:webHidden/>
          </w:rPr>
          <w:fldChar w:fldCharType="begin"/>
        </w:r>
        <w:r>
          <w:rPr>
            <w:webHidden/>
          </w:rPr>
          <w:instrText xml:space="preserve"> PAGEREF _Toc227581949 \h </w:instrText>
        </w:r>
        <w:r>
          <w:rPr>
            <w:webHidden/>
          </w:rPr>
        </w:r>
        <w:r>
          <w:rPr>
            <w:webHidden/>
          </w:rPr>
          <w:fldChar w:fldCharType="separate"/>
        </w:r>
        <w:r>
          <w:rPr>
            <w:webHidden/>
          </w:rPr>
          <w:t>70</w:t>
        </w:r>
        <w:r>
          <w:rPr>
            <w:webHidden/>
          </w:rPr>
          <w:fldChar w:fldCharType="end"/>
        </w:r>
      </w:hyperlink>
    </w:p>
    <w:p w14:paraId="10E00D6F" w14:textId="1ADABCD7"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50" w:history="1">
        <w:r w:rsidRPr="00594528">
          <w:rPr>
            <w:rStyle w:val="Hyperlink"/>
            <w:rFonts w:ascii="Roboto" w:hAnsi="Roboto"/>
            <w:b/>
            <w:bCs/>
          </w:rPr>
          <w:t>TABLE 20</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Fonts w:ascii="Roboto" w:hAnsi="Roboto"/>
          </w:rPr>
          <w:t>MEXICO GREEN METHANOL Market, by TECHNOLOGY, 2020 – 2035 (USD MILLION)</w:t>
        </w:r>
        <w:r>
          <w:rPr>
            <w:webHidden/>
          </w:rPr>
          <w:tab/>
        </w:r>
        <w:r>
          <w:rPr>
            <w:webHidden/>
          </w:rPr>
          <w:fldChar w:fldCharType="begin"/>
        </w:r>
        <w:r>
          <w:rPr>
            <w:webHidden/>
          </w:rPr>
          <w:instrText xml:space="preserve"> PAGEREF _Toc227581950 \h </w:instrText>
        </w:r>
        <w:r>
          <w:rPr>
            <w:webHidden/>
          </w:rPr>
        </w:r>
        <w:r>
          <w:rPr>
            <w:webHidden/>
          </w:rPr>
          <w:fldChar w:fldCharType="separate"/>
        </w:r>
        <w:r>
          <w:rPr>
            <w:webHidden/>
          </w:rPr>
          <w:t>70</w:t>
        </w:r>
        <w:r>
          <w:rPr>
            <w:webHidden/>
          </w:rPr>
          <w:fldChar w:fldCharType="end"/>
        </w:r>
      </w:hyperlink>
    </w:p>
    <w:p w14:paraId="7E7018FD" w14:textId="7DBA6B75"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51" w:history="1">
        <w:r w:rsidRPr="00594528">
          <w:rPr>
            <w:rStyle w:val="Hyperlink"/>
            <w:rFonts w:ascii="Roboto" w:hAnsi="Roboto"/>
            <w:b/>
            <w:bCs/>
          </w:rPr>
          <w:t>TABLE 21</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Fonts w:ascii="Roboto" w:hAnsi="Roboto"/>
          </w:rPr>
          <w:t>MEXICO GREEN METHANOL Market, by Application, 2020 – 2035 (USD MILLION)</w:t>
        </w:r>
        <w:r>
          <w:rPr>
            <w:webHidden/>
          </w:rPr>
          <w:tab/>
        </w:r>
        <w:r>
          <w:rPr>
            <w:webHidden/>
          </w:rPr>
          <w:fldChar w:fldCharType="begin"/>
        </w:r>
        <w:r>
          <w:rPr>
            <w:webHidden/>
          </w:rPr>
          <w:instrText xml:space="preserve"> PAGEREF _Toc227581951 \h </w:instrText>
        </w:r>
        <w:r>
          <w:rPr>
            <w:webHidden/>
          </w:rPr>
        </w:r>
        <w:r>
          <w:rPr>
            <w:webHidden/>
          </w:rPr>
          <w:fldChar w:fldCharType="separate"/>
        </w:r>
        <w:r>
          <w:rPr>
            <w:webHidden/>
          </w:rPr>
          <w:t>71</w:t>
        </w:r>
        <w:r>
          <w:rPr>
            <w:webHidden/>
          </w:rPr>
          <w:fldChar w:fldCharType="end"/>
        </w:r>
      </w:hyperlink>
    </w:p>
    <w:p w14:paraId="2D7B8E8F" w14:textId="2C506B1E"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52" w:history="1">
        <w:r w:rsidRPr="00594528">
          <w:rPr>
            <w:rStyle w:val="Hyperlink"/>
            <w:b/>
            <w:bCs/>
          </w:rPr>
          <w:t>TABLE 22</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Acquisitions and Mergers</w:t>
        </w:r>
        <w:r>
          <w:rPr>
            <w:webHidden/>
          </w:rPr>
          <w:tab/>
        </w:r>
        <w:r>
          <w:rPr>
            <w:webHidden/>
          </w:rPr>
          <w:fldChar w:fldCharType="begin"/>
        </w:r>
        <w:r>
          <w:rPr>
            <w:webHidden/>
          </w:rPr>
          <w:instrText xml:space="preserve"> PAGEREF _Toc227581952 \h </w:instrText>
        </w:r>
        <w:r>
          <w:rPr>
            <w:webHidden/>
          </w:rPr>
        </w:r>
        <w:r>
          <w:rPr>
            <w:webHidden/>
          </w:rPr>
          <w:fldChar w:fldCharType="separate"/>
        </w:r>
        <w:r>
          <w:rPr>
            <w:webHidden/>
          </w:rPr>
          <w:t>74</w:t>
        </w:r>
        <w:r>
          <w:rPr>
            <w:webHidden/>
          </w:rPr>
          <w:fldChar w:fldCharType="end"/>
        </w:r>
      </w:hyperlink>
    </w:p>
    <w:p w14:paraId="7818C61C" w14:textId="01CEA92A"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53" w:history="1">
        <w:r w:rsidRPr="00594528">
          <w:rPr>
            <w:rStyle w:val="Hyperlink"/>
            <w:b/>
            <w:bCs/>
          </w:rPr>
          <w:t>TABLE 23</w:t>
        </w:r>
        <w:r>
          <w:rPr>
            <w:rFonts w:asciiTheme="minorHAnsi" w:eastAsiaTheme="minorEastAsia" w:hAnsiTheme="minorHAnsi" w:cstheme="minorBidi"/>
            <w:caps w:val="0"/>
            <w:color w:val="auto"/>
            <w:kern w:val="2"/>
            <w:sz w:val="24"/>
            <w:szCs w:val="24"/>
            <w:lang w:eastAsia="en-US"/>
            <w14:ligatures w14:val="standardContextual"/>
          </w:rPr>
          <w:tab/>
        </w:r>
        <w:r w:rsidRPr="00594528">
          <w:rPr>
            <w:rStyle w:val="Hyperlink"/>
          </w:rPr>
          <w:t>Company snapshot</w:t>
        </w:r>
        <w:r>
          <w:rPr>
            <w:webHidden/>
          </w:rPr>
          <w:tab/>
        </w:r>
        <w:r>
          <w:rPr>
            <w:webHidden/>
          </w:rPr>
          <w:fldChar w:fldCharType="begin"/>
        </w:r>
        <w:r>
          <w:rPr>
            <w:webHidden/>
          </w:rPr>
          <w:instrText xml:space="preserve"> PAGEREF _Toc227581953 \h </w:instrText>
        </w:r>
        <w:r>
          <w:rPr>
            <w:webHidden/>
          </w:rPr>
        </w:r>
        <w:r>
          <w:rPr>
            <w:webHidden/>
          </w:rPr>
          <w:fldChar w:fldCharType="separate"/>
        </w:r>
        <w:r>
          <w:rPr>
            <w:webHidden/>
          </w:rPr>
          <w:t>77</w:t>
        </w:r>
        <w:r>
          <w:rPr>
            <w:webHidden/>
          </w:rPr>
          <w:fldChar w:fldCharType="end"/>
        </w:r>
      </w:hyperlink>
    </w:p>
    <w:p w14:paraId="22A2FC45" w14:textId="697508EB" w:rsidR="00230C0F" w:rsidRDefault="0045187D" w:rsidP="000459B2">
      <w:pPr>
        <w:rPr>
          <w:rFonts w:cstheme="majorHAnsi"/>
          <w:caps/>
          <w:noProof/>
          <w:lang w:val="en-IN"/>
        </w:rPr>
      </w:pPr>
      <w:r>
        <w:rPr>
          <w:rFonts w:cstheme="majorHAnsi"/>
          <w:caps/>
          <w:noProof/>
          <w:lang w:val="en-IN"/>
        </w:rPr>
        <w:fldChar w:fldCharType="end"/>
      </w:r>
    </w:p>
    <w:p w14:paraId="6916F79F" w14:textId="77777777" w:rsidR="00230C0F" w:rsidRDefault="00230C0F">
      <w:pPr>
        <w:tabs>
          <w:tab w:val="clear" w:pos="15264"/>
        </w:tabs>
        <w:spacing w:after="0" w:line="240" w:lineRule="auto"/>
        <w:jc w:val="left"/>
        <w:rPr>
          <w:rFonts w:cstheme="majorHAnsi"/>
          <w:caps/>
          <w:noProof/>
          <w:lang w:val="en-IN"/>
        </w:rPr>
      </w:pPr>
      <w:r>
        <w:rPr>
          <w:rFonts w:cstheme="majorHAnsi"/>
          <w:caps/>
          <w:noProof/>
          <w:lang w:val="en-IN"/>
        </w:rPr>
        <w:br w:type="page"/>
      </w:r>
    </w:p>
    <w:p w14:paraId="3ACCB205" w14:textId="61B49DCF" w:rsidR="00C178F3" w:rsidRPr="009957EB" w:rsidRDefault="00C178F3" w:rsidP="000459B2">
      <w:pPr>
        <w:rPr>
          <w:caps/>
          <w:color w:val="2191C9" w:themeColor="background2" w:themeShade="80"/>
          <w:spacing w:val="20"/>
          <w:sz w:val="32"/>
          <w:szCs w:val="20"/>
        </w:rPr>
      </w:pPr>
      <w:r w:rsidRPr="009957EB">
        <w:rPr>
          <w:caps/>
          <w:color w:val="2191C9" w:themeColor="background2" w:themeShade="80"/>
          <w:spacing w:val="20"/>
          <w:sz w:val="32"/>
          <w:szCs w:val="20"/>
        </w:rPr>
        <w:lastRenderedPageBreak/>
        <w:t xml:space="preserve">List of </w:t>
      </w:r>
      <w:r w:rsidR="00A644F1" w:rsidRPr="009957EB">
        <w:rPr>
          <w:caps/>
          <w:color w:val="2191C9" w:themeColor="background2" w:themeShade="80"/>
          <w:spacing w:val="20"/>
          <w:sz w:val="32"/>
          <w:szCs w:val="20"/>
        </w:rPr>
        <w:t>Figures</w:t>
      </w:r>
    </w:p>
    <w:p w14:paraId="6FA635A7" w14:textId="4D87D749" w:rsidR="007C5997" w:rsidRDefault="0045187D">
      <w:pPr>
        <w:pStyle w:val="TableofFigures"/>
        <w:rPr>
          <w:rFonts w:asciiTheme="minorHAnsi" w:eastAsiaTheme="minorEastAsia" w:hAnsiTheme="minorHAnsi" w:cstheme="minorBidi"/>
          <w:caps w:val="0"/>
          <w:color w:val="auto"/>
          <w:kern w:val="2"/>
          <w:sz w:val="24"/>
          <w:szCs w:val="24"/>
          <w:lang w:eastAsia="en-US"/>
          <w14:ligatures w14:val="standardContextual"/>
        </w:rPr>
      </w:pPr>
      <w:r>
        <w:fldChar w:fldCharType="begin"/>
      </w:r>
      <w:r>
        <w:instrText xml:space="preserve"> TOC \h \z \t "QnT - Figure_Title" \c </w:instrText>
      </w:r>
      <w:r>
        <w:fldChar w:fldCharType="separate"/>
      </w:r>
      <w:hyperlink w:anchor="_Toc229142618" w:history="1">
        <w:r w:rsidR="007C5997" w:rsidRPr="00DD745B">
          <w:rPr>
            <w:rStyle w:val="Hyperlink"/>
            <w:b/>
            <w:bCs/>
          </w:rPr>
          <w:t>Figure 01</w:t>
        </w:r>
        <w:r w:rsidR="007C5997">
          <w:rPr>
            <w:rFonts w:asciiTheme="minorHAnsi" w:eastAsiaTheme="minorEastAsia" w:hAnsiTheme="minorHAnsi" w:cstheme="minorBidi"/>
            <w:caps w:val="0"/>
            <w:color w:val="auto"/>
            <w:kern w:val="2"/>
            <w:sz w:val="24"/>
            <w:szCs w:val="24"/>
            <w:lang w:eastAsia="en-US"/>
            <w14:ligatures w14:val="standardContextual"/>
          </w:rPr>
          <w:tab/>
        </w:r>
        <w:r w:rsidR="007C5997" w:rsidRPr="00DD745B">
          <w:rPr>
            <w:rStyle w:val="Hyperlink"/>
          </w:rPr>
          <w:t>Global GREEN METHANOL Market, 2020 – 2035 (USD MILLION)</w:t>
        </w:r>
        <w:r w:rsidR="007C5997">
          <w:rPr>
            <w:webHidden/>
          </w:rPr>
          <w:tab/>
        </w:r>
        <w:r w:rsidR="007C5997">
          <w:rPr>
            <w:webHidden/>
          </w:rPr>
          <w:fldChar w:fldCharType="begin"/>
        </w:r>
        <w:r w:rsidR="007C5997">
          <w:rPr>
            <w:webHidden/>
          </w:rPr>
          <w:instrText xml:space="preserve"> PAGEREF _Toc229142618 \h </w:instrText>
        </w:r>
        <w:r w:rsidR="007C5997">
          <w:rPr>
            <w:webHidden/>
          </w:rPr>
        </w:r>
        <w:r w:rsidR="007C5997">
          <w:rPr>
            <w:webHidden/>
          </w:rPr>
          <w:fldChar w:fldCharType="separate"/>
        </w:r>
        <w:r w:rsidR="007C5997">
          <w:rPr>
            <w:webHidden/>
          </w:rPr>
          <w:t>16</w:t>
        </w:r>
        <w:r w:rsidR="007C5997">
          <w:rPr>
            <w:webHidden/>
          </w:rPr>
          <w:fldChar w:fldCharType="end"/>
        </w:r>
      </w:hyperlink>
    </w:p>
    <w:p w14:paraId="56652B22" w14:textId="0FB2EE5A"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19" w:history="1">
        <w:r w:rsidRPr="00DD745B">
          <w:rPr>
            <w:rStyle w:val="Hyperlink"/>
            <w:b/>
            <w:bCs/>
          </w:rPr>
          <w:t>Figure 02</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Market Dynamics</w:t>
        </w:r>
        <w:r>
          <w:rPr>
            <w:webHidden/>
          </w:rPr>
          <w:tab/>
        </w:r>
        <w:r>
          <w:rPr>
            <w:webHidden/>
          </w:rPr>
          <w:fldChar w:fldCharType="begin"/>
        </w:r>
        <w:r>
          <w:rPr>
            <w:webHidden/>
          </w:rPr>
          <w:instrText xml:space="preserve"> PAGEREF _Toc229142619 \h </w:instrText>
        </w:r>
        <w:r>
          <w:rPr>
            <w:webHidden/>
          </w:rPr>
        </w:r>
        <w:r>
          <w:rPr>
            <w:webHidden/>
          </w:rPr>
          <w:fldChar w:fldCharType="separate"/>
        </w:r>
        <w:r>
          <w:rPr>
            <w:webHidden/>
          </w:rPr>
          <w:t>24</w:t>
        </w:r>
        <w:r>
          <w:rPr>
            <w:webHidden/>
          </w:rPr>
          <w:fldChar w:fldCharType="end"/>
        </w:r>
      </w:hyperlink>
    </w:p>
    <w:p w14:paraId="0234A952" w14:textId="5787A508"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0" w:history="1">
        <w:r w:rsidRPr="00DD745B">
          <w:rPr>
            <w:rStyle w:val="Hyperlink"/>
            <w:b/>
            <w:bCs/>
          </w:rPr>
          <w:t>Figure 03</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Technological Advancements &amp; Innovations</w:t>
        </w:r>
        <w:r>
          <w:rPr>
            <w:webHidden/>
          </w:rPr>
          <w:tab/>
        </w:r>
        <w:r>
          <w:rPr>
            <w:webHidden/>
          </w:rPr>
          <w:fldChar w:fldCharType="begin"/>
        </w:r>
        <w:r>
          <w:rPr>
            <w:webHidden/>
          </w:rPr>
          <w:instrText xml:space="preserve"> PAGEREF _Toc229142620 \h </w:instrText>
        </w:r>
        <w:r>
          <w:rPr>
            <w:webHidden/>
          </w:rPr>
        </w:r>
        <w:r>
          <w:rPr>
            <w:webHidden/>
          </w:rPr>
          <w:fldChar w:fldCharType="separate"/>
        </w:r>
        <w:r>
          <w:rPr>
            <w:webHidden/>
          </w:rPr>
          <w:t>29</w:t>
        </w:r>
        <w:r>
          <w:rPr>
            <w:webHidden/>
          </w:rPr>
          <w:fldChar w:fldCharType="end"/>
        </w:r>
      </w:hyperlink>
    </w:p>
    <w:p w14:paraId="39506CD5" w14:textId="0159F7A9"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1" w:history="1">
        <w:r w:rsidRPr="00DD745B">
          <w:rPr>
            <w:rStyle w:val="Hyperlink"/>
            <w:b/>
            <w:bCs/>
          </w:rPr>
          <w:t>Figure 04</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Value Chain Analysis</w:t>
        </w:r>
        <w:r>
          <w:rPr>
            <w:webHidden/>
          </w:rPr>
          <w:tab/>
        </w:r>
        <w:r>
          <w:rPr>
            <w:webHidden/>
          </w:rPr>
          <w:fldChar w:fldCharType="begin"/>
        </w:r>
        <w:r>
          <w:rPr>
            <w:webHidden/>
          </w:rPr>
          <w:instrText xml:space="preserve"> PAGEREF _Toc229142621 \h </w:instrText>
        </w:r>
        <w:r>
          <w:rPr>
            <w:webHidden/>
          </w:rPr>
        </w:r>
        <w:r>
          <w:rPr>
            <w:webHidden/>
          </w:rPr>
          <w:fldChar w:fldCharType="separate"/>
        </w:r>
        <w:r>
          <w:rPr>
            <w:webHidden/>
          </w:rPr>
          <w:t>30</w:t>
        </w:r>
        <w:r>
          <w:rPr>
            <w:webHidden/>
          </w:rPr>
          <w:fldChar w:fldCharType="end"/>
        </w:r>
      </w:hyperlink>
    </w:p>
    <w:p w14:paraId="5D6BEA24" w14:textId="6341BE44"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2" w:history="1">
        <w:r w:rsidRPr="00DD745B">
          <w:rPr>
            <w:rStyle w:val="Hyperlink"/>
            <w:b/>
            <w:bCs/>
          </w:rPr>
          <w:t>Figure 05</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Global GREEN METHANOL Market Share, by Type, 2024 &amp; 2035 (%)</w:t>
        </w:r>
        <w:r>
          <w:rPr>
            <w:webHidden/>
          </w:rPr>
          <w:tab/>
        </w:r>
        <w:r>
          <w:rPr>
            <w:webHidden/>
          </w:rPr>
          <w:fldChar w:fldCharType="begin"/>
        </w:r>
        <w:r>
          <w:rPr>
            <w:webHidden/>
          </w:rPr>
          <w:instrText xml:space="preserve"> PAGEREF _Toc229142622 \h </w:instrText>
        </w:r>
        <w:r>
          <w:rPr>
            <w:webHidden/>
          </w:rPr>
        </w:r>
        <w:r>
          <w:rPr>
            <w:webHidden/>
          </w:rPr>
          <w:fldChar w:fldCharType="separate"/>
        </w:r>
        <w:r>
          <w:rPr>
            <w:webHidden/>
          </w:rPr>
          <w:t>42</w:t>
        </w:r>
        <w:r>
          <w:rPr>
            <w:webHidden/>
          </w:rPr>
          <w:fldChar w:fldCharType="end"/>
        </w:r>
      </w:hyperlink>
    </w:p>
    <w:p w14:paraId="100251DB" w14:textId="1AD75407"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3" w:history="1">
        <w:r w:rsidRPr="00DD745B">
          <w:rPr>
            <w:rStyle w:val="Hyperlink"/>
            <w:b/>
            <w:bCs/>
          </w:rPr>
          <w:t>Figure 06</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Global GREEN METHANOL Market by Bio-methanol, 2020 - 2035</w:t>
        </w:r>
        <w:r>
          <w:rPr>
            <w:webHidden/>
          </w:rPr>
          <w:tab/>
        </w:r>
        <w:r>
          <w:rPr>
            <w:webHidden/>
          </w:rPr>
          <w:fldChar w:fldCharType="begin"/>
        </w:r>
        <w:r>
          <w:rPr>
            <w:webHidden/>
          </w:rPr>
          <w:instrText xml:space="preserve"> PAGEREF _Toc229142623 \h </w:instrText>
        </w:r>
        <w:r>
          <w:rPr>
            <w:webHidden/>
          </w:rPr>
        </w:r>
        <w:r>
          <w:rPr>
            <w:webHidden/>
          </w:rPr>
          <w:fldChar w:fldCharType="separate"/>
        </w:r>
        <w:r>
          <w:rPr>
            <w:webHidden/>
          </w:rPr>
          <w:t>44</w:t>
        </w:r>
        <w:r>
          <w:rPr>
            <w:webHidden/>
          </w:rPr>
          <w:fldChar w:fldCharType="end"/>
        </w:r>
      </w:hyperlink>
    </w:p>
    <w:p w14:paraId="440AEBD1" w14:textId="35449B96"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4" w:history="1">
        <w:r w:rsidRPr="00DD745B">
          <w:rPr>
            <w:rStyle w:val="Hyperlink"/>
            <w:b/>
            <w:bCs/>
          </w:rPr>
          <w:t>Figure 07</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Global GREEN METHANOL Market Share, by Technology, 2024 &amp; 2035</w:t>
        </w:r>
        <w:r>
          <w:rPr>
            <w:webHidden/>
          </w:rPr>
          <w:tab/>
        </w:r>
        <w:r>
          <w:rPr>
            <w:webHidden/>
          </w:rPr>
          <w:fldChar w:fldCharType="begin"/>
        </w:r>
        <w:r>
          <w:rPr>
            <w:webHidden/>
          </w:rPr>
          <w:instrText xml:space="preserve"> PAGEREF _Toc229142624 \h </w:instrText>
        </w:r>
        <w:r>
          <w:rPr>
            <w:webHidden/>
          </w:rPr>
        </w:r>
        <w:r>
          <w:rPr>
            <w:webHidden/>
          </w:rPr>
          <w:fldChar w:fldCharType="separate"/>
        </w:r>
        <w:r>
          <w:rPr>
            <w:webHidden/>
          </w:rPr>
          <w:t>47</w:t>
        </w:r>
        <w:r>
          <w:rPr>
            <w:webHidden/>
          </w:rPr>
          <w:fldChar w:fldCharType="end"/>
        </w:r>
      </w:hyperlink>
    </w:p>
    <w:p w14:paraId="72057FAC" w14:textId="54C1F965"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5" w:history="1">
        <w:r w:rsidRPr="00DD745B">
          <w:rPr>
            <w:rStyle w:val="Hyperlink"/>
            <w:b/>
            <w:bCs/>
          </w:rPr>
          <w:t>Figure 08</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Global GREEN METHANOL Market for Biomass Gasification, 2020 - 2035 (USD MILLION)</w:t>
        </w:r>
        <w:r>
          <w:rPr>
            <w:webHidden/>
          </w:rPr>
          <w:tab/>
        </w:r>
        <w:r>
          <w:rPr>
            <w:webHidden/>
          </w:rPr>
          <w:fldChar w:fldCharType="begin"/>
        </w:r>
        <w:r>
          <w:rPr>
            <w:webHidden/>
          </w:rPr>
          <w:instrText xml:space="preserve"> PAGEREF _Toc229142625 \h </w:instrText>
        </w:r>
        <w:r>
          <w:rPr>
            <w:webHidden/>
          </w:rPr>
        </w:r>
        <w:r>
          <w:rPr>
            <w:webHidden/>
          </w:rPr>
          <w:fldChar w:fldCharType="separate"/>
        </w:r>
        <w:r>
          <w:rPr>
            <w:webHidden/>
          </w:rPr>
          <w:t>49</w:t>
        </w:r>
        <w:r>
          <w:rPr>
            <w:webHidden/>
          </w:rPr>
          <w:fldChar w:fldCharType="end"/>
        </w:r>
      </w:hyperlink>
    </w:p>
    <w:p w14:paraId="57FFE604" w14:textId="23344753"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6" w:history="1">
        <w:r w:rsidRPr="00DD745B">
          <w:rPr>
            <w:rStyle w:val="Hyperlink"/>
            <w:b/>
            <w:bCs/>
          </w:rPr>
          <w:t>Figure 09</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Global GREEN METHANOL Market Share, by Application, 2024 &amp; 2035 (%)</w:t>
        </w:r>
        <w:r>
          <w:rPr>
            <w:webHidden/>
          </w:rPr>
          <w:tab/>
        </w:r>
        <w:r>
          <w:rPr>
            <w:webHidden/>
          </w:rPr>
          <w:fldChar w:fldCharType="begin"/>
        </w:r>
        <w:r>
          <w:rPr>
            <w:webHidden/>
          </w:rPr>
          <w:instrText xml:space="preserve"> PAGEREF _Toc229142626 \h </w:instrText>
        </w:r>
        <w:r>
          <w:rPr>
            <w:webHidden/>
          </w:rPr>
        </w:r>
        <w:r>
          <w:rPr>
            <w:webHidden/>
          </w:rPr>
          <w:fldChar w:fldCharType="separate"/>
        </w:r>
        <w:r>
          <w:rPr>
            <w:webHidden/>
          </w:rPr>
          <w:t>52</w:t>
        </w:r>
        <w:r>
          <w:rPr>
            <w:webHidden/>
          </w:rPr>
          <w:fldChar w:fldCharType="end"/>
        </w:r>
      </w:hyperlink>
    </w:p>
    <w:p w14:paraId="0F27FD19" w14:textId="63F527E6"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7" w:history="1">
        <w:r w:rsidRPr="00DD745B">
          <w:rPr>
            <w:rStyle w:val="Hyperlink"/>
            <w:b/>
            <w:bCs/>
          </w:rPr>
          <w:t>Figure 10</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Global GREEN METHANOL Market by Marine Fuel, 2020 – 2035 (USD MILLION)</w:t>
        </w:r>
        <w:r>
          <w:rPr>
            <w:webHidden/>
          </w:rPr>
          <w:tab/>
        </w:r>
        <w:r>
          <w:rPr>
            <w:webHidden/>
          </w:rPr>
          <w:fldChar w:fldCharType="begin"/>
        </w:r>
        <w:r>
          <w:rPr>
            <w:webHidden/>
          </w:rPr>
          <w:instrText xml:space="preserve"> PAGEREF _Toc229142627 \h </w:instrText>
        </w:r>
        <w:r>
          <w:rPr>
            <w:webHidden/>
          </w:rPr>
        </w:r>
        <w:r>
          <w:rPr>
            <w:webHidden/>
          </w:rPr>
          <w:fldChar w:fldCharType="separate"/>
        </w:r>
        <w:r>
          <w:rPr>
            <w:webHidden/>
          </w:rPr>
          <w:t>54</w:t>
        </w:r>
        <w:r>
          <w:rPr>
            <w:webHidden/>
          </w:rPr>
          <w:fldChar w:fldCharType="end"/>
        </w:r>
      </w:hyperlink>
    </w:p>
    <w:p w14:paraId="0C25732A" w14:textId="180B4D27"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8" w:history="1">
        <w:r w:rsidRPr="00DD745B">
          <w:rPr>
            <w:rStyle w:val="Hyperlink"/>
            <w:b/>
            <w:bCs/>
          </w:rPr>
          <w:t>Figure 11</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Global GREEN METHANOL Market Share, by Region, 2024 &amp; 2035 (%)</w:t>
        </w:r>
        <w:r>
          <w:rPr>
            <w:webHidden/>
          </w:rPr>
          <w:tab/>
        </w:r>
        <w:r>
          <w:rPr>
            <w:webHidden/>
          </w:rPr>
          <w:fldChar w:fldCharType="begin"/>
        </w:r>
        <w:r>
          <w:rPr>
            <w:webHidden/>
          </w:rPr>
          <w:instrText xml:space="preserve"> PAGEREF _Toc229142628 \h </w:instrText>
        </w:r>
        <w:r>
          <w:rPr>
            <w:webHidden/>
          </w:rPr>
        </w:r>
        <w:r>
          <w:rPr>
            <w:webHidden/>
          </w:rPr>
          <w:fldChar w:fldCharType="separate"/>
        </w:r>
        <w:r>
          <w:rPr>
            <w:webHidden/>
          </w:rPr>
          <w:t>57</w:t>
        </w:r>
        <w:r>
          <w:rPr>
            <w:webHidden/>
          </w:rPr>
          <w:fldChar w:fldCharType="end"/>
        </w:r>
      </w:hyperlink>
    </w:p>
    <w:p w14:paraId="13BFC5E3" w14:textId="5FD1A1DE"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9" w:history="1">
        <w:r w:rsidRPr="00DD745B">
          <w:rPr>
            <w:rStyle w:val="Hyperlink"/>
            <w:b/>
            <w:bCs/>
          </w:rPr>
          <w:t>Figure 12</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North America GREEN METHANOL Market, 2020 - 2035 (USD MILLION)</w:t>
        </w:r>
        <w:r>
          <w:rPr>
            <w:webHidden/>
          </w:rPr>
          <w:tab/>
        </w:r>
        <w:r>
          <w:rPr>
            <w:webHidden/>
          </w:rPr>
          <w:fldChar w:fldCharType="begin"/>
        </w:r>
        <w:r>
          <w:rPr>
            <w:webHidden/>
          </w:rPr>
          <w:instrText xml:space="preserve"> PAGEREF _Toc229142629 \h </w:instrText>
        </w:r>
        <w:r>
          <w:rPr>
            <w:webHidden/>
          </w:rPr>
        </w:r>
        <w:r>
          <w:rPr>
            <w:webHidden/>
          </w:rPr>
          <w:fldChar w:fldCharType="separate"/>
        </w:r>
        <w:r>
          <w:rPr>
            <w:webHidden/>
          </w:rPr>
          <w:t>59</w:t>
        </w:r>
        <w:r>
          <w:rPr>
            <w:webHidden/>
          </w:rPr>
          <w:fldChar w:fldCharType="end"/>
        </w:r>
      </w:hyperlink>
    </w:p>
    <w:p w14:paraId="3F174EB6" w14:textId="7366C975"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0" w:history="1">
        <w:r w:rsidRPr="00DD745B">
          <w:rPr>
            <w:rStyle w:val="Hyperlink"/>
            <w:b/>
            <w:bCs/>
          </w:rPr>
          <w:t>Figure 13</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U.S. GREEN METHANOL Market, 2020 – 2035 (USD MILLION)</w:t>
        </w:r>
        <w:r>
          <w:rPr>
            <w:webHidden/>
          </w:rPr>
          <w:tab/>
        </w:r>
        <w:r>
          <w:rPr>
            <w:webHidden/>
          </w:rPr>
          <w:fldChar w:fldCharType="begin"/>
        </w:r>
        <w:r>
          <w:rPr>
            <w:webHidden/>
          </w:rPr>
          <w:instrText xml:space="preserve"> PAGEREF _Toc229142630 \h </w:instrText>
        </w:r>
        <w:r>
          <w:rPr>
            <w:webHidden/>
          </w:rPr>
        </w:r>
        <w:r>
          <w:rPr>
            <w:webHidden/>
          </w:rPr>
          <w:fldChar w:fldCharType="separate"/>
        </w:r>
        <w:r>
          <w:rPr>
            <w:webHidden/>
          </w:rPr>
          <w:t>63</w:t>
        </w:r>
        <w:r>
          <w:rPr>
            <w:webHidden/>
          </w:rPr>
          <w:fldChar w:fldCharType="end"/>
        </w:r>
      </w:hyperlink>
    </w:p>
    <w:p w14:paraId="7C336D43" w14:textId="6FC50A50"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1" w:history="1">
        <w:r w:rsidRPr="00DD745B">
          <w:rPr>
            <w:rStyle w:val="Hyperlink"/>
            <w:b/>
            <w:bCs/>
          </w:rPr>
          <w:t>Figure 14</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Canada GREEN METHANOL Market, 2020 – 2035 (USD MILLION)</w:t>
        </w:r>
        <w:r>
          <w:rPr>
            <w:webHidden/>
          </w:rPr>
          <w:tab/>
        </w:r>
        <w:r>
          <w:rPr>
            <w:webHidden/>
          </w:rPr>
          <w:fldChar w:fldCharType="begin"/>
        </w:r>
        <w:r>
          <w:rPr>
            <w:webHidden/>
          </w:rPr>
          <w:instrText xml:space="preserve"> PAGEREF _Toc229142631 \h </w:instrText>
        </w:r>
        <w:r>
          <w:rPr>
            <w:webHidden/>
          </w:rPr>
        </w:r>
        <w:r>
          <w:rPr>
            <w:webHidden/>
          </w:rPr>
          <w:fldChar w:fldCharType="separate"/>
        </w:r>
        <w:r>
          <w:rPr>
            <w:webHidden/>
          </w:rPr>
          <w:t>66</w:t>
        </w:r>
        <w:r>
          <w:rPr>
            <w:webHidden/>
          </w:rPr>
          <w:fldChar w:fldCharType="end"/>
        </w:r>
      </w:hyperlink>
    </w:p>
    <w:p w14:paraId="5BF398AD" w14:textId="567CC025"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2" w:history="1">
        <w:r w:rsidRPr="00DD745B">
          <w:rPr>
            <w:rStyle w:val="Hyperlink"/>
            <w:b/>
            <w:bCs/>
          </w:rPr>
          <w:t>Figure 15</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Mexico GREEN METHANOL Market, 2020 – 2035 (USD MILLION)</w:t>
        </w:r>
        <w:r>
          <w:rPr>
            <w:webHidden/>
          </w:rPr>
          <w:tab/>
        </w:r>
        <w:r>
          <w:rPr>
            <w:webHidden/>
          </w:rPr>
          <w:fldChar w:fldCharType="begin"/>
        </w:r>
        <w:r>
          <w:rPr>
            <w:webHidden/>
          </w:rPr>
          <w:instrText xml:space="preserve"> PAGEREF _Toc229142632 \h </w:instrText>
        </w:r>
        <w:r>
          <w:rPr>
            <w:webHidden/>
          </w:rPr>
        </w:r>
        <w:r>
          <w:rPr>
            <w:webHidden/>
          </w:rPr>
          <w:fldChar w:fldCharType="separate"/>
        </w:r>
        <w:r>
          <w:rPr>
            <w:webHidden/>
          </w:rPr>
          <w:t>69</w:t>
        </w:r>
        <w:r>
          <w:rPr>
            <w:webHidden/>
          </w:rPr>
          <w:fldChar w:fldCharType="end"/>
        </w:r>
      </w:hyperlink>
    </w:p>
    <w:p w14:paraId="2B351012" w14:textId="6EC47DD3"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3" w:history="1">
        <w:r w:rsidRPr="00DD745B">
          <w:rPr>
            <w:rStyle w:val="Hyperlink"/>
            <w:b/>
            <w:bCs/>
          </w:rPr>
          <w:t>Figure 16</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Market Share Analysis (2024)</w:t>
        </w:r>
        <w:r>
          <w:rPr>
            <w:webHidden/>
          </w:rPr>
          <w:tab/>
        </w:r>
        <w:r>
          <w:rPr>
            <w:webHidden/>
          </w:rPr>
          <w:fldChar w:fldCharType="begin"/>
        </w:r>
        <w:r>
          <w:rPr>
            <w:webHidden/>
          </w:rPr>
          <w:instrText xml:space="preserve"> PAGEREF _Toc229142633 \h </w:instrText>
        </w:r>
        <w:r>
          <w:rPr>
            <w:webHidden/>
          </w:rPr>
        </w:r>
        <w:r>
          <w:rPr>
            <w:webHidden/>
          </w:rPr>
          <w:fldChar w:fldCharType="separate"/>
        </w:r>
        <w:r>
          <w:rPr>
            <w:webHidden/>
          </w:rPr>
          <w:t>73</w:t>
        </w:r>
        <w:r>
          <w:rPr>
            <w:webHidden/>
          </w:rPr>
          <w:fldChar w:fldCharType="end"/>
        </w:r>
      </w:hyperlink>
    </w:p>
    <w:p w14:paraId="2DB6599B" w14:textId="62AE8D9A"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4" w:history="1">
        <w:r w:rsidRPr="00DD745B">
          <w:rPr>
            <w:rStyle w:val="Hyperlink"/>
            <w:b/>
            <w:bCs/>
          </w:rPr>
          <w:t>Figure 17</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BASF REVENUE (2023-2025)</w:t>
        </w:r>
        <w:r>
          <w:rPr>
            <w:webHidden/>
          </w:rPr>
          <w:tab/>
        </w:r>
        <w:r>
          <w:rPr>
            <w:webHidden/>
          </w:rPr>
          <w:fldChar w:fldCharType="begin"/>
        </w:r>
        <w:r>
          <w:rPr>
            <w:webHidden/>
          </w:rPr>
          <w:instrText xml:space="preserve"> PAGEREF _Toc229142634 \h </w:instrText>
        </w:r>
        <w:r>
          <w:rPr>
            <w:webHidden/>
          </w:rPr>
        </w:r>
        <w:r>
          <w:rPr>
            <w:webHidden/>
          </w:rPr>
          <w:fldChar w:fldCharType="separate"/>
        </w:r>
        <w:r>
          <w:rPr>
            <w:webHidden/>
          </w:rPr>
          <w:t>79</w:t>
        </w:r>
        <w:r>
          <w:rPr>
            <w:webHidden/>
          </w:rPr>
          <w:fldChar w:fldCharType="end"/>
        </w:r>
      </w:hyperlink>
    </w:p>
    <w:p w14:paraId="47986BB2" w14:textId="59802AB3"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5" w:history="1">
        <w:r w:rsidRPr="00DD745B">
          <w:rPr>
            <w:rStyle w:val="Hyperlink"/>
            <w:b/>
            <w:bCs/>
          </w:rPr>
          <w:t>Figure 18</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BASF SEGMENTAL Revenue (%) (2024)</w:t>
        </w:r>
        <w:r>
          <w:rPr>
            <w:webHidden/>
          </w:rPr>
          <w:tab/>
        </w:r>
        <w:r>
          <w:rPr>
            <w:webHidden/>
          </w:rPr>
          <w:fldChar w:fldCharType="begin"/>
        </w:r>
        <w:r>
          <w:rPr>
            <w:webHidden/>
          </w:rPr>
          <w:instrText xml:space="preserve"> PAGEREF _Toc229142635 \h </w:instrText>
        </w:r>
        <w:r>
          <w:rPr>
            <w:webHidden/>
          </w:rPr>
        </w:r>
        <w:r>
          <w:rPr>
            <w:webHidden/>
          </w:rPr>
          <w:fldChar w:fldCharType="separate"/>
        </w:r>
        <w:r>
          <w:rPr>
            <w:webHidden/>
          </w:rPr>
          <w:t>80</w:t>
        </w:r>
        <w:r>
          <w:rPr>
            <w:webHidden/>
          </w:rPr>
          <w:fldChar w:fldCharType="end"/>
        </w:r>
      </w:hyperlink>
    </w:p>
    <w:p w14:paraId="3D686414" w14:textId="1A54A333"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6" w:history="1">
        <w:r w:rsidRPr="00DD745B">
          <w:rPr>
            <w:rStyle w:val="Hyperlink"/>
            <w:b/>
            <w:bCs/>
          </w:rPr>
          <w:t>Figure 19</w:t>
        </w:r>
        <w:r>
          <w:rPr>
            <w:rFonts w:asciiTheme="minorHAnsi" w:eastAsiaTheme="minorEastAsia" w:hAnsiTheme="minorHAnsi" w:cstheme="minorBidi"/>
            <w:caps w:val="0"/>
            <w:color w:val="auto"/>
            <w:kern w:val="2"/>
            <w:sz w:val="24"/>
            <w:szCs w:val="24"/>
            <w:lang w:eastAsia="en-US"/>
            <w14:ligatures w14:val="standardContextual"/>
          </w:rPr>
          <w:tab/>
        </w:r>
        <w:r w:rsidRPr="00DD745B">
          <w:rPr>
            <w:rStyle w:val="Hyperlink"/>
          </w:rPr>
          <w:t>BASF Regional Revenue (%) (2025)</w:t>
        </w:r>
        <w:r>
          <w:rPr>
            <w:webHidden/>
          </w:rPr>
          <w:tab/>
        </w:r>
        <w:r>
          <w:rPr>
            <w:webHidden/>
          </w:rPr>
          <w:fldChar w:fldCharType="begin"/>
        </w:r>
        <w:r>
          <w:rPr>
            <w:webHidden/>
          </w:rPr>
          <w:instrText xml:space="preserve"> PAGEREF _Toc229142636 \h </w:instrText>
        </w:r>
        <w:r>
          <w:rPr>
            <w:webHidden/>
          </w:rPr>
        </w:r>
        <w:r>
          <w:rPr>
            <w:webHidden/>
          </w:rPr>
          <w:fldChar w:fldCharType="separate"/>
        </w:r>
        <w:r>
          <w:rPr>
            <w:webHidden/>
          </w:rPr>
          <w:t>81</w:t>
        </w:r>
        <w:r>
          <w:rPr>
            <w:webHidden/>
          </w:rPr>
          <w:fldChar w:fldCharType="end"/>
        </w:r>
      </w:hyperlink>
    </w:p>
    <w:p w14:paraId="08D137B4" w14:textId="68D439FD" w:rsidR="000A2807" w:rsidRPr="00BA3464" w:rsidRDefault="0045187D" w:rsidP="000A2807">
      <w:pPr>
        <w:pStyle w:val="QnT-LOF"/>
        <w:numPr>
          <w:ilvl w:val="0"/>
          <w:numId w:val="0"/>
        </w:numPr>
        <w:ind w:left="360" w:hanging="360"/>
      </w:pPr>
      <w:r>
        <w:rPr>
          <w:rFonts w:cstheme="majorHAnsi"/>
          <w:caps w:val="0"/>
          <w:noProof/>
          <w:sz w:val="18"/>
          <w:szCs w:val="18"/>
          <w:lang w:val="en-IN"/>
        </w:rPr>
        <w:fldChar w:fldCharType="end"/>
      </w:r>
    </w:p>
    <w:p w14:paraId="5D52A2EB" w14:textId="77777777" w:rsidR="002D58F4" w:rsidRPr="00694D7C" w:rsidRDefault="002D58F4" w:rsidP="00641F67">
      <w:pPr>
        <w:pStyle w:val="QnT-Chapterhead"/>
      </w:pPr>
      <w:bookmarkStart w:id="1" w:name="_Toc120970833"/>
      <w:bookmarkStart w:id="2" w:name="_Toc121446560"/>
      <w:bookmarkStart w:id="3" w:name="_Toc148477264"/>
      <w:bookmarkStart w:id="4" w:name="_Toc196868341"/>
      <w:bookmarkStart w:id="5" w:name="_Toc197355324"/>
      <w:bookmarkStart w:id="6" w:name="_Toc227581820"/>
      <w:r w:rsidRPr="00694D7C">
        <w:lastRenderedPageBreak/>
        <w:t>Executive Summary</w:t>
      </w:r>
      <w:bookmarkEnd w:id="1"/>
      <w:bookmarkEnd w:id="2"/>
      <w:bookmarkEnd w:id="3"/>
      <w:bookmarkEnd w:id="4"/>
      <w:bookmarkEnd w:id="5"/>
      <w:bookmarkEnd w:id="6"/>
    </w:p>
    <w:p w14:paraId="4D61F239" w14:textId="77777777" w:rsidR="00E371AE" w:rsidRDefault="00E371AE" w:rsidP="00E371AE">
      <w:r w:rsidRPr="00E371AE">
        <w:rPr>
          <w:b/>
          <w:bCs/>
        </w:rPr>
        <w:t>Green Methanol</w:t>
      </w:r>
      <w:r w:rsidRPr="00E371AE">
        <w:t xml:space="preserve"> is a low-carbon, renewable version of methyl alcohol ($CH_3OH$) produced through processes that emit little to no greenhouse gases. It exists in two primary forms: </w:t>
      </w:r>
      <w:r w:rsidRPr="00E371AE">
        <w:rPr>
          <w:b/>
          <w:bCs/>
        </w:rPr>
        <w:t>Bio-methanol</w:t>
      </w:r>
      <w:r w:rsidRPr="00E371AE">
        <w:t xml:space="preserve">, produced by gasifying sustainable biomass (livestock waste, forestry residues), and </w:t>
      </w:r>
      <w:r w:rsidRPr="00E371AE">
        <w:rPr>
          <w:b/>
          <w:bCs/>
        </w:rPr>
        <w:t>E-methanol</w:t>
      </w:r>
      <w:r w:rsidRPr="00E371AE">
        <w:t>, synthesized from green hydrogen (produced via water electrolysis using renewable power) and captured carbon dioxide ($CO_2$). Unlike traditional "grey" methanol derived from natural gas or coal, green methanol is chemically identical but environmentally superior.</w:t>
      </w:r>
    </w:p>
    <w:p w14:paraId="14A7CDE2" w14:textId="77777777" w:rsidR="00E371AE" w:rsidRPr="00E371AE" w:rsidRDefault="00E371AE" w:rsidP="00E371AE">
      <w:r w:rsidRPr="00E371AE">
        <w:rPr>
          <w:b/>
          <w:bCs/>
        </w:rPr>
        <w:t>Uses and Applications:</w:t>
      </w:r>
    </w:p>
    <w:p w14:paraId="04920350" w14:textId="77777777" w:rsidR="00E371AE" w:rsidRPr="00E371AE" w:rsidRDefault="00E371AE" w:rsidP="00E371AE">
      <w:pPr>
        <w:numPr>
          <w:ilvl w:val="0"/>
          <w:numId w:val="49"/>
        </w:numPr>
      </w:pPr>
      <w:r w:rsidRPr="00E371AE">
        <w:rPr>
          <w:b/>
          <w:bCs/>
        </w:rPr>
        <w:t>Maritime Fuel:</w:t>
      </w:r>
      <w:r w:rsidRPr="00E371AE">
        <w:t xml:space="preserve"> Acts as a direct "drop-in" fuel for dual-fuel ship engines, significantly reducing sulfur and nitrogen oxides.</w:t>
      </w:r>
    </w:p>
    <w:p w14:paraId="7095CDFB" w14:textId="77777777" w:rsidR="00E371AE" w:rsidRPr="00E371AE" w:rsidRDefault="00E371AE" w:rsidP="00E371AE">
      <w:pPr>
        <w:numPr>
          <w:ilvl w:val="0"/>
          <w:numId w:val="49"/>
        </w:numPr>
      </w:pPr>
      <w:r w:rsidRPr="00E371AE">
        <w:rPr>
          <w:b/>
          <w:bCs/>
        </w:rPr>
        <w:t>Chemical Feedstock:</w:t>
      </w:r>
      <w:r w:rsidRPr="00E371AE">
        <w:t xml:space="preserve"> Used to produce "green" plastics, resins, and adhesives, enabling a sustainable supply chain for consumer goods.</w:t>
      </w:r>
    </w:p>
    <w:p w14:paraId="3E0BFFAF" w14:textId="77777777" w:rsidR="00E371AE" w:rsidRPr="00E371AE" w:rsidRDefault="00E371AE" w:rsidP="00E371AE">
      <w:pPr>
        <w:numPr>
          <w:ilvl w:val="0"/>
          <w:numId w:val="49"/>
        </w:numPr>
      </w:pPr>
      <w:r w:rsidRPr="00E371AE">
        <w:rPr>
          <w:b/>
          <w:bCs/>
        </w:rPr>
        <w:t>Energy Storage:</w:t>
      </w:r>
      <w:r w:rsidRPr="00E371AE">
        <w:t xml:space="preserve"> Serves as a liquid carrier for hydrogen, making it easier to transport and store renewable energy over long distances.</w:t>
      </w:r>
    </w:p>
    <w:p w14:paraId="6D5CACD2" w14:textId="77777777" w:rsidR="00E371AE" w:rsidRPr="00E371AE" w:rsidRDefault="00E371AE" w:rsidP="00E371AE">
      <w:pPr>
        <w:numPr>
          <w:ilvl w:val="0"/>
          <w:numId w:val="49"/>
        </w:numPr>
      </w:pPr>
      <w:r w:rsidRPr="00E371AE">
        <w:rPr>
          <w:b/>
          <w:bCs/>
        </w:rPr>
        <w:t>Transportation:</w:t>
      </w:r>
      <w:r w:rsidRPr="00E371AE">
        <w:t xml:space="preserve"> Utilized in high-performance automotive engines and as a precursor for sustainable aviation fuel (SAF).</w:t>
      </w:r>
    </w:p>
    <w:p w14:paraId="1C02040F" w14:textId="6A92D671" w:rsidR="00E371AE" w:rsidRDefault="00E371AE" w:rsidP="00E371AE">
      <w:r>
        <w:t xml:space="preserve"> </w:t>
      </w:r>
    </w:p>
    <w:p w14:paraId="7412A80D" w14:textId="77777777" w:rsidR="00E371AE" w:rsidRPr="00E371AE" w:rsidRDefault="00E371AE" w:rsidP="00E371AE"/>
    <w:p w14:paraId="456277DA" w14:textId="77777777" w:rsidR="00E371AE" w:rsidRDefault="00E371AE" w:rsidP="00E371AE"/>
    <w:p w14:paraId="434CDCF0" w14:textId="77777777" w:rsidR="00981B7A" w:rsidRPr="00981B7A" w:rsidRDefault="00981B7A" w:rsidP="00981B7A"/>
    <w:p w14:paraId="43447F39" w14:textId="497C4605" w:rsidR="000246B4" w:rsidRPr="000246B4" w:rsidRDefault="000246B4" w:rsidP="00981B7A"/>
    <w:p w14:paraId="255ECED4" w14:textId="77777777" w:rsidR="000246B4" w:rsidRPr="004A3C94" w:rsidRDefault="000246B4" w:rsidP="004A3C94">
      <w:pPr>
        <w:spacing w:line="360" w:lineRule="auto"/>
      </w:pPr>
    </w:p>
    <w:p w14:paraId="7FE01AB5" w14:textId="027BB9A7" w:rsidR="00D63BCA" w:rsidRDefault="00D63BCA" w:rsidP="00F92E7D">
      <w:pPr>
        <w:spacing w:line="360" w:lineRule="auto"/>
      </w:pPr>
    </w:p>
    <w:p w14:paraId="2C0AEA62" w14:textId="77777777" w:rsidR="00F92E7D" w:rsidRDefault="00F92E7D" w:rsidP="00D63BCA">
      <w:pPr>
        <w:spacing w:line="360" w:lineRule="auto"/>
      </w:pPr>
    </w:p>
    <w:p w14:paraId="41BA3764" w14:textId="77777777" w:rsidR="00F92E7D" w:rsidRPr="00D63BCA" w:rsidRDefault="00F92E7D" w:rsidP="00D63BCA">
      <w:pPr>
        <w:spacing w:line="360" w:lineRule="auto"/>
      </w:pPr>
    </w:p>
    <w:p w14:paraId="263D458E" w14:textId="0AC5F562" w:rsidR="002D58F4" w:rsidRPr="00861956" w:rsidRDefault="002D58F4" w:rsidP="00670FAB">
      <w:pPr>
        <w:pStyle w:val="QnT-Head1"/>
      </w:pPr>
      <w:bookmarkStart w:id="7" w:name="_Toc120970834"/>
      <w:bookmarkStart w:id="8" w:name="_Toc121446561"/>
      <w:bookmarkStart w:id="9" w:name="_Toc148477265"/>
      <w:bookmarkStart w:id="10" w:name="_Toc196868342"/>
      <w:bookmarkStart w:id="11" w:name="_Toc197355325"/>
      <w:bookmarkStart w:id="12" w:name="_Toc227581821"/>
      <w:r w:rsidRPr="00861956">
        <w:lastRenderedPageBreak/>
        <w:t xml:space="preserve">Introduction of </w:t>
      </w:r>
      <w:bookmarkEnd w:id="7"/>
      <w:bookmarkEnd w:id="8"/>
      <w:bookmarkEnd w:id="9"/>
      <w:r w:rsidR="00D024D6">
        <w:t>GREEN METHANOL</w:t>
      </w:r>
      <w:r>
        <w:t xml:space="preserve"> Market</w:t>
      </w:r>
      <w:bookmarkEnd w:id="10"/>
      <w:bookmarkEnd w:id="11"/>
      <w:bookmarkEnd w:id="12"/>
    </w:p>
    <w:p w14:paraId="17A22697" w14:textId="5FA24E72" w:rsidR="002D58F4" w:rsidRPr="00861956" w:rsidRDefault="002D58F4" w:rsidP="003B0C3B">
      <w:pPr>
        <w:pStyle w:val="QnT-Head2"/>
      </w:pPr>
      <w:bookmarkStart w:id="13" w:name="_Toc148477266"/>
      <w:bookmarkStart w:id="14" w:name="_Toc196868343"/>
      <w:bookmarkStart w:id="15" w:name="_Toc197355326"/>
      <w:bookmarkStart w:id="16" w:name="_Toc227581822"/>
      <w:r w:rsidRPr="00861956">
        <w:t xml:space="preserve">Global </w:t>
      </w:r>
      <w:r w:rsidR="00D024D6">
        <w:t>GREEN METHANOL</w:t>
      </w:r>
      <w:r>
        <w:t xml:space="preserve"> </w:t>
      </w:r>
      <w:r w:rsidRPr="00861956">
        <w:t xml:space="preserve">Market, </w:t>
      </w:r>
      <w:r w:rsidR="005A7EDA">
        <w:t>2024 &amp; 2035</w:t>
      </w:r>
      <w:bookmarkEnd w:id="13"/>
      <w:bookmarkEnd w:id="14"/>
      <w:bookmarkEnd w:id="15"/>
      <w:bookmarkEnd w:id="16"/>
      <w:r w:rsidR="00E371AE">
        <w:t xml:space="preserve"> </w:t>
      </w:r>
    </w:p>
    <w:p w14:paraId="42AF25B4" w14:textId="74644A47" w:rsidR="002D58F4" w:rsidRPr="004B0EFC" w:rsidRDefault="002D58F4" w:rsidP="002D58F4">
      <w:pPr>
        <w:pStyle w:val="QnT-TableTitle"/>
        <w:spacing w:line="312" w:lineRule="auto"/>
      </w:pPr>
      <w:bookmarkStart w:id="17" w:name="_Toc227581931"/>
      <w:bookmarkStart w:id="18" w:name="_Toc29848105"/>
      <w:bookmarkStart w:id="19" w:name="_Toc120971109"/>
      <w:bookmarkStart w:id="20" w:name="_Toc196868194"/>
      <w:bookmarkStart w:id="21" w:name="_Toc197353753"/>
      <w:r w:rsidRPr="004B0EFC">
        <w:t xml:space="preserve">Global </w:t>
      </w:r>
      <w:r w:rsidR="00D024D6">
        <w:t>GREEN METHANOL</w:t>
      </w:r>
      <w:r w:rsidRPr="004B0EFC">
        <w:t xml:space="preserve"> Market, </w:t>
      </w:r>
      <w:r w:rsidR="005A7EDA">
        <w:t>2024 &amp; 2035</w:t>
      </w:r>
      <w:bookmarkEnd w:id="17"/>
      <w:r w:rsidR="005A7EDA">
        <w:t xml:space="preserve"> </w:t>
      </w:r>
      <w:bookmarkEnd w:id="18"/>
      <w:bookmarkEnd w:id="19"/>
      <w:bookmarkEnd w:id="20"/>
      <w:bookmarkEnd w:id="21"/>
    </w:p>
    <w:tbl>
      <w:tblPr>
        <w:tblStyle w:val="QnT-Table2"/>
        <w:tblW w:w="5000" w:type="pct"/>
        <w:tblLook w:val="04A0" w:firstRow="1" w:lastRow="0" w:firstColumn="1" w:lastColumn="0" w:noHBand="0" w:noVBand="1"/>
      </w:tblPr>
      <w:tblGrid>
        <w:gridCol w:w="9338"/>
        <w:gridCol w:w="4551"/>
        <w:gridCol w:w="4551"/>
      </w:tblGrid>
      <w:tr w:rsidR="004B0EFC" w:rsidRPr="00E57F5D" w14:paraId="1F8564B3" w14:textId="77777777" w:rsidTr="006A2BF3">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532" w:type="pct"/>
            <w:shd w:val="clear" w:color="auto" w:fill="00A4FF"/>
            <w:hideMark/>
          </w:tcPr>
          <w:p w14:paraId="544642BB" w14:textId="77777777" w:rsidR="004B0EFC" w:rsidRPr="0045187D" w:rsidRDefault="004B0EFC" w:rsidP="0045187D">
            <w:pPr>
              <w:pStyle w:val="QnT-Table1-header"/>
              <w:spacing w:before="48" w:after="48"/>
            </w:pPr>
            <w:r w:rsidRPr="0045187D">
              <w:t>Parameter</w:t>
            </w:r>
          </w:p>
        </w:tc>
        <w:tc>
          <w:tcPr>
            <w:tcW w:w="1234" w:type="pct"/>
            <w:shd w:val="clear" w:color="auto" w:fill="00A4FF"/>
            <w:hideMark/>
          </w:tcPr>
          <w:p w14:paraId="267ADFB2" w14:textId="77777777" w:rsidR="004B0EFC" w:rsidRPr="0045187D" w:rsidRDefault="004B0EFC" w:rsidP="0045187D">
            <w:pPr>
              <w:pStyle w:val="QnT-Table1-header"/>
              <w:spacing w:before="48" w:after="48"/>
              <w:cnfStyle w:val="100000000000" w:firstRow="1" w:lastRow="0" w:firstColumn="0" w:lastColumn="0" w:oddVBand="0" w:evenVBand="0" w:oddHBand="0" w:evenHBand="0" w:firstRowFirstColumn="0" w:firstRowLastColumn="0" w:lastRowFirstColumn="0" w:lastRowLastColumn="0"/>
            </w:pPr>
            <w:r w:rsidRPr="0045187D">
              <w:t>2024</w:t>
            </w:r>
          </w:p>
        </w:tc>
        <w:tc>
          <w:tcPr>
            <w:tcW w:w="1234" w:type="pct"/>
            <w:shd w:val="clear" w:color="auto" w:fill="00A4FF"/>
            <w:hideMark/>
          </w:tcPr>
          <w:p w14:paraId="52E46862" w14:textId="77777777" w:rsidR="004B0EFC" w:rsidRPr="0045187D" w:rsidRDefault="00E715DE" w:rsidP="0045187D">
            <w:pPr>
              <w:pStyle w:val="QnT-Table1-header"/>
              <w:spacing w:before="48" w:after="48"/>
              <w:cnfStyle w:val="100000000000" w:firstRow="1" w:lastRow="0" w:firstColumn="0" w:lastColumn="0" w:oddVBand="0" w:evenVBand="0" w:oddHBand="0" w:evenHBand="0" w:firstRowFirstColumn="0" w:firstRowLastColumn="0" w:lastRowFirstColumn="0" w:lastRowLastColumn="0"/>
            </w:pPr>
            <w:r w:rsidRPr="0045187D">
              <w:t>20</w:t>
            </w:r>
            <w:r w:rsidR="00C1205E">
              <w:t>35</w:t>
            </w:r>
          </w:p>
        </w:tc>
      </w:tr>
      <w:tr w:rsidR="004B0EFC" w:rsidRPr="00E57F5D" w14:paraId="260878C9" w14:textId="77777777" w:rsidTr="006A2BF3">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hideMark/>
          </w:tcPr>
          <w:p w14:paraId="5B74EC7C" w14:textId="563461AC" w:rsidR="004B0EFC" w:rsidRPr="0045187D" w:rsidRDefault="004B0EFC" w:rsidP="0045187D">
            <w:pPr>
              <w:pStyle w:val="QnT-Table1-Left"/>
            </w:pPr>
            <w:r w:rsidRPr="0045187D">
              <w:t xml:space="preserve">Global </w:t>
            </w:r>
            <w:r w:rsidR="00D024D6">
              <w:t>Green Methanol</w:t>
            </w:r>
            <w:r w:rsidR="00175465" w:rsidRPr="0045187D">
              <w:t xml:space="preserve"> </w:t>
            </w:r>
            <w:r w:rsidRPr="0045187D">
              <w:t>Market Value (USD Million)</w:t>
            </w:r>
          </w:p>
        </w:tc>
        <w:tc>
          <w:tcPr>
            <w:tcW w:w="1234" w:type="pct"/>
            <w:hideMark/>
          </w:tcPr>
          <w:p w14:paraId="2FA13980"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rsidRPr="006A2BF3">
              <w:t>XX</w:t>
            </w:r>
          </w:p>
        </w:tc>
        <w:tc>
          <w:tcPr>
            <w:tcW w:w="1234" w:type="pct"/>
            <w:hideMark/>
          </w:tcPr>
          <w:p w14:paraId="57279EEB"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rsidRPr="006A2BF3">
              <w:t>XX</w:t>
            </w:r>
          </w:p>
        </w:tc>
      </w:tr>
      <w:tr w:rsidR="004B0EFC" w:rsidRPr="00E57F5D" w14:paraId="403E53EA" w14:textId="77777777" w:rsidTr="006A2BF3">
        <w:trPr>
          <w:cnfStyle w:val="000000010000" w:firstRow="0" w:lastRow="0" w:firstColumn="0" w:lastColumn="0" w:oddVBand="0" w:evenVBand="0" w:oddHBand="0" w:evenHBand="1"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532" w:type="pct"/>
            <w:hideMark/>
          </w:tcPr>
          <w:p w14:paraId="2E0E8193" w14:textId="77777777" w:rsidR="004B0EFC" w:rsidRPr="0045187D" w:rsidRDefault="004B0EFC" w:rsidP="0045187D">
            <w:pPr>
              <w:pStyle w:val="QnT-Table1-Left"/>
            </w:pPr>
            <w:r w:rsidRPr="0045187D">
              <w:t>CAGR % (</w:t>
            </w:r>
            <w:r w:rsidR="008D7627" w:rsidRPr="0045187D">
              <w:t>2025-2035</w:t>
            </w:r>
            <w:r w:rsidRPr="0045187D">
              <w:t>)</w:t>
            </w:r>
          </w:p>
        </w:tc>
        <w:tc>
          <w:tcPr>
            <w:tcW w:w="2468" w:type="pct"/>
            <w:gridSpan w:val="2"/>
            <w:hideMark/>
          </w:tcPr>
          <w:p w14:paraId="7D8DB3F9"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rsidRPr="006A2BF3">
              <w:t>XX%</w:t>
            </w:r>
          </w:p>
        </w:tc>
      </w:tr>
      <w:tr w:rsidR="004B0EFC" w:rsidRPr="00E57F5D" w14:paraId="02011E81" w14:textId="77777777" w:rsidTr="006A2BF3">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2532" w:type="pct"/>
            <w:hideMark/>
          </w:tcPr>
          <w:p w14:paraId="3226069C" w14:textId="271F43B0" w:rsidR="004B0EFC" w:rsidRPr="0045187D" w:rsidRDefault="004B0EFC" w:rsidP="0045187D">
            <w:pPr>
              <w:pStyle w:val="QnT-Table1-Left"/>
            </w:pPr>
            <w:r w:rsidRPr="0045187D">
              <w:t xml:space="preserve">Largest Market Segment, by </w:t>
            </w:r>
            <w:r w:rsidR="00D024D6">
              <w:t>Type</w:t>
            </w:r>
            <w:r w:rsidR="00175465" w:rsidRPr="0045187D">
              <w:t xml:space="preserve"> </w:t>
            </w:r>
            <w:r w:rsidRPr="0045187D">
              <w:t>(USD Million)</w:t>
            </w:r>
          </w:p>
        </w:tc>
        <w:tc>
          <w:tcPr>
            <w:tcW w:w="1234" w:type="pct"/>
            <w:hideMark/>
          </w:tcPr>
          <w:p w14:paraId="77D856E6"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rsidRPr="006A2BF3">
              <w:t>XX Segment: XX</w:t>
            </w:r>
          </w:p>
        </w:tc>
        <w:tc>
          <w:tcPr>
            <w:tcW w:w="1234" w:type="pct"/>
            <w:hideMark/>
          </w:tcPr>
          <w:p w14:paraId="418AB9A7"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rsidRPr="006A2BF3">
              <w:t>XX Segment: XX</w:t>
            </w:r>
          </w:p>
        </w:tc>
      </w:tr>
      <w:tr w:rsidR="004B0EFC" w:rsidRPr="00E57F5D" w14:paraId="72F5987B" w14:textId="77777777" w:rsidTr="006A2BF3">
        <w:trPr>
          <w:cnfStyle w:val="000000010000" w:firstRow="0" w:lastRow="0" w:firstColumn="0" w:lastColumn="0" w:oddVBand="0" w:evenVBand="0" w:oddHBand="0" w:evenHBand="1"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2532" w:type="pct"/>
            <w:hideMark/>
          </w:tcPr>
          <w:p w14:paraId="7FFBDE60" w14:textId="6B50417E" w:rsidR="004B0EFC" w:rsidRPr="0045187D" w:rsidRDefault="004B0EFC" w:rsidP="0045187D">
            <w:pPr>
              <w:pStyle w:val="QnT-Table1-Left"/>
            </w:pPr>
            <w:r w:rsidRPr="0045187D">
              <w:t xml:space="preserve">Largest Market Segment, by </w:t>
            </w:r>
            <w:r w:rsidR="00455031">
              <w:t>Technology</w:t>
            </w:r>
            <w:r w:rsidR="00455031" w:rsidRPr="0045187D">
              <w:t xml:space="preserve"> </w:t>
            </w:r>
            <w:r w:rsidRPr="0045187D">
              <w:t>(USD Million)</w:t>
            </w:r>
          </w:p>
        </w:tc>
        <w:tc>
          <w:tcPr>
            <w:tcW w:w="1234" w:type="pct"/>
            <w:hideMark/>
          </w:tcPr>
          <w:p w14:paraId="7C8F0CD3"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rsidRPr="006A2BF3">
              <w:t>XX Segment: XX</w:t>
            </w:r>
          </w:p>
        </w:tc>
        <w:tc>
          <w:tcPr>
            <w:tcW w:w="1234" w:type="pct"/>
            <w:hideMark/>
          </w:tcPr>
          <w:p w14:paraId="16EBE67A"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rsidRPr="006A2BF3">
              <w:t>XX Segment: XX</w:t>
            </w:r>
          </w:p>
        </w:tc>
      </w:tr>
      <w:tr w:rsidR="005B0BEE" w:rsidRPr="00E57F5D" w14:paraId="746C9A59" w14:textId="77777777" w:rsidTr="006A2BF3">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tcPr>
          <w:p w14:paraId="52E78F6F" w14:textId="7C50AE4E" w:rsidR="005B0BEE" w:rsidRPr="00E57F5D" w:rsidRDefault="005B0BEE" w:rsidP="008D7627">
            <w:pPr>
              <w:pStyle w:val="QnT-Table1-Left"/>
            </w:pPr>
            <w:r w:rsidRPr="00E57F5D">
              <w:t>Largest</w:t>
            </w:r>
            <w:r w:rsidRPr="00E57F5D">
              <w:rPr>
                <w:spacing w:val="-3"/>
              </w:rPr>
              <w:t xml:space="preserve"> </w:t>
            </w:r>
            <w:r w:rsidRPr="00E57F5D">
              <w:t>Market</w:t>
            </w:r>
            <w:r w:rsidRPr="00E57F5D">
              <w:rPr>
                <w:spacing w:val="-3"/>
              </w:rPr>
              <w:t xml:space="preserve"> </w:t>
            </w:r>
            <w:r w:rsidRPr="00E57F5D">
              <w:t>Segment, by</w:t>
            </w:r>
            <w:r w:rsidRPr="00E57F5D">
              <w:rPr>
                <w:spacing w:val="3"/>
              </w:rPr>
              <w:t xml:space="preserve"> </w:t>
            </w:r>
            <w:r w:rsidR="00011246">
              <w:t>Application</w:t>
            </w:r>
            <w:r>
              <w:t xml:space="preserve"> </w:t>
            </w:r>
            <w:r w:rsidRPr="00E57F5D">
              <w:t>(USD</w:t>
            </w:r>
            <w:r w:rsidRPr="00E57F5D">
              <w:rPr>
                <w:spacing w:val="2"/>
              </w:rPr>
              <w:t xml:space="preserve"> </w:t>
            </w:r>
            <w:r w:rsidRPr="00E57F5D">
              <w:rPr>
                <w:spacing w:val="-2"/>
              </w:rPr>
              <w:t>Million)</w:t>
            </w:r>
          </w:p>
        </w:tc>
        <w:tc>
          <w:tcPr>
            <w:tcW w:w="1234" w:type="pct"/>
          </w:tcPr>
          <w:p w14:paraId="18766CC5" w14:textId="77777777" w:rsidR="005B0BEE" w:rsidRPr="006A2BF3" w:rsidRDefault="005B0BEE" w:rsidP="006A2BF3">
            <w:pPr>
              <w:pStyle w:val="QnT-Table1-RightCenter"/>
              <w:cnfStyle w:val="000000100000" w:firstRow="0" w:lastRow="0" w:firstColumn="0" w:lastColumn="0" w:oddVBand="0" w:evenVBand="0" w:oddHBand="1" w:evenHBand="0" w:firstRowFirstColumn="0" w:firstRowLastColumn="0" w:lastRowFirstColumn="0" w:lastRowLastColumn="0"/>
            </w:pPr>
            <w:r w:rsidRPr="006A2BF3">
              <w:t>XX Segment: XX</w:t>
            </w:r>
          </w:p>
        </w:tc>
        <w:tc>
          <w:tcPr>
            <w:tcW w:w="1234" w:type="pct"/>
          </w:tcPr>
          <w:p w14:paraId="12377412" w14:textId="77777777" w:rsidR="005B0BEE" w:rsidRPr="006A2BF3" w:rsidRDefault="005B0BEE" w:rsidP="006A2BF3">
            <w:pPr>
              <w:pStyle w:val="QnT-Table1-RightCenter"/>
              <w:cnfStyle w:val="000000100000" w:firstRow="0" w:lastRow="0" w:firstColumn="0" w:lastColumn="0" w:oddVBand="0" w:evenVBand="0" w:oddHBand="1" w:evenHBand="0" w:firstRowFirstColumn="0" w:firstRowLastColumn="0" w:lastRowFirstColumn="0" w:lastRowLastColumn="0"/>
            </w:pPr>
            <w:r w:rsidRPr="006A2BF3">
              <w:t>XX Segment: XX</w:t>
            </w:r>
          </w:p>
        </w:tc>
      </w:tr>
      <w:tr w:rsidR="00125CD9" w:rsidRPr="00E57F5D" w14:paraId="76C7FCF8" w14:textId="77777777" w:rsidTr="006A2BF3">
        <w:trPr>
          <w:cnfStyle w:val="000000010000" w:firstRow="0" w:lastRow="0" w:firstColumn="0" w:lastColumn="0" w:oddVBand="0" w:evenVBand="0" w:oddHBand="0" w:evenHBand="1"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tcPr>
          <w:p w14:paraId="54FFA450" w14:textId="77777777" w:rsidR="00125CD9" w:rsidRPr="00E57F5D" w:rsidRDefault="00125CD9" w:rsidP="008D7627">
            <w:pPr>
              <w:pStyle w:val="QnT-Table1-Left"/>
            </w:pPr>
            <w:r w:rsidRPr="00E57F5D">
              <w:t>Key</w:t>
            </w:r>
            <w:r w:rsidRPr="00E57F5D">
              <w:rPr>
                <w:spacing w:val="6"/>
              </w:rPr>
              <w:t xml:space="preserve"> </w:t>
            </w:r>
            <w:r w:rsidRPr="00E57F5D">
              <w:t>Growth</w:t>
            </w:r>
            <w:r w:rsidRPr="00E57F5D">
              <w:rPr>
                <w:spacing w:val="1"/>
              </w:rPr>
              <w:t xml:space="preserve"> </w:t>
            </w:r>
            <w:r w:rsidRPr="00E57F5D">
              <w:t>Market</w:t>
            </w:r>
            <w:r w:rsidRPr="00E57F5D">
              <w:rPr>
                <w:spacing w:val="-3"/>
              </w:rPr>
              <w:t xml:space="preserve"> </w:t>
            </w:r>
            <w:r w:rsidRPr="00E57F5D">
              <w:t>Segment,</w:t>
            </w:r>
            <w:r w:rsidRPr="00E57F5D">
              <w:rPr>
                <w:spacing w:val="7"/>
              </w:rPr>
              <w:t xml:space="preserve"> </w:t>
            </w:r>
            <w:r w:rsidRPr="00E57F5D">
              <w:t>by</w:t>
            </w:r>
            <w:r w:rsidRPr="00E57F5D">
              <w:rPr>
                <w:spacing w:val="5"/>
              </w:rPr>
              <w:t xml:space="preserve"> </w:t>
            </w:r>
            <w:r w:rsidRPr="00E57F5D">
              <w:t>Region</w:t>
            </w:r>
            <w:r w:rsidRPr="00E57F5D">
              <w:rPr>
                <w:spacing w:val="3"/>
              </w:rPr>
              <w:t xml:space="preserve"> </w:t>
            </w:r>
            <w:r w:rsidRPr="00E57F5D">
              <w:t>CAGR</w:t>
            </w:r>
            <w:r w:rsidRPr="00E57F5D">
              <w:rPr>
                <w:spacing w:val="5"/>
              </w:rPr>
              <w:t xml:space="preserve"> </w:t>
            </w:r>
            <w:r w:rsidRPr="00E57F5D">
              <w:t>%</w:t>
            </w:r>
            <w:r w:rsidRPr="00E57F5D">
              <w:rPr>
                <w:spacing w:val="3"/>
              </w:rPr>
              <w:t xml:space="preserve"> </w:t>
            </w:r>
            <w:r w:rsidRPr="00E57F5D">
              <w:rPr>
                <w:spacing w:val="-7"/>
              </w:rPr>
              <w:t>(</w:t>
            </w:r>
            <w:r w:rsidR="008D7627">
              <w:rPr>
                <w:spacing w:val="-7"/>
              </w:rPr>
              <w:t>2025-2035</w:t>
            </w:r>
            <w:r w:rsidRPr="00E57F5D">
              <w:rPr>
                <w:spacing w:val="-2"/>
              </w:rPr>
              <w:t>)</w:t>
            </w:r>
          </w:p>
        </w:tc>
        <w:tc>
          <w:tcPr>
            <w:tcW w:w="2468" w:type="pct"/>
            <w:gridSpan w:val="2"/>
          </w:tcPr>
          <w:p w14:paraId="6E4F644E" w14:textId="77777777" w:rsidR="00125CD9" w:rsidRPr="006A2BF3" w:rsidRDefault="00125CD9" w:rsidP="006A2BF3">
            <w:pPr>
              <w:pStyle w:val="QnT-Table1-RightCenter"/>
              <w:cnfStyle w:val="000000010000" w:firstRow="0" w:lastRow="0" w:firstColumn="0" w:lastColumn="0" w:oddVBand="0" w:evenVBand="0" w:oddHBand="0" w:evenHBand="1" w:firstRowFirstColumn="0" w:firstRowLastColumn="0" w:lastRowFirstColumn="0" w:lastRowLastColumn="0"/>
            </w:pPr>
            <w:r w:rsidRPr="006A2BF3">
              <w:t>XX Segment – XX%</w:t>
            </w:r>
          </w:p>
        </w:tc>
      </w:tr>
    </w:tbl>
    <w:p w14:paraId="7140A104" w14:textId="517D0320"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r w:rsidR="009259B9">
        <w:t xml:space="preserve"> </w:t>
      </w:r>
    </w:p>
    <w:p w14:paraId="1F53116C" w14:textId="77777777" w:rsidR="009141AA" w:rsidRDefault="009141AA" w:rsidP="002D58F4">
      <w:pPr>
        <w:pStyle w:val="QnT-Source"/>
      </w:pPr>
    </w:p>
    <w:p w14:paraId="01AD8A57" w14:textId="77777777" w:rsidR="004B6B7C" w:rsidRDefault="004B6B7C" w:rsidP="002D58F4">
      <w:pPr>
        <w:pStyle w:val="QnT-Source"/>
      </w:pPr>
    </w:p>
    <w:p w14:paraId="4828510F" w14:textId="77777777" w:rsidR="004B6B7C" w:rsidRDefault="004B6B7C" w:rsidP="002D58F4">
      <w:pPr>
        <w:pStyle w:val="QnT-Source"/>
      </w:pPr>
    </w:p>
    <w:p w14:paraId="32C972F6" w14:textId="77777777" w:rsidR="004B6B7C" w:rsidRDefault="004B6B7C" w:rsidP="002D58F4">
      <w:pPr>
        <w:pStyle w:val="QnT-Source"/>
      </w:pPr>
    </w:p>
    <w:p w14:paraId="4F6BF38E" w14:textId="77777777" w:rsidR="004B6B7C" w:rsidRDefault="004B6B7C" w:rsidP="002D58F4">
      <w:pPr>
        <w:pStyle w:val="QnT-Source"/>
      </w:pPr>
    </w:p>
    <w:p w14:paraId="40EC98BC" w14:textId="77777777" w:rsidR="004B6B7C" w:rsidRDefault="004B6B7C" w:rsidP="002D58F4">
      <w:pPr>
        <w:pStyle w:val="QnT-Source"/>
      </w:pPr>
    </w:p>
    <w:p w14:paraId="1BD3CBA4" w14:textId="77777777" w:rsidR="004B6B7C" w:rsidRDefault="004B6B7C" w:rsidP="002D58F4">
      <w:pPr>
        <w:pStyle w:val="QnT-Source"/>
      </w:pPr>
    </w:p>
    <w:p w14:paraId="4F69B5FC" w14:textId="77777777" w:rsidR="004B6B7C" w:rsidRDefault="004B6B7C" w:rsidP="002D58F4">
      <w:pPr>
        <w:pStyle w:val="QnT-Source"/>
      </w:pPr>
    </w:p>
    <w:p w14:paraId="576DF815" w14:textId="6C8A973D" w:rsidR="002D58F4" w:rsidRPr="007C66F0" w:rsidRDefault="007A3939" w:rsidP="00670FAB">
      <w:pPr>
        <w:pStyle w:val="QnT-Head1"/>
      </w:pPr>
      <w:bookmarkStart w:id="22" w:name="_Toc148477271"/>
      <w:bookmarkStart w:id="23" w:name="_Toc196868344"/>
      <w:bookmarkStart w:id="24" w:name="_Toc197355327"/>
      <w:bookmarkStart w:id="25" w:name="_Toc120970840"/>
      <w:bookmarkStart w:id="26" w:name="_Toc121446567"/>
      <w:r>
        <w:br w:type="column"/>
      </w:r>
      <w:bookmarkStart w:id="27" w:name="_Toc227581823"/>
      <w:r w:rsidR="00402D0B">
        <w:lastRenderedPageBreak/>
        <w:t xml:space="preserve">Global </w:t>
      </w:r>
      <w:r w:rsidR="00D024D6">
        <w:t>GREEN METHANOL</w:t>
      </w:r>
      <w:r w:rsidR="002D58F4">
        <w:t xml:space="preserve"> </w:t>
      </w:r>
      <w:r w:rsidR="002D58F4" w:rsidRPr="007C66F0">
        <w:t xml:space="preserve">Market, </w:t>
      </w:r>
      <w:r w:rsidR="008D7627">
        <w:t xml:space="preserve">2020 </w:t>
      </w:r>
      <w:r w:rsidR="00C1205E">
        <w:t>–</w:t>
      </w:r>
      <w:r w:rsidR="008D7627">
        <w:t xml:space="preserve"> 2035</w:t>
      </w:r>
      <w:bookmarkEnd w:id="22"/>
      <w:bookmarkEnd w:id="23"/>
      <w:bookmarkEnd w:id="24"/>
      <w:bookmarkEnd w:id="25"/>
      <w:bookmarkEnd w:id="26"/>
      <w:r w:rsidR="00C1205E">
        <w:t xml:space="preserve"> </w:t>
      </w:r>
      <w:r w:rsidR="00C1205E" w:rsidRPr="00C1205E">
        <w:t>(USD MILLION)</w:t>
      </w:r>
      <w:bookmarkEnd w:id="27"/>
    </w:p>
    <w:p w14:paraId="30D3318B" w14:textId="3033C0B8" w:rsidR="002D58F4" w:rsidRPr="00694D7C" w:rsidRDefault="00402D0B" w:rsidP="00694D7C">
      <w:pPr>
        <w:pStyle w:val="QnT-FigureTitle"/>
      </w:pPr>
      <w:bookmarkStart w:id="28" w:name="_Toc29997885"/>
      <w:bookmarkStart w:id="29" w:name="_Toc120971027"/>
      <w:bookmarkStart w:id="30" w:name="_Toc196868176"/>
      <w:bookmarkStart w:id="31" w:name="_Toc197353850"/>
      <w:bookmarkStart w:id="32" w:name="_Toc229142618"/>
      <w:r>
        <w:t xml:space="preserve">Global </w:t>
      </w:r>
      <w:r w:rsidR="00D024D6">
        <w:t>GREEN METHANOL</w:t>
      </w:r>
      <w:r w:rsidR="002D58F4" w:rsidRPr="00694D7C">
        <w:t xml:space="preserve"> Market, </w:t>
      </w:r>
      <w:r w:rsidR="008D7627">
        <w:t xml:space="preserve">2020 </w:t>
      </w:r>
      <w:r w:rsidR="00C1205E">
        <w:t>–</w:t>
      </w:r>
      <w:r w:rsidR="008D7627">
        <w:t xml:space="preserve"> 2035</w:t>
      </w:r>
      <w:bookmarkEnd w:id="28"/>
      <w:bookmarkEnd w:id="29"/>
      <w:bookmarkEnd w:id="30"/>
      <w:bookmarkEnd w:id="31"/>
      <w:r w:rsidR="00C1205E">
        <w:t xml:space="preserve"> </w:t>
      </w:r>
      <w:r w:rsidR="00C1205E" w:rsidRPr="00C1205E">
        <w:t>(USD MILLION)</w:t>
      </w:r>
      <w:bookmarkEnd w:id="32"/>
    </w:p>
    <w:p w14:paraId="31207B43" w14:textId="77777777" w:rsidR="002D58F4" w:rsidRPr="00BC4A63" w:rsidRDefault="00C1205E" w:rsidP="0089354B">
      <w:pPr>
        <w:pStyle w:val="QnT-Figureline"/>
      </w:pPr>
      <w:r w:rsidRPr="00C1205E">
        <w:rPr>
          <w:noProof/>
          <w:lang w:val="en-US" w:eastAsia="en-US"/>
        </w:rPr>
        <w:drawing>
          <wp:inline distT="0" distB="0" distL="0" distR="0" wp14:anchorId="1174BD8F" wp14:editId="4698CB06">
            <wp:extent cx="10980420" cy="3474720"/>
            <wp:effectExtent l="0" t="0" r="0" b="0"/>
            <wp:docPr id="6016733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80420" cy="3474720"/>
                    </a:xfrm>
                    <a:prstGeom prst="rect">
                      <a:avLst/>
                    </a:prstGeom>
                    <a:noFill/>
                    <a:ln>
                      <a:noFill/>
                    </a:ln>
                  </pic:spPr>
                </pic:pic>
              </a:graphicData>
            </a:graphic>
          </wp:inline>
        </w:drawing>
      </w:r>
    </w:p>
    <w:p w14:paraId="4625840B" w14:textId="29E7A0E5"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p>
    <w:p w14:paraId="28477782" w14:textId="77777777" w:rsidR="00813AE0" w:rsidRDefault="00813AE0">
      <w:pPr>
        <w:tabs>
          <w:tab w:val="clear" w:pos="15264"/>
        </w:tabs>
        <w:spacing w:after="0" w:line="240" w:lineRule="auto"/>
        <w:jc w:val="left"/>
        <w:rPr>
          <w:caps/>
          <w:color w:val="F2F2F2" w:themeColor="background1" w:themeShade="F2"/>
          <w:sz w:val="40"/>
        </w:rPr>
      </w:pPr>
      <w:bookmarkStart w:id="33" w:name="_Toc196868345"/>
      <w:bookmarkStart w:id="34" w:name="_Toc197355328"/>
      <w:r>
        <w:br w:type="page"/>
      </w:r>
    </w:p>
    <w:p w14:paraId="58C08413" w14:textId="1BEB5D29" w:rsidR="002D58F4" w:rsidRPr="00694D7C" w:rsidRDefault="002D58F4" w:rsidP="00641F67">
      <w:pPr>
        <w:pStyle w:val="QnT-Chapterhead"/>
      </w:pPr>
      <w:bookmarkStart w:id="35" w:name="_Toc227581824"/>
      <w:r w:rsidRPr="00694D7C">
        <w:lastRenderedPageBreak/>
        <w:t xml:space="preserve">Market Introduction </w:t>
      </w:r>
      <w:r w:rsidR="004B0EFC">
        <w:t>–</w:t>
      </w:r>
      <w:r w:rsidRPr="00694D7C">
        <w:t xml:space="preserve"> </w:t>
      </w:r>
      <w:r w:rsidR="00D024D6">
        <w:t>GREEN METHANOL</w:t>
      </w:r>
      <w:r w:rsidRPr="00694D7C">
        <w:t xml:space="preserve"> Market</w:t>
      </w:r>
      <w:bookmarkEnd w:id="33"/>
      <w:bookmarkEnd w:id="34"/>
      <w:bookmarkEnd w:id="35"/>
    </w:p>
    <w:p w14:paraId="6C97C28A" w14:textId="77777777" w:rsidR="002D58F4" w:rsidRPr="00142691" w:rsidRDefault="002D58F4" w:rsidP="00670FAB">
      <w:pPr>
        <w:pStyle w:val="QnT-Head1"/>
      </w:pPr>
      <w:bookmarkStart w:id="36" w:name="_Toc196868346"/>
      <w:bookmarkStart w:id="37" w:name="_Toc197355329"/>
      <w:bookmarkStart w:id="38" w:name="_Toc227581825"/>
      <w:r>
        <w:t>Market Definition</w:t>
      </w:r>
      <w:bookmarkEnd w:id="36"/>
      <w:bookmarkEnd w:id="37"/>
      <w:bookmarkEnd w:id="38"/>
      <w:r>
        <w:t xml:space="preserve"> </w:t>
      </w:r>
    </w:p>
    <w:p w14:paraId="0932984F" w14:textId="77777777" w:rsidR="00455031" w:rsidRPr="00455031" w:rsidRDefault="00455031" w:rsidP="00455031">
      <w:pPr>
        <w:spacing w:line="360" w:lineRule="auto"/>
      </w:pPr>
      <w:r w:rsidRPr="00455031">
        <w:t xml:space="preserve">Key trends in 2026 include the rapid scaling of </w:t>
      </w:r>
      <w:r w:rsidRPr="00455031">
        <w:rPr>
          <w:b/>
          <w:bCs/>
        </w:rPr>
        <w:t>e-methanol</w:t>
      </w:r>
      <w:r w:rsidRPr="00455031">
        <w:t xml:space="preserve"> production, which utilizes captured $CO_2$ and green hydrogen, and a significant increase in </w:t>
      </w:r>
      <w:r w:rsidRPr="00455031">
        <w:rPr>
          <w:b/>
          <w:bCs/>
        </w:rPr>
        <w:t>bio-methanol</w:t>
      </w:r>
      <w:r w:rsidRPr="00455031">
        <w:t xml:space="preserve"> projects leveraging agricultural and municipal waste. This transition offers a massive opportunity for chemical manufacturers to switch to renewable feedstocks, thereby reducing the Scope 3 emissions of consumer products. However, the market faces significant hurdles, including the massive price premium of green methanol over its fossil-based counterparts and the lack of widespread bunkering infrastructure. Opportunities lie in "Power-to-X" projects and the integration of carbon capture technologies at industrial sites. As governments provide more subsidies (like the U.S. Inflation Reduction Act), the market is shifting from pilot-scale demonstrations to industrial-grade production hubs.</w:t>
      </w:r>
    </w:p>
    <w:p w14:paraId="188C72F2" w14:textId="77777777" w:rsidR="000246B4" w:rsidRDefault="000246B4" w:rsidP="00981B7A"/>
    <w:p w14:paraId="3F33DCC5" w14:textId="77777777" w:rsidR="000246B4" w:rsidRDefault="000246B4" w:rsidP="00981B7A"/>
    <w:p w14:paraId="533DC0FD" w14:textId="77777777" w:rsidR="000246B4" w:rsidRDefault="000246B4" w:rsidP="00981B7A"/>
    <w:p w14:paraId="26B2914D" w14:textId="77777777" w:rsidR="000246B4" w:rsidRDefault="000246B4" w:rsidP="000246B4"/>
    <w:p w14:paraId="10C2E3F8" w14:textId="77777777" w:rsidR="000246B4" w:rsidRDefault="000246B4" w:rsidP="000246B4"/>
    <w:p w14:paraId="056B901F" w14:textId="77777777" w:rsidR="000246B4" w:rsidRDefault="000246B4" w:rsidP="000246B4"/>
    <w:p w14:paraId="77550FE9" w14:textId="77777777" w:rsidR="000246B4" w:rsidRPr="003030D1" w:rsidRDefault="000246B4" w:rsidP="000246B4"/>
    <w:p w14:paraId="7CCE3390" w14:textId="369F18AB" w:rsidR="002D58F4" w:rsidRPr="00627F60" w:rsidRDefault="007A3939" w:rsidP="00670FAB">
      <w:pPr>
        <w:pStyle w:val="QnT-Head1"/>
      </w:pPr>
      <w:bookmarkStart w:id="39" w:name="_Toc196868347"/>
      <w:bookmarkStart w:id="40" w:name="_Toc197355330"/>
      <w:r>
        <w:br w:type="column"/>
      </w:r>
      <w:bookmarkStart w:id="41" w:name="_Toc227581826"/>
      <w:r w:rsidR="002D58F4" w:rsidRPr="00627F60">
        <w:lastRenderedPageBreak/>
        <w:t>Scope of the Study</w:t>
      </w:r>
      <w:bookmarkEnd w:id="39"/>
      <w:bookmarkEnd w:id="40"/>
      <w:bookmarkEnd w:id="41"/>
      <w:r w:rsidR="002D58F4" w:rsidRPr="00627F60">
        <w:t xml:space="preserve"> </w:t>
      </w:r>
      <w:r w:rsidR="004A3C94">
        <w:t xml:space="preserve"> </w:t>
      </w:r>
    </w:p>
    <w:p w14:paraId="0D9D0869" w14:textId="0922822D" w:rsidR="002D58F4" w:rsidRPr="00881845" w:rsidRDefault="002D58F4" w:rsidP="00D35860">
      <w:pPr>
        <w:pStyle w:val="QnT-Boldtext1"/>
      </w:pPr>
      <w:r w:rsidRPr="00881845">
        <w:t xml:space="preserve">This report segments the </w:t>
      </w:r>
      <w:r w:rsidR="002A67A1">
        <w:t>g</w:t>
      </w:r>
      <w:r w:rsidRPr="00881845">
        <w:t xml:space="preserve">lobal </w:t>
      </w:r>
      <w:r w:rsidR="00D024D6">
        <w:t>Green Methanol</w:t>
      </w:r>
      <w:r w:rsidR="00175465">
        <w:t xml:space="preserve"> </w:t>
      </w:r>
      <w:r>
        <w:t>Market</w:t>
      </w:r>
      <w:r w:rsidRPr="00881845">
        <w:t xml:space="preserve"> as follows:</w:t>
      </w:r>
    </w:p>
    <w:p w14:paraId="5C58699A" w14:textId="4CC34235" w:rsidR="002D58F4" w:rsidRPr="00911A5C" w:rsidRDefault="006B3965" w:rsidP="008B6C2C">
      <w:pPr>
        <w:pStyle w:val="QnT-Figureline"/>
        <w:pBdr>
          <w:bottom w:val="single" w:sz="4" w:space="15" w:color="7F7F7F" w:themeColor="text1" w:themeTint="80"/>
        </w:pBdr>
        <w:rPr>
          <w:noProof/>
          <w:lang w:val="en-US" w:eastAsia="ru-RU"/>
        </w:rPr>
      </w:pPr>
      <w:bookmarkStart w:id="42" w:name="_Toc196868348"/>
      <w:r>
        <w:rPr>
          <w:noProof/>
          <w:lang w:val="en-US" w:eastAsia="ru-RU"/>
        </w:rPr>
        <w:drawing>
          <wp:inline distT="0" distB="0" distL="0" distR="0" wp14:anchorId="71A227D2" wp14:editId="2529B9A2">
            <wp:extent cx="8150860" cy="3371215"/>
            <wp:effectExtent l="0" t="0" r="2540" b="635"/>
            <wp:docPr id="2057510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50860" cy="3371215"/>
                    </a:xfrm>
                    <a:prstGeom prst="rect">
                      <a:avLst/>
                    </a:prstGeom>
                    <a:noFill/>
                  </pic:spPr>
                </pic:pic>
              </a:graphicData>
            </a:graphic>
          </wp:inline>
        </w:drawing>
      </w:r>
    </w:p>
    <w:p w14:paraId="46D82165" w14:textId="77777777" w:rsidR="002D58F4" w:rsidRDefault="00D43D8B" w:rsidP="00627F60">
      <w:pPr>
        <w:pStyle w:val="QnT-Source"/>
      </w:pPr>
      <w:r>
        <w:t xml:space="preserve">Source: </w:t>
      </w:r>
      <w:r w:rsidR="005B0BEE">
        <w:t>2025</w:t>
      </w:r>
    </w:p>
    <w:p w14:paraId="35318BE6" w14:textId="77777777" w:rsidR="00812ABD" w:rsidRDefault="00812ABD" w:rsidP="00627F60">
      <w:pPr>
        <w:pStyle w:val="QnT-Source"/>
      </w:pPr>
    </w:p>
    <w:p w14:paraId="7E99C400" w14:textId="77777777" w:rsidR="005D5CB0" w:rsidRDefault="005D5CB0" w:rsidP="00627F60">
      <w:pPr>
        <w:pStyle w:val="QnT-Source"/>
      </w:pPr>
    </w:p>
    <w:p w14:paraId="6C860178" w14:textId="6E7C2938" w:rsidR="002D58F4" w:rsidRDefault="007A3939" w:rsidP="00670FAB">
      <w:pPr>
        <w:pStyle w:val="QnT-Head1"/>
      </w:pPr>
      <w:bookmarkStart w:id="43" w:name="_Toc197355331"/>
      <w:r>
        <w:br w:type="column"/>
      </w:r>
      <w:bookmarkStart w:id="44" w:name="_Toc227581827"/>
      <w:r w:rsidR="002D58F4">
        <w:lastRenderedPageBreak/>
        <w:t>Research Methodology</w:t>
      </w:r>
      <w:bookmarkEnd w:id="42"/>
      <w:bookmarkEnd w:id="43"/>
      <w:bookmarkEnd w:id="44"/>
      <w:r w:rsidR="002D58F4">
        <w:t xml:space="preserve"> </w:t>
      </w:r>
    </w:p>
    <w:p w14:paraId="6BF35A5E" w14:textId="77777777" w:rsidR="00C708E4" w:rsidRDefault="00911A5C" w:rsidP="00780E26">
      <w:pPr>
        <w:pStyle w:val="QnT-Figureline"/>
      </w:pPr>
      <w:bookmarkStart w:id="45" w:name="_Hlk197461396"/>
      <w:r w:rsidRPr="00911A5C">
        <w:rPr>
          <w:noProof/>
          <w:lang w:val="en-US" w:eastAsia="en-US"/>
        </w:rPr>
        <w:drawing>
          <wp:inline distT="0" distB="0" distL="0" distR="0" wp14:anchorId="2387D96E" wp14:editId="2DAD0783">
            <wp:extent cx="8448675" cy="4862413"/>
            <wp:effectExtent l="0" t="0" r="0" b="0"/>
            <wp:docPr id="1607065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50029" cy="4863192"/>
                    </a:xfrm>
                    <a:prstGeom prst="rect">
                      <a:avLst/>
                    </a:prstGeom>
                    <a:noFill/>
                    <a:ln>
                      <a:noFill/>
                    </a:ln>
                  </pic:spPr>
                </pic:pic>
              </a:graphicData>
            </a:graphic>
          </wp:inline>
        </w:drawing>
      </w:r>
    </w:p>
    <w:p w14:paraId="71DEB910" w14:textId="77777777" w:rsidR="00C91805" w:rsidRDefault="00D43D8B" w:rsidP="00C91805">
      <w:pPr>
        <w:pStyle w:val="QnT-Source"/>
      </w:pPr>
      <w:r>
        <w:t xml:space="preserve">Source: </w:t>
      </w:r>
      <w:r w:rsidR="005B0BEE">
        <w:t>2025</w:t>
      </w:r>
    </w:p>
    <w:p w14:paraId="086E90D4" w14:textId="77C30660" w:rsidR="002D58F4" w:rsidRDefault="00402D0B" w:rsidP="00694D7C">
      <w:r>
        <w:lastRenderedPageBreak/>
        <w:t xml:space="preserve">We </w:t>
      </w:r>
      <w:proofErr w:type="gramStart"/>
      <w:r w:rsidR="00320A66" w:rsidRPr="00A53C89">
        <w:t>adopts</w:t>
      </w:r>
      <w:proofErr w:type="gramEnd"/>
      <w:r w:rsidR="00320A66" w:rsidRPr="00A53C89">
        <w:t xml:space="preserve"> a thorough and iterative research methodology designed to minimize deviations and deliver the most precise estimates and forecasts. The company applies both bottom-up and top-down approaches to segment the market and quantify key metrics accurately. A consistent feature across all our research reports is data triangulation, which examines the market from three distinct perspectives to enhance reliability. Core </w:t>
      </w:r>
      <w:r w:rsidR="008D278D">
        <w:t>Industry</w:t>
      </w:r>
      <w:r w:rsidR="00320A66" w:rsidRPr="00A53C89">
        <w:t xml:space="preserve"> of our research methodology include</w:t>
      </w:r>
      <w:r w:rsidR="002D58F4" w:rsidRPr="00694D7C">
        <w:t>:</w:t>
      </w:r>
    </w:p>
    <w:p w14:paraId="14B6CBCB" w14:textId="77777777" w:rsidR="003E7379" w:rsidRDefault="003E7379" w:rsidP="00694D7C"/>
    <w:p w14:paraId="43B4D5C1" w14:textId="77777777" w:rsidR="003E7379" w:rsidRDefault="003E7379" w:rsidP="003E7379">
      <w:pPr>
        <w:pStyle w:val="QnT-Figureline"/>
      </w:pPr>
      <w:r w:rsidRPr="003E7379">
        <w:rPr>
          <w:noProof/>
          <w:lang w:val="en-US" w:eastAsia="en-US"/>
        </w:rPr>
        <w:drawing>
          <wp:inline distT="0" distB="0" distL="0" distR="0" wp14:anchorId="6205E90E" wp14:editId="17CAAE55">
            <wp:extent cx="7543800" cy="2466975"/>
            <wp:effectExtent l="0" t="0" r="0" b="9525"/>
            <wp:docPr id="1114932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43800" cy="2466975"/>
                    </a:xfrm>
                    <a:prstGeom prst="rect">
                      <a:avLst/>
                    </a:prstGeom>
                    <a:noFill/>
                    <a:ln>
                      <a:noFill/>
                    </a:ln>
                  </pic:spPr>
                </pic:pic>
              </a:graphicData>
            </a:graphic>
          </wp:inline>
        </w:drawing>
      </w:r>
    </w:p>
    <w:p w14:paraId="0B7930FF" w14:textId="77777777" w:rsidR="003E7379" w:rsidRPr="00694D7C" w:rsidRDefault="003E7379" w:rsidP="00694D7C"/>
    <w:bookmarkEnd w:id="45"/>
    <w:p w14:paraId="43595EFC" w14:textId="77777777" w:rsidR="002D58F4" w:rsidRPr="001A68C9" w:rsidRDefault="002D58F4" w:rsidP="00D35860">
      <w:pPr>
        <w:pStyle w:val="QnT-Boldtext1"/>
      </w:pPr>
      <w:r w:rsidRPr="001A68C9">
        <w:t xml:space="preserve">Preliminary </w:t>
      </w:r>
      <w:r w:rsidR="00321A29" w:rsidRPr="001A68C9">
        <w:t>Data Mining</w:t>
      </w:r>
    </w:p>
    <w:p w14:paraId="569DB3CD" w14:textId="0EBB8F54" w:rsidR="00320A66" w:rsidRPr="003664AB" w:rsidRDefault="00320A66" w:rsidP="00320A66">
      <w:bookmarkStart w:id="46" w:name="_Hlk199606021"/>
      <w:r w:rsidRPr="003664AB">
        <w:t xml:space="preserve">The research process starts with the broad collection of raw market data sourced from validated and credible channels. This data undergoes continuous filtration to ensure only verified and relevant information is retained. In addition to leveraging proprietary databases and internal report archives, data is sourced from trusted, subscription-based </w:t>
      </w:r>
      <w:r w:rsidR="00D024D6">
        <w:t>Type</w:t>
      </w:r>
      <w:r w:rsidRPr="003664AB">
        <w:t>s.</w:t>
      </w:r>
    </w:p>
    <w:p w14:paraId="7B079988" w14:textId="120B34DA" w:rsidR="002D58F4" w:rsidRPr="00E8681B" w:rsidRDefault="00320A66" w:rsidP="00320A66">
      <w:r w:rsidRPr="003664AB">
        <w:t xml:space="preserve">To develop a holistic view of the market, the entire value chain is analyzed—gathering insights from </w:t>
      </w:r>
      <w:r w:rsidR="004430D5">
        <w:t>TECHNOLOGY</w:t>
      </w:r>
      <w:r w:rsidR="002A67A1">
        <w:t xml:space="preserve">s </w:t>
      </w:r>
      <w:r w:rsidRPr="003664AB">
        <w:t xml:space="preserve">suppliers, intermediaries, distributors, and </w:t>
      </w:r>
      <w:r w:rsidR="008D278D">
        <w:t>Industry</w:t>
      </w:r>
      <w:r w:rsidRPr="003664AB">
        <w:t xml:space="preserve">. Technical developments and industry challenges are captured through targeted surveys, expert conferences, and respected trade journals. Intellectual property research, including white space and freedom-to-operate analysis, adds depth to the </w:t>
      </w:r>
      <w:r w:rsidR="001531BE">
        <w:t>Trial Phase</w:t>
      </w:r>
      <w:r w:rsidRPr="003664AB">
        <w:t xml:space="preserve"> evaluation. Key market drivers, restraints, pricing trends, and competitive dynamics are also compiled and validated against published data to ensure consistency and accuracy</w:t>
      </w:r>
      <w:bookmarkEnd w:id="46"/>
      <w:r w:rsidR="002D58F4" w:rsidRPr="00E8681B">
        <w:t>.</w:t>
      </w:r>
    </w:p>
    <w:p w14:paraId="058801B8" w14:textId="77777777" w:rsidR="009268B4" w:rsidRDefault="009268B4" w:rsidP="00D35860">
      <w:pPr>
        <w:pStyle w:val="QnT-Boldtext1"/>
      </w:pPr>
    </w:p>
    <w:p w14:paraId="6D9A0358" w14:textId="380DD3ED" w:rsidR="002D58F4" w:rsidRPr="001A68C9" w:rsidRDefault="002D58F4" w:rsidP="00D35860">
      <w:pPr>
        <w:pStyle w:val="QnT-Boldtext1"/>
      </w:pPr>
      <w:r w:rsidRPr="001A68C9">
        <w:t xml:space="preserve">Statistical </w:t>
      </w:r>
      <w:r w:rsidR="00321A29" w:rsidRPr="001A68C9">
        <w:t>Model</w:t>
      </w:r>
    </w:p>
    <w:p w14:paraId="487F3A6F" w14:textId="5DD7EC16" w:rsidR="00320A66" w:rsidRPr="00A53C89" w:rsidRDefault="00320A66" w:rsidP="00320A66">
      <w:r w:rsidRPr="00A53C89">
        <w:t xml:space="preserve">Forecasts and market estimates are developed using tailored simulation models crafted for each specific study. Key inputs—including market drivers, pricing trends, </w:t>
      </w:r>
      <w:r w:rsidR="009268B4">
        <w:t>product</w:t>
      </w:r>
      <w:r w:rsidRPr="00A53C89">
        <w:t>, and the evolving technological landscape—are analyzed concurrently using statistical methods such as regression analysis, time series forecasting, and correlation modeling.</w:t>
      </w:r>
    </w:p>
    <w:p w14:paraId="53F18AB7" w14:textId="77777777" w:rsidR="002D58F4" w:rsidRPr="004E0132" w:rsidRDefault="00320A66" w:rsidP="00320A66">
      <w:pPr>
        <w:rPr>
          <w:bCs/>
        </w:rPr>
      </w:pPr>
      <w:r w:rsidRPr="00A53C89">
        <w:t>Short-term forecasts rely heavily on econometric models, while long-term projections incorporate factors such as technological developments, regulatory shifts, macroeconomic trends, and strategic business insights. A bottom-up estimation approach is applied, starting at the regional level and aggregating to form global estimates, ensuring both accuracy and a comprehensive understanding of market dynamics</w:t>
      </w:r>
      <w:r w:rsidR="002D58F4" w:rsidRPr="00E8681B">
        <w:rPr>
          <w:bCs/>
        </w:rPr>
        <w:t>:</w:t>
      </w:r>
    </w:p>
    <w:p w14:paraId="746378E0" w14:textId="77777777" w:rsidR="00320A66" w:rsidRPr="0043737C" w:rsidRDefault="00320A66" w:rsidP="00320A66">
      <w:pPr>
        <w:rPr>
          <w:b/>
          <w:bCs/>
        </w:rPr>
      </w:pPr>
      <w:r w:rsidRPr="0043737C">
        <w:rPr>
          <w:b/>
          <w:bCs/>
        </w:rPr>
        <w:t>Key parameters considered for forecasting include:</w:t>
      </w:r>
    </w:p>
    <w:p w14:paraId="272126E2" w14:textId="77777777" w:rsidR="00320A66" w:rsidRPr="007144A9" w:rsidRDefault="00320A66" w:rsidP="00D35860">
      <w:pPr>
        <w:pStyle w:val="QnT-Bullet"/>
      </w:pPr>
      <w:r w:rsidRPr="007144A9">
        <w:t>Key market drivers and restraints are identified, along with an assessment of their projected impact over time.</w:t>
      </w:r>
    </w:p>
    <w:p w14:paraId="3DDD692B" w14:textId="71ABDED4" w:rsidR="00320A66" w:rsidRPr="007144A9" w:rsidRDefault="00320A66" w:rsidP="00D35860">
      <w:pPr>
        <w:pStyle w:val="QnT-Bullet"/>
      </w:pPr>
      <w:r w:rsidRPr="007144A9">
        <w:t xml:space="preserve">Trends in </w:t>
      </w:r>
      <w:r w:rsidR="004430D5">
        <w:t>TECHNOLOGY</w:t>
      </w:r>
      <w:r w:rsidRPr="007144A9">
        <w:t xml:space="preserve"> availability and pricing are closely monitored to understand their influence on the market.</w:t>
      </w:r>
    </w:p>
    <w:p w14:paraId="721871E2" w14:textId="77777777" w:rsidR="00320A66" w:rsidRPr="007144A9" w:rsidRDefault="00320A66" w:rsidP="00D35860">
      <w:pPr>
        <w:pStyle w:val="QnT-Bullet"/>
      </w:pPr>
      <w:r w:rsidRPr="007144A9">
        <w:t>The regulatory landscape is evaluated, including current frameworks and expected policy shifts.</w:t>
      </w:r>
    </w:p>
    <w:p w14:paraId="2ED5CE15" w14:textId="77777777" w:rsidR="00320A66" w:rsidRPr="007144A9" w:rsidRDefault="00320A66" w:rsidP="00D35860">
      <w:pPr>
        <w:pStyle w:val="QnT-Bullet"/>
      </w:pPr>
      <w:r w:rsidRPr="007144A9">
        <w:t xml:space="preserve">Existing capacity is analyzed, with forecasts extending to planned expansions through </w:t>
      </w:r>
      <w:r w:rsidR="00E715DE">
        <w:t>2033</w:t>
      </w:r>
      <w:r w:rsidRPr="007144A9">
        <w:t>.</w:t>
      </w:r>
    </w:p>
    <w:p w14:paraId="5B4FD385" w14:textId="77777777" w:rsidR="00320A66" w:rsidRDefault="00320A66" w:rsidP="00320A66">
      <w:r w:rsidRPr="007144A9">
        <w:t>A weighted average analysis is applied to assign appropriate significance to each factor, ensuring a balanced and comprehensive projection of market growth</w:t>
      </w:r>
      <w:r>
        <w:t xml:space="preserve">. </w:t>
      </w:r>
    </w:p>
    <w:p w14:paraId="207271A1" w14:textId="77777777" w:rsidR="002D58F4" w:rsidRPr="004E0132" w:rsidRDefault="002D58F4" w:rsidP="00D35860">
      <w:pPr>
        <w:pStyle w:val="QnT-Boldtext1"/>
      </w:pPr>
      <w:r w:rsidRPr="004E0132">
        <w:t xml:space="preserve">Primary </w:t>
      </w:r>
      <w:r w:rsidR="00321A29" w:rsidRPr="004E0132">
        <w:t>Validation</w:t>
      </w:r>
    </w:p>
    <w:p w14:paraId="617DFEEF" w14:textId="77777777" w:rsidR="00320A66" w:rsidRPr="007144A9" w:rsidRDefault="00320A66" w:rsidP="00320A66">
      <w:r w:rsidRPr="007144A9">
        <w:t>Primary validation marks the final phase of our market estimation and forecasting process. At this stage, in-depth interviews are conducted—both in person and via phone—with key stakeholders to verify the accuracy of collected data and the assumptions driving our analysis.</w:t>
      </w:r>
    </w:p>
    <w:p w14:paraId="39AA01AC" w14:textId="4BC30A67" w:rsidR="00320A66" w:rsidRPr="007144A9" w:rsidRDefault="00320A66" w:rsidP="00320A66">
      <w:r w:rsidRPr="007144A9">
        <w:t xml:space="preserve">Interviewees are carefully selected from leading organizations across the industry value chain, including </w:t>
      </w:r>
      <w:r w:rsidR="009268B4">
        <w:t>product</w:t>
      </w:r>
      <w:r w:rsidR="009268B4" w:rsidRPr="007144A9">
        <w:t xml:space="preserve"> </w:t>
      </w:r>
      <w:r w:rsidRPr="007144A9">
        <w:t xml:space="preserve">suppliers, </w:t>
      </w:r>
      <w:r w:rsidR="00011246">
        <w:t>Application</w:t>
      </w:r>
      <w:r w:rsidR="002A67A1">
        <w:t xml:space="preserve"> </w:t>
      </w:r>
      <w:r w:rsidRPr="007144A9">
        <w:t xml:space="preserve">developers, domain experts, and </w:t>
      </w:r>
      <w:r w:rsidR="00E715DE">
        <w:t>others</w:t>
      </w:r>
      <w:r w:rsidRPr="007144A9">
        <w:t>. This diverse representation ensures a balanced and objective view of the market.</w:t>
      </w:r>
      <w:r w:rsidR="009268B4">
        <w:t xml:space="preserve"> </w:t>
      </w:r>
    </w:p>
    <w:p w14:paraId="4A0EFE13" w14:textId="77777777" w:rsidR="00320A66" w:rsidRPr="007144A9" w:rsidRDefault="00320A66" w:rsidP="00320A66">
      <w:r w:rsidRPr="007144A9">
        <w:t>To ensure comprehensive global coverage, interviews are conducted across multiple regions, with language differences managed through local staff or professional interpreters. These conversations not only validate our findings but also provide valuable insights into current trends, evolving business conditions, and future developments, significantly enriching the quality of our analysis.</w:t>
      </w:r>
    </w:p>
    <w:p w14:paraId="3C35E988" w14:textId="77777777" w:rsidR="002D58F4" w:rsidRPr="004E0132" w:rsidRDefault="00320A66" w:rsidP="00320A66">
      <w:r w:rsidRPr="007144A9">
        <w:t>All projections are rigorously validated through direct engagement with Key Industry Participants (KIPs), typically comprising</w:t>
      </w:r>
      <w:r w:rsidR="002D58F4" w:rsidRPr="004E0132">
        <w:t>:</w:t>
      </w:r>
    </w:p>
    <w:p w14:paraId="7B4CDCF2" w14:textId="77777777" w:rsidR="00320A66" w:rsidRPr="00D35860" w:rsidRDefault="00320A66" w:rsidP="00D35860">
      <w:pPr>
        <w:pStyle w:val="QnT-Bullet"/>
      </w:pPr>
      <w:r w:rsidRPr="00D35860">
        <w:lastRenderedPageBreak/>
        <w:t>Major industry players</w:t>
      </w:r>
    </w:p>
    <w:p w14:paraId="4EC52840" w14:textId="3296BA13" w:rsidR="00320A66" w:rsidRPr="00D35860" w:rsidRDefault="009268B4" w:rsidP="00D35860">
      <w:pPr>
        <w:pStyle w:val="QnT-Bullet"/>
      </w:pPr>
      <w:r>
        <w:t>Product</w:t>
      </w:r>
      <w:r w:rsidRPr="00D35860">
        <w:t xml:space="preserve"> </w:t>
      </w:r>
      <w:r w:rsidR="00320A66" w:rsidRPr="00D35860">
        <w:t>suppliers</w:t>
      </w:r>
    </w:p>
    <w:p w14:paraId="7CA5EE4C" w14:textId="77777777" w:rsidR="00320A66" w:rsidRPr="00D35860" w:rsidRDefault="00320A66" w:rsidP="00D35860">
      <w:pPr>
        <w:pStyle w:val="QnT-Bullet"/>
      </w:pPr>
      <w:r w:rsidRPr="00D35860">
        <w:t>Distributors and logistics providers</w:t>
      </w:r>
    </w:p>
    <w:p w14:paraId="04B3CBA7" w14:textId="43540E77" w:rsidR="00320A66" w:rsidRPr="00D35860" w:rsidRDefault="009268B4" w:rsidP="00D35860">
      <w:pPr>
        <w:pStyle w:val="QnT-Bullet"/>
      </w:pPr>
      <w:r>
        <w:t>Product</w:t>
      </w:r>
      <w:r w:rsidRPr="00D35860">
        <w:t xml:space="preserve"> </w:t>
      </w:r>
      <w:r w:rsidR="00320A66" w:rsidRPr="00D35860">
        <w:t xml:space="preserve">and </w:t>
      </w:r>
      <w:r w:rsidR="00011246">
        <w:t>Application</w:t>
      </w:r>
      <w:r w:rsidR="00F051BA" w:rsidRPr="00D35860">
        <w:t xml:space="preserve"> </w:t>
      </w:r>
      <w:r w:rsidR="00320A66" w:rsidRPr="00D35860">
        <w:t>buyers</w:t>
      </w:r>
    </w:p>
    <w:p w14:paraId="00988AD5" w14:textId="77777777" w:rsidR="002D58F4" w:rsidRPr="004E0132" w:rsidRDefault="002D58F4" w:rsidP="00D35860">
      <w:pPr>
        <w:pStyle w:val="QnT-Boldtext1"/>
      </w:pPr>
      <w:r w:rsidRPr="004E0132">
        <w:t xml:space="preserve">The </w:t>
      </w:r>
      <w:r w:rsidR="00321A29" w:rsidRPr="004E0132">
        <w:t xml:space="preserve">Key Objectives </w:t>
      </w:r>
      <w:r w:rsidRPr="004E0132">
        <w:t xml:space="preserve">of </w:t>
      </w:r>
      <w:r w:rsidR="00321A29" w:rsidRPr="004E0132">
        <w:t xml:space="preserve">Primary Research </w:t>
      </w:r>
      <w:r w:rsidRPr="004E0132">
        <w:t xml:space="preserve">are as </w:t>
      </w:r>
      <w:r w:rsidR="00321A29" w:rsidRPr="004E0132">
        <w:t>Follows</w:t>
      </w:r>
      <w:r w:rsidRPr="004E0132">
        <w:t>:</w:t>
      </w:r>
    </w:p>
    <w:p w14:paraId="7712B397" w14:textId="77777777" w:rsidR="002D58F4" w:rsidRPr="00D35860" w:rsidRDefault="00320A66" w:rsidP="00D35860">
      <w:pPr>
        <w:pStyle w:val="QnT-Bullet"/>
      </w:pPr>
      <w:r w:rsidRPr="00D35860">
        <w:t>Verify the accuracy, credibility, and relevance of the gathered data</w:t>
      </w:r>
    </w:p>
    <w:p w14:paraId="23809A20" w14:textId="77777777" w:rsidR="002D58F4" w:rsidRPr="00D35860" w:rsidRDefault="00320A66" w:rsidP="00D35860">
      <w:pPr>
        <w:pStyle w:val="QnT-Bullet"/>
      </w:pPr>
      <w:r w:rsidRPr="00D35860">
        <w:t>Gain a clear understanding of current market dynamics and collect expert insights on anticipated future trends</w:t>
      </w:r>
    </w:p>
    <w:p w14:paraId="17A57CCB" w14:textId="77777777" w:rsidR="006C384C" w:rsidRDefault="006C384C">
      <w:pPr>
        <w:tabs>
          <w:tab w:val="clear" w:pos="15264"/>
        </w:tabs>
        <w:spacing w:after="0" w:line="240" w:lineRule="auto"/>
        <w:jc w:val="left"/>
        <w:rPr>
          <w:rFonts w:ascii="Poppins" w:hAnsi="Poppins"/>
          <w:caps/>
          <w:color w:val="4B4B55"/>
          <w:spacing w:val="10"/>
          <w:sz w:val="32"/>
        </w:rPr>
      </w:pPr>
      <w:bookmarkStart w:id="47" w:name="_Toc196868349"/>
      <w:bookmarkStart w:id="48" w:name="_Toc197355332"/>
      <w:r>
        <w:br w:type="page"/>
      </w:r>
    </w:p>
    <w:p w14:paraId="42B12FF1" w14:textId="77777777" w:rsidR="002D58F4" w:rsidRDefault="002D58F4" w:rsidP="00670FAB">
      <w:pPr>
        <w:pStyle w:val="QnT-Head1"/>
      </w:pPr>
      <w:bookmarkStart w:id="49" w:name="_Toc227581828"/>
      <w:r>
        <w:lastRenderedPageBreak/>
        <w:t>Key Assumptions</w:t>
      </w:r>
      <w:bookmarkEnd w:id="47"/>
      <w:bookmarkEnd w:id="48"/>
      <w:bookmarkEnd w:id="49"/>
    </w:p>
    <w:p w14:paraId="2289133C" w14:textId="77777777" w:rsidR="00D023E1" w:rsidRDefault="00D023E1" w:rsidP="00D023E1">
      <w:pPr>
        <w:pStyle w:val="QnT-Figureline"/>
      </w:pPr>
      <w:r w:rsidRPr="00D023E1">
        <w:rPr>
          <w:noProof/>
          <w:lang w:val="en-US" w:eastAsia="en-US"/>
        </w:rPr>
        <w:drawing>
          <wp:inline distT="0" distB="0" distL="0" distR="0" wp14:anchorId="558EAA1A" wp14:editId="5D207C43">
            <wp:extent cx="10991850" cy="3762375"/>
            <wp:effectExtent l="0" t="0" r="0" b="9525"/>
            <wp:docPr id="1476587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91850" cy="3762375"/>
                    </a:xfrm>
                    <a:prstGeom prst="rect">
                      <a:avLst/>
                    </a:prstGeom>
                    <a:noFill/>
                    <a:ln>
                      <a:noFill/>
                    </a:ln>
                  </pic:spPr>
                </pic:pic>
              </a:graphicData>
            </a:graphic>
          </wp:inline>
        </w:drawing>
      </w:r>
    </w:p>
    <w:p w14:paraId="7FB3A0BC" w14:textId="77777777" w:rsidR="002D58F4" w:rsidRDefault="002D58F4" w:rsidP="002D58F4">
      <w:pPr>
        <w:tabs>
          <w:tab w:val="clear" w:pos="15264"/>
        </w:tabs>
        <w:spacing w:after="0" w:line="240" w:lineRule="auto"/>
        <w:jc w:val="left"/>
      </w:pPr>
      <w:r>
        <w:br w:type="page"/>
      </w:r>
    </w:p>
    <w:p w14:paraId="292A587D" w14:textId="75966C08" w:rsidR="002D58F4" w:rsidRPr="00694D7C" w:rsidRDefault="002D58F4" w:rsidP="00641F67">
      <w:pPr>
        <w:pStyle w:val="QnT-Chapterhead"/>
      </w:pPr>
      <w:bookmarkStart w:id="50" w:name="_Toc196868350"/>
      <w:bookmarkStart w:id="51" w:name="_Toc197355333"/>
      <w:bookmarkStart w:id="52" w:name="_Toc227581829"/>
      <w:r w:rsidRPr="00694D7C">
        <w:lastRenderedPageBreak/>
        <w:t xml:space="preserve">Market Dynamics- </w:t>
      </w:r>
      <w:r w:rsidR="00D024D6">
        <w:t>GREEN METHANOL</w:t>
      </w:r>
      <w:r w:rsidR="004B0EFC">
        <w:t xml:space="preserve"> </w:t>
      </w:r>
      <w:r w:rsidRPr="00694D7C">
        <w:t>Market</w:t>
      </w:r>
      <w:bookmarkEnd w:id="50"/>
      <w:bookmarkEnd w:id="51"/>
      <w:bookmarkEnd w:id="52"/>
    </w:p>
    <w:p w14:paraId="5891878E" w14:textId="77777777" w:rsidR="00C2621C" w:rsidRDefault="00C2621C" w:rsidP="00C2621C">
      <w:pPr>
        <w:pStyle w:val="QnT-FigureTitle"/>
      </w:pPr>
      <w:bookmarkStart w:id="53" w:name="_Toc196868351"/>
      <w:bookmarkStart w:id="54" w:name="_Toc197355334"/>
      <w:bookmarkStart w:id="55" w:name="_Toc229142619"/>
      <w:r w:rsidRPr="00A51FDD">
        <w:t>Ma</w:t>
      </w:r>
      <w:r>
        <w:t>rket Dynamics</w:t>
      </w:r>
      <w:bookmarkEnd w:id="55"/>
    </w:p>
    <w:p w14:paraId="620A2BC0" w14:textId="6E862705" w:rsidR="00C2621C" w:rsidRDefault="00A83A24" w:rsidP="00C2621C">
      <w:pPr>
        <w:pStyle w:val="QnT-Figureline"/>
      </w:pPr>
      <w:r>
        <w:rPr>
          <w:noProof/>
          <w:lang w:val="en-US" w:eastAsia="en-US"/>
        </w:rPr>
        <w:drawing>
          <wp:inline distT="0" distB="0" distL="0" distR="0" wp14:anchorId="58AACB4B" wp14:editId="2855C022">
            <wp:extent cx="8822939" cy="42195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28302" cy="4222140"/>
                    </a:xfrm>
                    <a:prstGeom prst="rect">
                      <a:avLst/>
                    </a:prstGeom>
                    <a:noFill/>
                  </pic:spPr>
                </pic:pic>
              </a:graphicData>
            </a:graphic>
          </wp:inline>
        </w:drawing>
      </w:r>
    </w:p>
    <w:p w14:paraId="3B3D446F" w14:textId="77777777" w:rsidR="00C2621C" w:rsidRDefault="00D43D8B" w:rsidP="00C2621C">
      <w:pPr>
        <w:pStyle w:val="QnT-Source"/>
      </w:pPr>
      <w:r>
        <w:t xml:space="preserve">Source: </w:t>
      </w:r>
      <w:r w:rsidR="005B0BEE">
        <w:t>2025</w:t>
      </w:r>
    </w:p>
    <w:p w14:paraId="38772E71" w14:textId="77777777" w:rsidR="002D58F4" w:rsidRPr="00142691" w:rsidRDefault="002D58F4" w:rsidP="00670FAB">
      <w:pPr>
        <w:pStyle w:val="QnT-Head1"/>
      </w:pPr>
      <w:bookmarkStart w:id="56" w:name="_Toc227581830"/>
      <w:r w:rsidRPr="00A51FDD">
        <w:lastRenderedPageBreak/>
        <w:t>Ma</w:t>
      </w:r>
      <w:r>
        <w:t>rket Drivers</w:t>
      </w:r>
      <w:bookmarkEnd w:id="53"/>
      <w:bookmarkEnd w:id="54"/>
      <w:bookmarkEnd w:id="56"/>
      <w:r>
        <w:t xml:space="preserve"> </w:t>
      </w:r>
    </w:p>
    <w:p w14:paraId="297688A1" w14:textId="091600A0" w:rsidR="004B6B7C" w:rsidRPr="004B6B7C" w:rsidRDefault="00E371AE" w:rsidP="000246B4">
      <w:pPr>
        <w:spacing w:line="360" w:lineRule="auto"/>
      </w:pPr>
      <w:bookmarkStart w:id="57" w:name="_Toc196868352"/>
      <w:bookmarkStart w:id="58" w:name="_Toc197355335"/>
      <w:r w:rsidRPr="00E371AE">
        <w:rPr>
          <w:b/>
          <w:bCs/>
        </w:rPr>
        <w:t>Decarbonization Mandates in the Maritime Industry</w:t>
      </w:r>
    </w:p>
    <w:p w14:paraId="0A55F8E0" w14:textId="0E13D40D" w:rsidR="001531BE" w:rsidRDefault="00E371AE" w:rsidP="00E371AE">
      <w:pPr>
        <w:spacing w:line="360" w:lineRule="auto"/>
      </w:pPr>
      <w:r w:rsidRPr="00E371AE">
        <w:t xml:space="preserve">The maritime sector is the single most powerful engine driving the green methanol market in 2026. Historically, shipping has been one of the most difficult sectors to electrify due to the extreme energy density required for long-haul voyages. Green methanol has emerged as the frontrunner because it is liquid at ambient temperatures, making it significantly easier to handle and store than hydrogen or ammonia. The </w:t>
      </w:r>
      <w:r w:rsidRPr="00E371AE">
        <w:rPr>
          <w:b/>
          <w:bCs/>
        </w:rPr>
        <w:t>International Maritime Organization (IMO)</w:t>
      </w:r>
      <w:r w:rsidRPr="00E371AE">
        <w:t xml:space="preserve"> has set a target to reach net-zero emissions by or around 2050, with "checkpoints" in 2030 and 2040. To meet these targets, shipowners are ordering hundreds of new methanol-ready vessels.</w:t>
      </w:r>
      <w:r>
        <w:t xml:space="preserve"> </w:t>
      </w:r>
    </w:p>
    <w:p w14:paraId="7B61FE34" w14:textId="663C5C92" w:rsidR="00E371AE" w:rsidRDefault="00E371AE" w:rsidP="00E371AE">
      <w:pPr>
        <w:spacing w:line="360" w:lineRule="auto"/>
      </w:pPr>
      <w:r w:rsidRPr="00E371AE">
        <w:t xml:space="preserve">For instance, major shipping lines have committed billions to fleet renewal programs. This "vessel-led" demand creates a predictable offtake market for fuel producers, encouraging them to invest in large-scale production facilities. Furthermore, regional regulations such as the </w:t>
      </w:r>
      <w:r w:rsidRPr="00E371AE">
        <w:rPr>
          <w:b/>
          <w:bCs/>
        </w:rPr>
        <w:t>EU Emissions Trading System (ETS)</w:t>
      </w:r>
      <w:r w:rsidRPr="00E371AE">
        <w:t xml:space="preserve"> and </w:t>
      </w:r>
      <w:proofErr w:type="spellStart"/>
      <w:r w:rsidRPr="00E371AE">
        <w:rPr>
          <w:b/>
          <w:bCs/>
        </w:rPr>
        <w:t>FuelEU</w:t>
      </w:r>
      <w:proofErr w:type="spellEnd"/>
      <w:r w:rsidRPr="00E371AE">
        <w:rPr>
          <w:b/>
          <w:bCs/>
        </w:rPr>
        <w:t xml:space="preserve"> Maritime</w:t>
      </w:r>
      <w:r w:rsidRPr="00E371AE">
        <w:t xml:space="preserve"> have introduced financial penalties for high-carbon fuels in European waters. This makes the "green premium" of methanol more palatable for operators, as the cost of carbon credits begins to outweigh the extra cost of the fuel. The infrastructure transition is also relatively straightforward; existing bunker barges and storage tanks can be retrofitted for methanol with far less capital than is required for liquefied natural gas (LNG). This combination of regulatory pressure, corporate sustainability goals, and technical feasibility makes maritime decarbonization the primary catalyst for market expansion.</w:t>
      </w:r>
    </w:p>
    <w:p w14:paraId="47F22F8F" w14:textId="77777777" w:rsidR="00E371AE" w:rsidRPr="001531BE" w:rsidRDefault="00E371AE" w:rsidP="000246B4">
      <w:pPr>
        <w:spacing w:line="360" w:lineRule="auto"/>
      </w:pPr>
    </w:p>
    <w:p w14:paraId="3D1C72DD" w14:textId="167E0225" w:rsidR="004B6B7C" w:rsidRPr="001531BE" w:rsidRDefault="00E371AE" w:rsidP="000246B4">
      <w:pPr>
        <w:spacing w:line="360" w:lineRule="auto"/>
        <w:rPr>
          <w:b/>
          <w:bCs/>
        </w:rPr>
      </w:pPr>
      <w:r w:rsidRPr="00E371AE">
        <w:rPr>
          <w:b/>
          <w:bCs/>
        </w:rPr>
        <w:t>Scaling of Green Hydrogen and "Power-to-X" Infrastructure</w:t>
      </w:r>
    </w:p>
    <w:p w14:paraId="174F8C6C" w14:textId="59B22698" w:rsidR="00E371AE" w:rsidRDefault="00E371AE" w:rsidP="00E371AE">
      <w:pPr>
        <w:spacing w:line="360" w:lineRule="auto"/>
      </w:pPr>
      <w:r w:rsidRPr="00E371AE">
        <w:t xml:space="preserve">The second major driver is the global expansion of </w:t>
      </w:r>
      <w:r w:rsidRPr="00E371AE">
        <w:rPr>
          <w:b/>
          <w:bCs/>
        </w:rPr>
        <w:t>Green Hydrogen</w:t>
      </w:r>
      <w:r w:rsidRPr="00E371AE">
        <w:t xml:space="preserve"> production. Since e-methanol requires green hydrogen as a primary input, the decreasing cost of </w:t>
      </w:r>
      <w:proofErr w:type="spellStart"/>
      <w:r w:rsidRPr="00E371AE">
        <w:t>electrolyzers</w:t>
      </w:r>
      <w:proofErr w:type="spellEnd"/>
      <w:r w:rsidRPr="00E371AE">
        <w:t xml:space="preserve"> and the increasing abundance of renewable energy (wind and solar) are directly lowering the barriers to methanol production. In 2026, many nations are adopting "Power-to-X" strategies, where excess renewable electricity is converted into liquid fuels to prevent energy wastage during periods of oversupply. Green methanol serves as an ideal "liquid battery," allowing countries with high renewable potential, such as Chile, Australia, and Egypt, to export their sunshine and wind to energy-hungry regions in Europe and Asia.</w:t>
      </w:r>
    </w:p>
    <w:p w14:paraId="41626062" w14:textId="77777777" w:rsidR="00E371AE" w:rsidRPr="00E371AE" w:rsidRDefault="00E371AE" w:rsidP="00E371AE">
      <w:pPr>
        <w:spacing w:line="360" w:lineRule="auto"/>
      </w:pPr>
      <w:r w:rsidRPr="00E371AE">
        <w:t xml:space="preserve">The technological maturity of </w:t>
      </w:r>
      <w:r w:rsidRPr="00E371AE">
        <w:rPr>
          <w:b/>
          <w:bCs/>
        </w:rPr>
        <w:t>Carbon Capture and Utilization (CCU)</w:t>
      </w:r>
      <w:r w:rsidRPr="00E371AE">
        <w:t xml:space="preserve"> is also playing a critical role. Industrial plants—such as cement kilns and steel mills—are increasingly capturing their $CO_2$ emissions to avoid carbon taxes. Instead of simply sequestering this carbon underground, they are partnering with methanol producers to use the $CO_2$ as a feedstock. This creates a </w:t>
      </w:r>
      <w:r w:rsidRPr="00E371AE">
        <w:lastRenderedPageBreak/>
        <w:t xml:space="preserve">circular economy where waste carbon becomes a valuable commodity. Government incentives, such as the </w:t>
      </w:r>
      <w:r w:rsidRPr="00E371AE">
        <w:rPr>
          <w:b/>
          <w:bCs/>
        </w:rPr>
        <w:t>Clean Hydrogen Production Tax Credit</w:t>
      </w:r>
      <w:r w:rsidRPr="00E371AE">
        <w:t xml:space="preserve"> in the U.S., have further de-risked these projects, leading to a "gold rush" of investment. As electrolysis efficiency improves and the supply of green hydrogen stabilizes, the scalability of e-methanol will continue to accelerate, making it a competitive alternative to traditional fossil fuels.</w:t>
      </w:r>
    </w:p>
    <w:p w14:paraId="4BB481DF" w14:textId="77777777" w:rsidR="00E371AE" w:rsidRDefault="00E371AE" w:rsidP="00981B7A"/>
    <w:p w14:paraId="37AF3ADB" w14:textId="77777777" w:rsidR="003309D7" w:rsidRDefault="003309D7" w:rsidP="00981B7A"/>
    <w:p w14:paraId="7CE3BE13" w14:textId="77777777" w:rsidR="003309D7" w:rsidRDefault="003309D7" w:rsidP="00981B7A"/>
    <w:p w14:paraId="1FD02D81" w14:textId="45DFD7B7" w:rsidR="002D58F4" w:rsidRDefault="002D58F4" w:rsidP="00670FAB">
      <w:pPr>
        <w:pStyle w:val="QnT-Head1"/>
      </w:pPr>
      <w:bookmarkStart w:id="59" w:name="_Toc227581831"/>
      <w:r>
        <w:t>Market Restraints</w:t>
      </w:r>
      <w:bookmarkEnd w:id="57"/>
      <w:bookmarkEnd w:id="58"/>
      <w:bookmarkEnd w:id="59"/>
      <w:r>
        <w:t xml:space="preserve"> </w:t>
      </w:r>
    </w:p>
    <w:p w14:paraId="4A356CC2" w14:textId="43E079E0" w:rsidR="000246B4" w:rsidRPr="003309D7" w:rsidRDefault="003309D7" w:rsidP="003309D7">
      <w:pPr>
        <w:tabs>
          <w:tab w:val="clear" w:pos="15264"/>
        </w:tabs>
        <w:spacing w:before="100" w:beforeAutospacing="1" w:after="100" w:afterAutospacing="1" w:line="240" w:lineRule="auto"/>
        <w:jc w:val="left"/>
        <w:rPr>
          <w:rFonts w:ascii="Times New Roman" w:eastAsia="Times New Roman" w:hAnsi="Times New Roman" w:cs="Times New Roman"/>
          <w:b/>
          <w:bCs/>
          <w:color w:val="auto"/>
          <w:sz w:val="24"/>
          <w:szCs w:val="24"/>
          <w:lang w:eastAsia="en-US"/>
        </w:rPr>
      </w:pPr>
      <w:r w:rsidRPr="003309D7">
        <w:rPr>
          <w:rFonts w:ascii="Times New Roman" w:eastAsia="Times New Roman" w:hAnsi="Times New Roman" w:cs="Times New Roman"/>
          <w:b/>
          <w:bCs/>
          <w:color w:val="auto"/>
          <w:sz w:val="24"/>
          <w:szCs w:val="24"/>
          <w:lang w:eastAsia="en-US"/>
        </w:rPr>
        <w:t>High Production Costs and the "Green Premium"</w:t>
      </w:r>
    </w:p>
    <w:p w14:paraId="4C7F626A" w14:textId="13575A2C" w:rsidR="004A3C94" w:rsidRDefault="003309D7" w:rsidP="003309D7">
      <w:pPr>
        <w:spacing w:line="360" w:lineRule="auto"/>
      </w:pPr>
      <w:r w:rsidRPr="003309D7">
        <w:t xml:space="preserve">The most significant barrier to the adoption of green methanol is its </w:t>
      </w:r>
      <w:r w:rsidRPr="003309D7">
        <w:rPr>
          <w:b/>
          <w:bCs/>
        </w:rPr>
        <w:t>prohibitively high cost</w:t>
      </w:r>
      <w:r w:rsidRPr="003309D7">
        <w:t xml:space="preserve"> compared to conventional "grey" methanol. In 2026, green methanol is estimated to cost anywhere from </w:t>
      </w:r>
      <w:r w:rsidRPr="003309D7">
        <w:rPr>
          <w:b/>
          <w:bCs/>
        </w:rPr>
        <w:t>two to four times</w:t>
      </w:r>
      <w:r w:rsidRPr="003309D7">
        <w:t xml:space="preserve"> more than fossil-based methanol. The price of e-methanol is heavily dictated by the cost of renewable electricity and the current high capital expenditure (</w:t>
      </w:r>
      <w:proofErr w:type="spellStart"/>
      <w:r w:rsidRPr="003309D7">
        <w:t>CapEx</w:t>
      </w:r>
      <w:proofErr w:type="spellEnd"/>
      <w:r w:rsidRPr="003309D7">
        <w:t xml:space="preserve">) of </w:t>
      </w:r>
      <w:proofErr w:type="spellStart"/>
      <w:r w:rsidRPr="003309D7">
        <w:t>electrolyzers</w:t>
      </w:r>
      <w:proofErr w:type="spellEnd"/>
      <w:r w:rsidRPr="003309D7">
        <w:t>. While renewable energy prices have fallen, the intermittent nature of wind and solar requires expensive storage solutions or backup power to keep methanol synthesis plants running 24/7, which further inflates the final price per ton.</w:t>
      </w:r>
      <w:r>
        <w:t xml:space="preserve"> </w:t>
      </w:r>
    </w:p>
    <w:p w14:paraId="1FB7FBA6" w14:textId="0EEE7C48" w:rsidR="003309D7" w:rsidRPr="004A3C94" w:rsidRDefault="003309D7" w:rsidP="003309D7">
      <w:pPr>
        <w:spacing w:line="360" w:lineRule="auto"/>
      </w:pPr>
      <w:r w:rsidRPr="003309D7">
        <w:t xml:space="preserve">Bio-methanol, while slightly cheaper than e-methanol, faces its own cost challenges related to </w:t>
      </w:r>
      <w:r w:rsidRPr="003309D7">
        <w:rPr>
          <w:b/>
          <w:bCs/>
        </w:rPr>
        <w:t>feedstock logistics</w:t>
      </w:r>
      <w:r w:rsidRPr="003309D7">
        <w:t xml:space="preserve">. Collecting, transporting, and processing biomass (such as agricultural waste) is a labor-intensive process with thin margins. Furthermore, the global supply of "truly sustainable" biomass is limited, leading to competition with other biofuels (like SAF) and driving up prices. For many cost-sensitive industries, particularly in developing economies, this "green premium" is a deal-breaker. Without massive carbon taxes on fossil fuels or significant government subsidies to bridge the price gap, many potential </w:t>
      </w:r>
      <w:proofErr w:type="spellStart"/>
      <w:r w:rsidRPr="003309D7">
        <w:t>offtakers</w:t>
      </w:r>
      <w:proofErr w:type="spellEnd"/>
      <w:r w:rsidRPr="003309D7">
        <w:t xml:space="preserve"> are hesitant to sign the 10- or 15-year contracts that producers need to secure project financing. This "chicken-and-egg" problem—where high costs prevent scaling, and a lack of scale keeps costs high—remains a persistent drag on the market.</w:t>
      </w:r>
    </w:p>
    <w:p w14:paraId="27ED914D" w14:textId="4DEF5CF1" w:rsidR="00F92E7D" w:rsidRDefault="00F92E7D" w:rsidP="000246B4">
      <w:pPr>
        <w:spacing w:line="360" w:lineRule="auto"/>
      </w:pPr>
    </w:p>
    <w:p w14:paraId="6B5CE10E" w14:textId="77777777" w:rsidR="000246B4" w:rsidRDefault="000246B4" w:rsidP="000246B4">
      <w:pPr>
        <w:spacing w:line="360" w:lineRule="auto"/>
      </w:pPr>
    </w:p>
    <w:p w14:paraId="098DF517" w14:textId="78EFC998" w:rsidR="002D58F4" w:rsidRDefault="007A3939" w:rsidP="00670FAB">
      <w:pPr>
        <w:pStyle w:val="QnT-Head1"/>
      </w:pPr>
      <w:bookmarkStart w:id="60" w:name="_Toc196868353"/>
      <w:bookmarkStart w:id="61" w:name="_Toc197355336"/>
      <w:r>
        <w:br w:type="column"/>
      </w:r>
      <w:bookmarkStart w:id="62" w:name="_Toc227581832"/>
      <w:r w:rsidR="002D58F4">
        <w:lastRenderedPageBreak/>
        <w:t>Market Opportunities</w:t>
      </w:r>
      <w:bookmarkEnd w:id="60"/>
      <w:bookmarkEnd w:id="61"/>
      <w:bookmarkEnd w:id="62"/>
      <w:r w:rsidR="002D58F4">
        <w:t xml:space="preserve"> </w:t>
      </w:r>
    </w:p>
    <w:p w14:paraId="3F968665" w14:textId="41A3B6C8" w:rsidR="004B6B7C" w:rsidRDefault="004B6B7C" w:rsidP="000246B4">
      <w:pPr>
        <w:spacing w:line="360" w:lineRule="auto"/>
      </w:pPr>
    </w:p>
    <w:p w14:paraId="25EEC9C3" w14:textId="29E06EC8" w:rsidR="000246B4" w:rsidRPr="000246B4" w:rsidRDefault="00543B09" w:rsidP="000246B4">
      <w:pPr>
        <w:spacing w:line="360" w:lineRule="auto"/>
      </w:pPr>
      <w:r w:rsidRPr="00543B09">
        <w:rPr>
          <w:rFonts w:ascii="Times New Roman" w:eastAsia="Times New Roman" w:hAnsi="Times New Roman" w:cs="Times New Roman"/>
          <w:noProof/>
          <w:color w:val="auto"/>
          <w:sz w:val="24"/>
          <w:szCs w:val="24"/>
          <w:lang w:eastAsia="en-US"/>
        </w:rPr>
        <w:drawing>
          <wp:inline distT="0" distB="0" distL="0" distR="0" wp14:anchorId="363C9BB5" wp14:editId="4E2E3290">
            <wp:extent cx="11691257" cy="2525395"/>
            <wp:effectExtent l="0" t="0" r="5715" b="8255"/>
            <wp:docPr id="41" name="Picture 4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01A24C14" w14:textId="6619D77B" w:rsidR="000246B4" w:rsidRPr="000246B4" w:rsidRDefault="000246B4" w:rsidP="000246B4">
      <w:pPr>
        <w:spacing w:line="360" w:lineRule="auto"/>
      </w:pPr>
    </w:p>
    <w:p w14:paraId="58C63715" w14:textId="3DE7D34F" w:rsidR="004A3C94" w:rsidRDefault="004A3C94" w:rsidP="000246B4">
      <w:pPr>
        <w:spacing w:line="360" w:lineRule="auto"/>
      </w:pPr>
    </w:p>
    <w:p w14:paraId="12CCE0F5" w14:textId="77777777" w:rsidR="000246B4" w:rsidRDefault="000246B4" w:rsidP="000246B4">
      <w:pPr>
        <w:spacing w:line="360" w:lineRule="auto"/>
      </w:pPr>
    </w:p>
    <w:p w14:paraId="78ED611E" w14:textId="77777777" w:rsidR="000246B4" w:rsidRPr="004A3C94" w:rsidRDefault="000246B4" w:rsidP="000246B4">
      <w:pPr>
        <w:spacing w:line="360" w:lineRule="auto"/>
      </w:pPr>
    </w:p>
    <w:p w14:paraId="21A1B536" w14:textId="259A946B" w:rsidR="002D58F4" w:rsidRDefault="007A3939" w:rsidP="00670FAB">
      <w:pPr>
        <w:pStyle w:val="QnT-Head1"/>
      </w:pPr>
      <w:bookmarkStart w:id="63" w:name="_Toc196868354"/>
      <w:bookmarkStart w:id="64" w:name="_Toc197355337"/>
      <w:r>
        <w:br w:type="column"/>
      </w:r>
      <w:bookmarkStart w:id="65" w:name="_Toc227581833"/>
      <w:r w:rsidR="002D58F4">
        <w:lastRenderedPageBreak/>
        <w:t>Market Challenges</w:t>
      </w:r>
      <w:bookmarkEnd w:id="63"/>
      <w:bookmarkEnd w:id="64"/>
      <w:bookmarkEnd w:id="65"/>
      <w:r w:rsidR="002D58F4">
        <w:t xml:space="preserve"> </w:t>
      </w:r>
    </w:p>
    <w:p w14:paraId="54DC87ED" w14:textId="0F3BA9E8" w:rsidR="004A3C94" w:rsidRPr="004A3C94" w:rsidRDefault="00543B09" w:rsidP="004A3C94">
      <w:pPr>
        <w:spacing w:line="360" w:lineRule="auto"/>
      </w:pPr>
      <w:r w:rsidRPr="00543B09">
        <w:rPr>
          <w:rFonts w:ascii="Times New Roman" w:eastAsia="Times New Roman" w:hAnsi="Times New Roman" w:cs="Times New Roman"/>
          <w:noProof/>
          <w:color w:val="auto"/>
          <w:sz w:val="24"/>
          <w:szCs w:val="24"/>
          <w:lang w:eastAsia="en-US"/>
        </w:rPr>
        <w:drawing>
          <wp:inline distT="0" distB="0" distL="0" distR="0" wp14:anchorId="7EF1D4D0" wp14:editId="1E7E1DDC">
            <wp:extent cx="11691257" cy="2525395"/>
            <wp:effectExtent l="0" t="0" r="5715" b="8255"/>
            <wp:docPr id="43" name="Picture 43"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27619AEF" w14:textId="2504A1FA" w:rsidR="00F92E7D" w:rsidRPr="00F92E7D" w:rsidRDefault="00F92E7D" w:rsidP="00F92E7D">
      <w:pPr>
        <w:spacing w:line="360" w:lineRule="auto"/>
      </w:pPr>
    </w:p>
    <w:p w14:paraId="58FE738C" w14:textId="66818702" w:rsidR="00F045D5" w:rsidRPr="00F045D5" w:rsidRDefault="00F045D5" w:rsidP="00F045D5">
      <w:pPr>
        <w:spacing w:line="360" w:lineRule="auto"/>
      </w:pPr>
    </w:p>
    <w:p w14:paraId="4F7C7AC4" w14:textId="34A3B7DF" w:rsidR="001531BE" w:rsidRPr="001531BE" w:rsidRDefault="001531BE" w:rsidP="001531BE">
      <w:pPr>
        <w:spacing w:line="360" w:lineRule="auto"/>
      </w:pPr>
    </w:p>
    <w:p w14:paraId="53B19934" w14:textId="757EA02B" w:rsidR="002D58F4" w:rsidRDefault="002D58F4" w:rsidP="002D58F4"/>
    <w:p w14:paraId="5F4F4FC2" w14:textId="77777777" w:rsidR="00055322" w:rsidRPr="00055322" w:rsidRDefault="00055322" w:rsidP="00055322"/>
    <w:p w14:paraId="00B3A696" w14:textId="77777777" w:rsidR="002D58F4" w:rsidRDefault="002D58F4" w:rsidP="002D58F4">
      <w:pPr>
        <w:tabs>
          <w:tab w:val="clear" w:pos="15264"/>
        </w:tabs>
        <w:spacing w:after="0" w:line="240" w:lineRule="auto"/>
        <w:jc w:val="left"/>
        <w:rPr>
          <w:rFonts w:ascii="Poppins" w:hAnsi="Poppins"/>
          <w:caps/>
          <w:color w:val="4B4B55"/>
          <w:spacing w:val="10"/>
          <w:sz w:val="30"/>
        </w:rPr>
      </w:pPr>
      <w:bookmarkStart w:id="66" w:name="_Toc196868355"/>
      <w:r>
        <w:br w:type="page"/>
      </w:r>
    </w:p>
    <w:p w14:paraId="070A8B8F" w14:textId="77777777" w:rsidR="002D58F4" w:rsidRDefault="002D58F4" w:rsidP="00670FAB">
      <w:pPr>
        <w:pStyle w:val="QnT-Head1"/>
      </w:pPr>
      <w:bookmarkStart w:id="67" w:name="_Toc197355338"/>
      <w:bookmarkStart w:id="68" w:name="_Toc227581834"/>
      <w:r>
        <w:lastRenderedPageBreak/>
        <w:t>Technological Advancements &amp; Innovations</w:t>
      </w:r>
      <w:bookmarkEnd w:id="66"/>
      <w:bookmarkEnd w:id="67"/>
      <w:bookmarkEnd w:id="68"/>
    </w:p>
    <w:p w14:paraId="3A988FDE" w14:textId="0E0845B9" w:rsidR="002D58F4" w:rsidRPr="00627F60" w:rsidRDefault="002D58F4" w:rsidP="00694D7C">
      <w:pPr>
        <w:pStyle w:val="QnT-FigureTitle"/>
      </w:pPr>
      <w:bookmarkStart w:id="69" w:name="_Toc196868177"/>
      <w:bookmarkStart w:id="70" w:name="_Toc197353851"/>
      <w:bookmarkStart w:id="71" w:name="_Toc229142620"/>
      <w:r w:rsidRPr="00627F60">
        <w:t>Technological Advancements &amp; Innovations</w:t>
      </w:r>
      <w:bookmarkEnd w:id="69"/>
      <w:bookmarkEnd w:id="70"/>
      <w:bookmarkEnd w:id="71"/>
    </w:p>
    <w:p w14:paraId="09D40F5B" w14:textId="77777777" w:rsidR="002D58F4" w:rsidRDefault="0089354B" w:rsidP="002D58F4">
      <w:pPr>
        <w:pStyle w:val="QnT-Figureline"/>
      </w:pPr>
      <w:r w:rsidRPr="0089354B">
        <w:rPr>
          <w:noProof/>
          <w:lang w:val="en-US" w:eastAsia="en-US"/>
        </w:rPr>
        <w:drawing>
          <wp:inline distT="0" distB="0" distL="0" distR="0" wp14:anchorId="2B02CC71" wp14:editId="2569DCA6">
            <wp:extent cx="10199914" cy="4578604"/>
            <wp:effectExtent l="0" t="0" r="0" b="0"/>
            <wp:docPr id="16905233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210318" cy="4583274"/>
                    </a:xfrm>
                    <a:prstGeom prst="rect">
                      <a:avLst/>
                    </a:prstGeom>
                    <a:noFill/>
                    <a:ln>
                      <a:noFill/>
                    </a:ln>
                  </pic:spPr>
                </pic:pic>
              </a:graphicData>
            </a:graphic>
          </wp:inline>
        </w:drawing>
      </w:r>
    </w:p>
    <w:p w14:paraId="275DCDCF" w14:textId="77777777" w:rsidR="00D43D8B" w:rsidRDefault="00D43D8B" w:rsidP="00D43D8B">
      <w:pPr>
        <w:pStyle w:val="QnT-Source"/>
      </w:pPr>
      <w:r>
        <w:t xml:space="preserve">Source: </w:t>
      </w:r>
      <w:r w:rsidR="005B0BEE">
        <w:t>2025</w:t>
      </w:r>
    </w:p>
    <w:p w14:paraId="54AD3712" w14:textId="4FCBA00E" w:rsidR="002D58F4" w:rsidRPr="00694D7C" w:rsidRDefault="002D58F4" w:rsidP="00641F67">
      <w:pPr>
        <w:pStyle w:val="QnT-Chapterhead"/>
      </w:pPr>
      <w:bookmarkStart w:id="72" w:name="_Toc196868356"/>
      <w:bookmarkStart w:id="73" w:name="_Toc197355339"/>
      <w:bookmarkStart w:id="74" w:name="_Toc227581835"/>
      <w:r w:rsidRPr="00694D7C">
        <w:lastRenderedPageBreak/>
        <w:t xml:space="preserve">Industry Outlook- </w:t>
      </w:r>
      <w:r w:rsidR="00D024D6">
        <w:t>GREEN METHANOL</w:t>
      </w:r>
      <w:r w:rsidR="00607187">
        <w:t xml:space="preserve"> </w:t>
      </w:r>
      <w:r w:rsidRPr="00694D7C">
        <w:t>Market</w:t>
      </w:r>
      <w:bookmarkEnd w:id="72"/>
      <w:bookmarkEnd w:id="73"/>
      <w:bookmarkEnd w:id="74"/>
    </w:p>
    <w:p w14:paraId="14268236" w14:textId="12D8C13B" w:rsidR="002D58F4" w:rsidRPr="00142691" w:rsidRDefault="002D58F4" w:rsidP="00670FAB">
      <w:pPr>
        <w:pStyle w:val="QnT-Head1"/>
      </w:pPr>
      <w:bookmarkStart w:id="75" w:name="_Toc196868357"/>
      <w:bookmarkStart w:id="76" w:name="_Toc197355340"/>
      <w:bookmarkStart w:id="77" w:name="_Toc227581836"/>
      <w:r>
        <w:t>Value Chain Analysis</w:t>
      </w:r>
      <w:bookmarkEnd w:id="75"/>
      <w:bookmarkEnd w:id="76"/>
      <w:bookmarkEnd w:id="77"/>
    </w:p>
    <w:p w14:paraId="245E0ED6" w14:textId="0AAF4E9F" w:rsidR="002D58F4" w:rsidRPr="00694D7C" w:rsidRDefault="002D58F4" w:rsidP="00694D7C">
      <w:pPr>
        <w:pStyle w:val="QnT-FigureTitle"/>
      </w:pPr>
      <w:bookmarkStart w:id="78" w:name="_Toc196868178"/>
      <w:bookmarkStart w:id="79" w:name="_Toc197353852"/>
      <w:bookmarkStart w:id="80" w:name="_Toc229142621"/>
      <w:r w:rsidRPr="00694D7C">
        <w:t>Value Chain Analysis</w:t>
      </w:r>
      <w:bookmarkEnd w:id="78"/>
      <w:bookmarkEnd w:id="79"/>
      <w:bookmarkEnd w:id="80"/>
      <w:r w:rsidRPr="00694D7C">
        <w:t xml:space="preserve">  </w:t>
      </w:r>
    </w:p>
    <w:p w14:paraId="476BEA94" w14:textId="77777777" w:rsidR="002D58F4" w:rsidRDefault="002D58F4" w:rsidP="002D58F4">
      <w:pPr>
        <w:pStyle w:val="QnT-Figureline"/>
      </w:pPr>
      <w:r w:rsidRPr="00CF5BFF">
        <w:t xml:space="preserve"> </w:t>
      </w:r>
      <w:r w:rsidR="00CD4566" w:rsidRPr="00CD4566">
        <w:rPr>
          <w:noProof/>
          <w:lang w:val="en-US" w:eastAsia="en-US"/>
        </w:rPr>
        <w:drawing>
          <wp:inline distT="0" distB="0" distL="0" distR="0" wp14:anchorId="69429EB9" wp14:editId="3BD017EB">
            <wp:extent cx="8806881" cy="3766146"/>
            <wp:effectExtent l="0" t="0" r="0" b="6350"/>
            <wp:docPr id="742993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153"/>
                    <a:stretch>
                      <a:fillRect/>
                    </a:stretch>
                  </pic:blipFill>
                  <pic:spPr bwMode="auto">
                    <a:xfrm>
                      <a:off x="0" y="0"/>
                      <a:ext cx="8828012" cy="3775182"/>
                    </a:xfrm>
                    <a:prstGeom prst="rect">
                      <a:avLst/>
                    </a:prstGeom>
                    <a:noFill/>
                    <a:ln>
                      <a:noFill/>
                    </a:ln>
                    <a:extLst>
                      <a:ext uri="{53640926-AAD7-44D8-BBD7-CCE9431645EC}">
                        <a14:shadowObscured xmlns:a14="http://schemas.microsoft.com/office/drawing/2010/main"/>
                      </a:ext>
                    </a:extLst>
                  </pic:spPr>
                </pic:pic>
              </a:graphicData>
            </a:graphic>
          </wp:inline>
        </w:drawing>
      </w:r>
    </w:p>
    <w:p w14:paraId="12130A82" w14:textId="77777777" w:rsidR="002D58F4" w:rsidRPr="00CF5BFF" w:rsidRDefault="00D43D8B" w:rsidP="00D43D8B">
      <w:pPr>
        <w:pStyle w:val="QnT-Source"/>
      </w:pPr>
      <w:r>
        <w:t xml:space="preserve">Source: </w:t>
      </w:r>
      <w:r w:rsidR="005B0BEE">
        <w:t>2025</w:t>
      </w:r>
    </w:p>
    <w:p w14:paraId="7F86CF6D" w14:textId="77777777" w:rsidR="002D58F4" w:rsidRPr="00C2621C" w:rsidRDefault="002D58F4" w:rsidP="00C2621C">
      <w:r w:rsidRPr="00C2621C">
        <w:lastRenderedPageBreak/>
        <w:t xml:space="preserve">Value Chain Analysis is a strategic framework used to examine the internal activities of a business or industry to understand how value is created and where competitive advantage can be gained. The objective is to analyze each step involved in the marketing, and delivery of a </w:t>
      </w:r>
      <w:r w:rsidR="00E5395B">
        <w:t>device</w:t>
      </w:r>
      <w:r w:rsidRPr="00C2621C">
        <w:t xml:space="preserve"> or service, from initial sourcing to after-sales support, in order to identify opportunities for cost reduction, process improvement, or value enhancement.</w:t>
      </w:r>
    </w:p>
    <w:p w14:paraId="71D07D42" w14:textId="66068869" w:rsidR="002D58F4" w:rsidRPr="00C2621C" w:rsidRDefault="002D58F4" w:rsidP="00C2621C">
      <w:r w:rsidRPr="00C2621C">
        <w:t xml:space="preserve">The value chain is typically divided into two categories: primary activities and support activities. Primary activities are directly involved in the creation and delivery of a </w:t>
      </w:r>
      <w:r w:rsidR="009268B4">
        <w:t>product</w:t>
      </w:r>
      <w:r w:rsidR="009268B4" w:rsidRPr="00C2621C">
        <w:t xml:space="preserve"> </w:t>
      </w:r>
      <w:r w:rsidRPr="00C2621C">
        <w:t xml:space="preserve">or service. These include inbound logistics, which encompasses the receiving and storage; operations, which refers to the transformation of inputs into final </w:t>
      </w:r>
      <w:r w:rsidR="009268B4">
        <w:t>product</w:t>
      </w:r>
      <w:r w:rsidRPr="00C2621C">
        <w:t>; outbound logistics, which involves the distribution of finished goods; marketing and sales, which focus on customer engagement and revenue generation; and service, which includes post-sale support such as maintenance and customer care.</w:t>
      </w:r>
      <w:r w:rsidR="00145981">
        <w:t xml:space="preserve"> </w:t>
      </w:r>
    </w:p>
    <w:p w14:paraId="66624622" w14:textId="23AC0315" w:rsidR="002D58F4" w:rsidRPr="00C2621C" w:rsidRDefault="002D58F4" w:rsidP="00C2621C">
      <w:r w:rsidRPr="00C2621C">
        <w:t>Support activities, on the other hand, provide the necessary infrastructure and inputs that allow the primary activities to function efficiently. These include firm here</w:t>
      </w:r>
      <w:r w:rsidR="00055322">
        <w:t xml:space="preserve"> </w:t>
      </w:r>
      <w:r w:rsidRPr="00C2621C">
        <w:t xml:space="preserve">infrastructure such as finance, planning, and legal; human resource management, which ensures the recruitment and development of skilled personnel; </w:t>
      </w:r>
      <w:r w:rsidR="009268B4">
        <w:t>product</w:t>
      </w:r>
      <w:r w:rsidR="009268B4" w:rsidRPr="00C2621C">
        <w:t xml:space="preserve"> </w:t>
      </w:r>
      <w:r w:rsidRPr="00C2621C">
        <w:t xml:space="preserve">development, which drives innovation and process improvement; and procurement, which involves acquiring the resources and inputs required for </w:t>
      </w:r>
      <w:r w:rsidR="00E5395B">
        <w:t>device</w:t>
      </w:r>
      <w:r w:rsidRPr="00C2621C">
        <w:t>.</w:t>
      </w:r>
      <w:r w:rsidR="00145981">
        <w:t xml:space="preserve">  </w:t>
      </w:r>
    </w:p>
    <w:p w14:paraId="63297B9D" w14:textId="5D958B3F" w:rsidR="002D58F4" w:rsidRPr="00C2621C" w:rsidRDefault="002D58F4" w:rsidP="00C2621C">
      <w:r w:rsidRPr="00C2621C">
        <w:t xml:space="preserve">Conducting a value chain analysis enables organizations to identify specific activities where value is added or lost. This insight supports strategic decisions such as outsourcing non-core functions, investing in </w:t>
      </w:r>
      <w:r w:rsidR="009268B4">
        <w:t>product</w:t>
      </w:r>
      <w:r w:rsidR="009268B4" w:rsidRPr="00C2621C">
        <w:t xml:space="preserve"> </w:t>
      </w:r>
      <w:r w:rsidRPr="00C2621C">
        <w:t>to streamline operations, or reengineering processes to better meet customer needs. Furthermore, by benchmarking against competitors, firms can assess where they hold cost or differentiation advantages within the value chain.</w:t>
      </w:r>
      <w:r w:rsidR="009268B4">
        <w:t xml:space="preserve"> </w:t>
      </w:r>
    </w:p>
    <w:p w14:paraId="49781A24" w14:textId="052469C0" w:rsidR="002D58F4" w:rsidRPr="00C2621C" w:rsidRDefault="002D58F4" w:rsidP="00C2621C">
      <w:r w:rsidRPr="00C2621C">
        <w:t>Ultimately, value chain analysis is a powerful tool for uncovering internal strengths and weaknesses, aligning operations with strategic goals, and enhancing overall organizational performance. It plays a crucial role in shaping competitive strategy by focusing on activities that contribute most to customer value and business success.</w:t>
      </w:r>
      <w:r w:rsidR="00145981">
        <w:t xml:space="preserve"> </w:t>
      </w:r>
    </w:p>
    <w:p w14:paraId="1F8FA455" w14:textId="77777777" w:rsidR="002D58F4" w:rsidRDefault="002D58F4" w:rsidP="002D58F4">
      <w:pPr>
        <w:pStyle w:val="QnT-Source"/>
      </w:pPr>
    </w:p>
    <w:p w14:paraId="64A00EC5" w14:textId="77777777" w:rsidR="002D58F4" w:rsidRDefault="002D58F4" w:rsidP="002D58F4">
      <w:pPr>
        <w:tabs>
          <w:tab w:val="clear" w:pos="15264"/>
        </w:tabs>
        <w:spacing w:after="0" w:line="240" w:lineRule="auto"/>
        <w:jc w:val="left"/>
        <w:rPr>
          <w:rFonts w:ascii="Poppins" w:hAnsi="Poppins"/>
          <w:caps/>
          <w:color w:val="4B4B55"/>
          <w:spacing w:val="10"/>
          <w:sz w:val="32"/>
        </w:rPr>
      </w:pPr>
      <w:bookmarkStart w:id="81" w:name="_Toc196868358"/>
      <w:bookmarkStart w:id="82" w:name="_Toc197355341"/>
      <w:r>
        <w:br w:type="page"/>
      </w:r>
    </w:p>
    <w:p w14:paraId="6B6376C0" w14:textId="77777777" w:rsidR="002D58F4" w:rsidRDefault="002D58F4" w:rsidP="00670FAB">
      <w:pPr>
        <w:pStyle w:val="QnT-Head1"/>
      </w:pPr>
      <w:bookmarkStart w:id="83" w:name="_Toc227581837"/>
      <w:r>
        <w:lastRenderedPageBreak/>
        <w:t>Regulatory Landscape</w:t>
      </w:r>
      <w:bookmarkEnd w:id="81"/>
      <w:bookmarkEnd w:id="82"/>
      <w:bookmarkEnd w:id="83"/>
    </w:p>
    <w:p w14:paraId="104CD03B" w14:textId="77777777" w:rsidR="00543B09" w:rsidRPr="00C2621C" w:rsidRDefault="00543B09" w:rsidP="00C2621C"/>
    <w:p w14:paraId="7624F58F" w14:textId="77777777" w:rsidR="002D58F4" w:rsidRDefault="00CD4566" w:rsidP="002D58F4">
      <w:pPr>
        <w:pStyle w:val="QnT-Figureline"/>
      </w:pPr>
      <w:r w:rsidRPr="00CD4566">
        <w:rPr>
          <w:noProof/>
          <w:lang w:val="en-US" w:eastAsia="en-US"/>
        </w:rPr>
        <w:drawing>
          <wp:inline distT="0" distB="0" distL="0" distR="0" wp14:anchorId="39325DC0" wp14:editId="5C435E3F">
            <wp:extent cx="6800850" cy="3643733"/>
            <wp:effectExtent l="0" t="0" r="0" b="0"/>
            <wp:docPr id="1059563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15069" cy="3651351"/>
                    </a:xfrm>
                    <a:prstGeom prst="rect">
                      <a:avLst/>
                    </a:prstGeom>
                    <a:noFill/>
                    <a:ln>
                      <a:noFill/>
                    </a:ln>
                  </pic:spPr>
                </pic:pic>
              </a:graphicData>
            </a:graphic>
          </wp:inline>
        </w:drawing>
      </w:r>
    </w:p>
    <w:p w14:paraId="02ED6A49" w14:textId="060AE216" w:rsidR="00D43D8B" w:rsidRDefault="00D43D8B" w:rsidP="00D43D8B">
      <w:pPr>
        <w:pStyle w:val="QnT-Source"/>
      </w:pPr>
      <w:bookmarkStart w:id="84" w:name="_Toc196868359"/>
      <w:bookmarkStart w:id="85" w:name="_Toc197355342"/>
      <w:r>
        <w:t xml:space="preserve">Source: </w:t>
      </w:r>
      <w:r w:rsidR="005B0BEE">
        <w:t>2025</w:t>
      </w:r>
    </w:p>
    <w:p w14:paraId="6A90186B" w14:textId="4576DB48" w:rsidR="00543B09" w:rsidRDefault="00543B09" w:rsidP="00D43D8B">
      <w:pPr>
        <w:pStyle w:val="QnT-Source"/>
      </w:pPr>
    </w:p>
    <w:p w14:paraId="7BC7432D" w14:textId="57530CC4" w:rsidR="00543B09" w:rsidRDefault="00543B09" w:rsidP="00D43D8B">
      <w:pPr>
        <w:pStyle w:val="QnT-Source"/>
      </w:pPr>
    </w:p>
    <w:p w14:paraId="281DA66D" w14:textId="77777777" w:rsidR="00543B09" w:rsidRDefault="00543B09" w:rsidP="00D43D8B">
      <w:pPr>
        <w:pStyle w:val="QnT-Source"/>
      </w:pPr>
    </w:p>
    <w:p w14:paraId="69132565" w14:textId="77777777" w:rsidR="00055322" w:rsidRDefault="00055322" w:rsidP="00D43D8B">
      <w:pPr>
        <w:pStyle w:val="QnT-Source"/>
      </w:pPr>
    </w:p>
    <w:p w14:paraId="1E8E7A59" w14:textId="77777777" w:rsidR="002D58F4" w:rsidRDefault="002D58F4" w:rsidP="00670FAB">
      <w:pPr>
        <w:pStyle w:val="QnT-Head1"/>
      </w:pPr>
      <w:bookmarkStart w:id="86" w:name="_Toc227581838"/>
      <w:r>
        <w:lastRenderedPageBreak/>
        <w:t>ESG (Environmental, Social, Governance) Impact</w:t>
      </w:r>
      <w:bookmarkEnd w:id="84"/>
      <w:bookmarkEnd w:id="85"/>
      <w:bookmarkEnd w:id="86"/>
      <w:r>
        <w:t xml:space="preserve"> </w:t>
      </w:r>
    </w:p>
    <w:p w14:paraId="07792842" w14:textId="77777777" w:rsidR="002D58F4" w:rsidRDefault="00262C63" w:rsidP="002D58F4">
      <w:pPr>
        <w:pStyle w:val="QnT-Figureline"/>
      </w:pPr>
      <w:r w:rsidRPr="00262C63">
        <w:rPr>
          <w:noProof/>
          <w:lang w:val="en-US" w:eastAsia="en-US"/>
        </w:rPr>
        <w:drawing>
          <wp:inline distT="0" distB="0" distL="0" distR="0" wp14:anchorId="1F838C60" wp14:editId="14AD1186">
            <wp:extent cx="8095220" cy="3494925"/>
            <wp:effectExtent l="0" t="0" r="1270" b="0"/>
            <wp:docPr id="11061012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111019" cy="3501746"/>
                    </a:xfrm>
                    <a:prstGeom prst="rect">
                      <a:avLst/>
                    </a:prstGeom>
                    <a:noFill/>
                    <a:ln>
                      <a:noFill/>
                    </a:ln>
                  </pic:spPr>
                </pic:pic>
              </a:graphicData>
            </a:graphic>
          </wp:inline>
        </w:drawing>
      </w:r>
    </w:p>
    <w:p w14:paraId="4E0A2E5D" w14:textId="77777777" w:rsidR="00C2621C" w:rsidRDefault="00DC60B1" w:rsidP="00DC60B1">
      <w:pPr>
        <w:pStyle w:val="QnT-Footer"/>
      </w:pPr>
      <w:bookmarkStart w:id="87" w:name="_Toc196868360"/>
      <w:bookmarkStart w:id="88" w:name="_Toc197355343"/>
      <w:r>
        <w:t>Source: 2025</w:t>
      </w:r>
    </w:p>
    <w:p w14:paraId="4446EF16" w14:textId="77777777" w:rsidR="004B6B7C" w:rsidRDefault="004B6B7C" w:rsidP="00DC60B1">
      <w:pPr>
        <w:pStyle w:val="QnT-Footer"/>
      </w:pPr>
    </w:p>
    <w:p w14:paraId="0C472118" w14:textId="04F21E21" w:rsidR="008B6C2C" w:rsidRDefault="008B6C2C" w:rsidP="00DC60B1">
      <w:pPr>
        <w:pStyle w:val="QnT-Footer"/>
      </w:pPr>
    </w:p>
    <w:p w14:paraId="577A9414" w14:textId="481F1B00" w:rsidR="00543B09" w:rsidRDefault="00543B09" w:rsidP="00DC60B1">
      <w:pPr>
        <w:pStyle w:val="QnT-Footer"/>
      </w:pPr>
    </w:p>
    <w:p w14:paraId="6C5BA996" w14:textId="67C635A9" w:rsidR="00543B09" w:rsidRDefault="00543B09" w:rsidP="00DC60B1">
      <w:pPr>
        <w:pStyle w:val="QnT-Footer"/>
      </w:pPr>
    </w:p>
    <w:p w14:paraId="3A057EF1" w14:textId="77777777" w:rsidR="00543B09" w:rsidRDefault="00543B09" w:rsidP="00DC60B1">
      <w:pPr>
        <w:pStyle w:val="QnT-Footer"/>
      </w:pPr>
    </w:p>
    <w:p w14:paraId="77A17D13" w14:textId="77777777" w:rsidR="002D58F4" w:rsidRDefault="002D58F4" w:rsidP="00670FAB">
      <w:pPr>
        <w:pStyle w:val="QnT-Head1"/>
      </w:pPr>
      <w:bookmarkStart w:id="89" w:name="_Toc227581839"/>
      <w:r>
        <w:lastRenderedPageBreak/>
        <w:t>PESTLE Analysis</w:t>
      </w:r>
      <w:bookmarkEnd w:id="87"/>
      <w:bookmarkEnd w:id="88"/>
      <w:bookmarkEnd w:id="89"/>
    </w:p>
    <w:p w14:paraId="31E0D138" w14:textId="77777777" w:rsidR="002D58F4" w:rsidRDefault="00DC60B1" w:rsidP="002D58F4">
      <w:pPr>
        <w:pStyle w:val="QnT-Figureline"/>
      </w:pPr>
      <w:r w:rsidRPr="00DC60B1">
        <w:rPr>
          <w:noProof/>
          <w:lang w:val="en-US" w:eastAsia="en-US"/>
        </w:rPr>
        <w:drawing>
          <wp:inline distT="0" distB="0" distL="0" distR="0" wp14:anchorId="4E860291" wp14:editId="061D5A0F">
            <wp:extent cx="8607218" cy="3883775"/>
            <wp:effectExtent l="0" t="0" r="0" b="0"/>
            <wp:docPr id="1796030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632365" cy="3895122"/>
                    </a:xfrm>
                    <a:prstGeom prst="rect">
                      <a:avLst/>
                    </a:prstGeom>
                    <a:noFill/>
                    <a:ln>
                      <a:noFill/>
                    </a:ln>
                  </pic:spPr>
                </pic:pic>
              </a:graphicData>
            </a:graphic>
          </wp:inline>
        </w:drawing>
      </w:r>
    </w:p>
    <w:p w14:paraId="18C712D5" w14:textId="47BE206B" w:rsidR="005A7EDA" w:rsidRDefault="005A7EDA" w:rsidP="005A7EDA">
      <w:pPr>
        <w:pStyle w:val="QnT-Source"/>
      </w:pPr>
      <w:r>
        <w:t>Source: 2025</w:t>
      </w:r>
      <w:r w:rsidR="00145981">
        <w:t xml:space="preserve"> </w:t>
      </w:r>
    </w:p>
    <w:p w14:paraId="5277D680" w14:textId="1BDC13F1" w:rsidR="00145981" w:rsidRDefault="00145981" w:rsidP="005A7EDA">
      <w:pPr>
        <w:pStyle w:val="QnT-Source"/>
      </w:pPr>
    </w:p>
    <w:p w14:paraId="282A45C7" w14:textId="283BA761" w:rsidR="002D58F4" w:rsidRDefault="007A3939" w:rsidP="00670FAB">
      <w:pPr>
        <w:pStyle w:val="QnT-Head1"/>
      </w:pPr>
      <w:bookmarkStart w:id="90" w:name="_Hlk196866888"/>
      <w:bookmarkStart w:id="91" w:name="_Toc196868361"/>
      <w:bookmarkStart w:id="92" w:name="_Toc197355344"/>
      <w:r>
        <w:br w:type="column"/>
      </w:r>
      <w:bookmarkStart w:id="93" w:name="_Toc227581840"/>
      <w:r w:rsidR="002D58F4">
        <w:lastRenderedPageBreak/>
        <w:t>Porter’s Five Forces Analysis</w:t>
      </w:r>
      <w:bookmarkEnd w:id="90"/>
      <w:bookmarkEnd w:id="91"/>
      <w:bookmarkEnd w:id="92"/>
      <w:bookmarkEnd w:id="93"/>
    </w:p>
    <w:p w14:paraId="78C3B94F" w14:textId="77777777" w:rsidR="00D43D8B" w:rsidRDefault="005A7EDA" w:rsidP="00D43D8B">
      <w:pPr>
        <w:pStyle w:val="QnT-Figureline"/>
      </w:pPr>
      <w:r w:rsidRPr="005A7EDA">
        <w:rPr>
          <w:noProof/>
          <w:lang w:val="en-US" w:eastAsia="en-US"/>
        </w:rPr>
        <w:drawing>
          <wp:inline distT="0" distB="0" distL="0" distR="0" wp14:anchorId="2F149BB6" wp14:editId="44A659AD">
            <wp:extent cx="7543800" cy="4821109"/>
            <wp:effectExtent l="0" t="0" r="0" b="0"/>
            <wp:docPr id="15881271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552524" cy="4826684"/>
                    </a:xfrm>
                    <a:prstGeom prst="rect">
                      <a:avLst/>
                    </a:prstGeom>
                    <a:noFill/>
                    <a:ln>
                      <a:noFill/>
                    </a:ln>
                  </pic:spPr>
                </pic:pic>
              </a:graphicData>
            </a:graphic>
          </wp:inline>
        </w:drawing>
      </w:r>
    </w:p>
    <w:p w14:paraId="07A8F99F" w14:textId="77777777" w:rsidR="005A7EDA" w:rsidRDefault="005A7EDA" w:rsidP="005A7EDA">
      <w:pPr>
        <w:pStyle w:val="QnT-Source"/>
      </w:pPr>
      <w:r>
        <w:t>Source: 2025</w:t>
      </w:r>
    </w:p>
    <w:p w14:paraId="709762CB" w14:textId="77777777" w:rsidR="002D58F4" w:rsidRDefault="002D58F4" w:rsidP="00670FAB">
      <w:pPr>
        <w:pStyle w:val="QnT-Head1"/>
      </w:pPr>
      <w:bookmarkStart w:id="94" w:name="_Toc196868362"/>
      <w:bookmarkStart w:id="95" w:name="_Toc197355345"/>
      <w:bookmarkStart w:id="96" w:name="_Toc227581841"/>
      <w:r>
        <w:lastRenderedPageBreak/>
        <w:t>Emerging Business Models &amp; Ecosystem Partnerships</w:t>
      </w:r>
      <w:bookmarkEnd w:id="94"/>
      <w:bookmarkEnd w:id="95"/>
      <w:bookmarkEnd w:id="96"/>
    </w:p>
    <w:p w14:paraId="771E8C43" w14:textId="304C3221" w:rsidR="00543B09" w:rsidRDefault="00543B09" w:rsidP="00C2621C">
      <w:r w:rsidRPr="00543B09">
        <w:rPr>
          <w:rFonts w:ascii="Times New Roman" w:eastAsia="Times New Roman" w:hAnsi="Times New Roman" w:cs="Times New Roman"/>
          <w:noProof/>
          <w:color w:val="auto"/>
          <w:sz w:val="24"/>
          <w:szCs w:val="24"/>
          <w:lang w:eastAsia="en-US"/>
        </w:rPr>
        <w:drawing>
          <wp:inline distT="0" distB="0" distL="0" distR="0" wp14:anchorId="762BD694" wp14:editId="0AD3ED9F">
            <wp:extent cx="11691257" cy="2525395"/>
            <wp:effectExtent l="0" t="0" r="5715" b="8255"/>
            <wp:docPr id="44" name="Picture 44"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95463C9" w14:textId="77777777" w:rsidR="00813AE0" w:rsidRDefault="00813AE0">
      <w:pPr>
        <w:tabs>
          <w:tab w:val="clear" w:pos="15264"/>
        </w:tabs>
        <w:spacing w:after="0" w:line="240" w:lineRule="auto"/>
        <w:jc w:val="left"/>
        <w:rPr>
          <w:rFonts w:ascii="Poppins" w:hAnsi="Poppins"/>
          <w:caps/>
          <w:color w:val="4B4B55"/>
          <w:spacing w:val="10"/>
          <w:sz w:val="32"/>
        </w:rPr>
      </w:pPr>
      <w:r>
        <w:br w:type="page"/>
      </w:r>
    </w:p>
    <w:p w14:paraId="7584E930" w14:textId="77777777" w:rsidR="002D58F4" w:rsidRPr="00627F60" w:rsidRDefault="002D58F4" w:rsidP="00670FAB">
      <w:pPr>
        <w:pStyle w:val="QnT-Head1"/>
      </w:pPr>
      <w:bookmarkStart w:id="97" w:name="_Toc227581842"/>
      <w:r w:rsidRPr="00627F60">
        <w:lastRenderedPageBreak/>
        <w:t>Market Attractiveness</w:t>
      </w:r>
      <w:bookmarkEnd w:id="97"/>
    </w:p>
    <w:p w14:paraId="06F2C81C" w14:textId="0B7D2C8C" w:rsidR="002D58F4" w:rsidRDefault="00145981" w:rsidP="002D58F4">
      <w:pPr>
        <w:pStyle w:val="QnT-Figureline"/>
      </w:pPr>
      <w:r>
        <w:rPr>
          <w:noProof/>
        </w:rPr>
        <w:drawing>
          <wp:inline distT="0" distB="0" distL="0" distR="0" wp14:anchorId="5BEFF529" wp14:editId="72142FDD">
            <wp:extent cx="9699625" cy="3895725"/>
            <wp:effectExtent l="0" t="0" r="0" b="9525"/>
            <wp:docPr id="6171880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99625" cy="3895725"/>
                    </a:xfrm>
                    <a:prstGeom prst="rect">
                      <a:avLst/>
                    </a:prstGeom>
                    <a:noFill/>
                  </pic:spPr>
                </pic:pic>
              </a:graphicData>
            </a:graphic>
          </wp:inline>
        </w:drawing>
      </w:r>
    </w:p>
    <w:p w14:paraId="2AF37C6A" w14:textId="77777777" w:rsidR="002D58F4" w:rsidRDefault="00C91805" w:rsidP="00C07B09">
      <w:pPr>
        <w:pStyle w:val="QnT-Source"/>
      </w:pPr>
      <w:r>
        <w:t xml:space="preserve">Source: </w:t>
      </w:r>
      <w:r w:rsidR="005B0BEE">
        <w:t>2025</w:t>
      </w:r>
    </w:p>
    <w:p w14:paraId="59F8C8B8" w14:textId="77777777" w:rsidR="00627F60" w:rsidRDefault="00627F60" w:rsidP="00C07B09">
      <w:pPr>
        <w:pStyle w:val="QnT-Source"/>
      </w:pPr>
      <w:bookmarkStart w:id="98" w:name="_Hlk199448737"/>
      <w:r>
        <w:t xml:space="preserve">Note: The Above figures are for illustrative purposes </w:t>
      </w:r>
      <w:r w:rsidR="00E5395B">
        <w:t xml:space="preserve">and similar attractiveness will be covered for rest of segmentation. </w:t>
      </w:r>
    </w:p>
    <w:p w14:paraId="75567238" w14:textId="77777777" w:rsidR="00670FAB" w:rsidRDefault="00670FAB">
      <w:pPr>
        <w:tabs>
          <w:tab w:val="clear" w:pos="15264"/>
        </w:tabs>
        <w:spacing w:after="0" w:line="240" w:lineRule="auto"/>
        <w:jc w:val="left"/>
      </w:pPr>
      <w:bookmarkStart w:id="99" w:name="_Toc27650658"/>
      <w:bookmarkStart w:id="100" w:name="_Toc120970843"/>
      <w:bookmarkStart w:id="101" w:name="_Toc121446570"/>
      <w:bookmarkStart w:id="102" w:name="_Toc148477274"/>
      <w:bookmarkStart w:id="103" w:name="_Toc196868363"/>
      <w:bookmarkStart w:id="104" w:name="_Toc197355346"/>
      <w:bookmarkEnd w:id="98"/>
      <w:r>
        <w:br w:type="page"/>
      </w:r>
    </w:p>
    <w:p w14:paraId="0FE389B2" w14:textId="77777777" w:rsidR="007E60D1" w:rsidRPr="007E60D1" w:rsidRDefault="007E60D1" w:rsidP="007E60D1">
      <w:pPr>
        <w:pStyle w:val="QnT-Head1"/>
        <w:rPr>
          <w:b/>
          <w:bCs/>
          <w:highlight w:val="yellow"/>
        </w:rPr>
      </w:pPr>
      <w:r>
        <w:rPr>
          <w:highlight w:val="yellow"/>
        </w:rPr>
        <w:lastRenderedPageBreak/>
        <w:t xml:space="preserve">  </w:t>
      </w:r>
      <w:bookmarkStart w:id="105" w:name="_Toc227581843"/>
      <w:r w:rsidRPr="007E60D1">
        <w:rPr>
          <w:b/>
          <w:bCs/>
          <w:highlight w:val="yellow"/>
        </w:rPr>
        <w:t>Equipment (Supplier Landscape Focus)</w:t>
      </w:r>
      <w:bookmarkEnd w:id="105"/>
    </w:p>
    <w:p w14:paraId="17BDB0F7" w14:textId="2DEA7EF3" w:rsidR="00670FAB" w:rsidRDefault="00543B09" w:rsidP="00670FAB">
      <w:r w:rsidRPr="00543B09">
        <w:rPr>
          <w:rFonts w:ascii="Times New Roman" w:eastAsia="Times New Roman" w:hAnsi="Times New Roman" w:cs="Times New Roman"/>
          <w:noProof/>
          <w:color w:val="auto"/>
          <w:sz w:val="24"/>
          <w:szCs w:val="24"/>
          <w:lang w:eastAsia="en-US"/>
        </w:rPr>
        <w:drawing>
          <wp:inline distT="0" distB="0" distL="0" distR="0" wp14:anchorId="2C6E9F62" wp14:editId="2AE5421A">
            <wp:extent cx="11691257" cy="2525395"/>
            <wp:effectExtent l="0" t="0" r="5715" b="8255"/>
            <wp:docPr id="45" name="Picture 45"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1814EFD2" w14:textId="6C2EF27B" w:rsidR="00543B09" w:rsidRDefault="00543B09">
      <w:pPr>
        <w:tabs>
          <w:tab w:val="clear" w:pos="15264"/>
        </w:tabs>
        <w:spacing w:after="0" w:line="240" w:lineRule="auto"/>
        <w:jc w:val="left"/>
      </w:pPr>
      <w:r>
        <w:br w:type="page"/>
      </w:r>
    </w:p>
    <w:p w14:paraId="59B20534" w14:textId="223AA687" w:rsidR="00670FAB" w:rsidRPr="00397C78" w:rsidRDefault="007E60D1" w:rsidP="00670FAB">
      <w:pPr>
        <w:pStyle w:val="QnT-Head1"/>
        <w:rPr>
          <w:highlight w:val="yellow"/>
        </w:rPr>
      </w:pPr>
      <w:bookmarkStart w:id="106" w:name="_Toc227581844"/>
      <w:r w:rsidRPr="007E60D1">
        <w:rPr>
          <w:highlight w:val="yellow"/>
        </w:rPr>
        <w:lastRenderedPageBreak/>
        <w:t xml:space="preserve">Cost Breakdown </w:t>
      </w:r>
      <w:r>
        <w:rPr>
          <w:highlight w:val="yellow"/>
        </w:rPr>
        <w:t>of E-methanol and bio-methanol</w:t>
      </w:r>
      <w:bookmarkEnd w:id="106"/>
      <w:r>
        <w:rPr>
          <w:highlight w:val="yellow"/>
        </w:rPr>
        <w:t xml:space="preserve"> </w:t>
      </w:r>
    </w:p>
    <w:p w14:paraId="17FB92A9" w14:textId="77B7E125" w:rsidR="00670FAB" w:rsidRDefault="00543B09" w:rsidP="00670FAB">
      <w:r w:rsidRPr="00543B09">
        <w:rPr>
          <w:rFonts w:ascii="Times New Roman" w:eastAsia="Times New Roman" w:hAnsi="Times New Roman" w:cs="Times New Roman"/>
          <w:noProof/>
          <w:color w:val="auto"/>
          <w:sz w:val="24"/>
          <w:szCs w:val="24"/>
          <w:lang w:eastAsia="en-US"/>
        </w:rPr>
        <w:drawing>
          <wp:inline distT="0" distB="0" distL="0" distR="0" wp14:anchorId="64453CCE" wp14:editId="4F3A881F">
            <wp:extent cx="11691257" cy="2525395"/>
            <wp:effectExtent l="0" t="0" r="5715" b="8255"/>
            <wp:docPr id="46" name="Picture 46"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5C80BC7" w14:textId="1014A838" w:rsidR="00543B09" w:rsidRDefault="00543B09">
      <w:pPr>
        <w:tabs>
          <w:tab w:val="clear" w:pos="15264"/>
        </w:tabs>
        <w:spacing w:after="0" w:line="240" w:lineRule="auto"/>
        <w:jc w:val="left"/>
      </w:pPr>
      <w:r>
        <w:br w:type="page"/>
      </w:r>
    </w:p>
    <w:p w14:paraId="43A59302" w14:textId="2C83BAC2" w:rsidR="007E60D1" w:rsidRDefault="007E60D1" w:rsidP="00670FAB">
      <w:pPr>
        <w:pStyle w:val="QnT-Head1"/>
        <w:rPr>
          <w:highlight w:val="yellow"/>
        </w:rPr>
      </w:pPr>
      <w:bookmarkStart w:id="107" w:name="_Toc227581845"/>
      <w:r>
        <w:rPr>
          <w:highlight w:val="yellow"/>
        </w:rPr>
        <w:lastRenderedPageBreak/>
        <w:t>Production Technologies analysis</w:t>
      </w:r>
      <w:bookmarkEnd w:id="107"/>
      <w:r>
        <w:rPr>
          <w:highlight w:val="yellow"/>
        </w:rPr>
        <w:t xml:space="preserve"> </w:t>
      </w:r>
    </w:p>
    <w:p w14:paraId="17F99647" w14:textId="08F1E9DE" w:rsidR="00670FAB" w:rsidRPr="00397C78" w:rsidRDefault="00670FAB" w:rsidP="00670FAB">
      <w:pPr>
        <w:pStyle w:val="QnT-Head1"/>
        <w:rPr>
          <w:highlight w:val="yellow"/>
        </w:rPr>
      </w:pPr>
      <w:bookmarkStart w:id="108" w:name="_Toc227581846"/>
      <w:r w:rsidRPr="00397C78">
        <w:rPr>
          <w:highlight w:val="yellow"/>
        </w:rPr>
        <w:t>Competitive Landscape &amp; White Space</w:t>
      </w:r>
      <w:bookmarkEnd w:id="108"/>
    </w:p>
    <w:p w14:paraId="2446B6ED" w14:textId="54A06DD5" w:rsidR="00670FAB" w:rsidRPr="00670FAB" w:rsidRDefault="00670FAB" w:rsidP="00670FAB">
      <w:pPr>
        <w:pStyle w:val="QnT-Head2"/>
      </w:pPr>
      <w:bookmarkStart w:id="109" w:name="_Toc227581847"/>
      <w:r>
        <w:rPr>
          <w:rStyle w:val="Strong"/>
          <w:rFonts w:ascii="Segoe UI" w:hAnsi="Segoe UI" w:cs="Segoe UI"/>
          <w:color w:val="0F1115"/>
          <w:sz w:val="23"/>
          <w:szCs w:val="23"/>
          <w:shd w:val="clear" w:color="auto" w:fill="FFFFFF"/>
        </w:rPr>
        <w:t>White space for independent players</w:t>
      </w:r>
      <w:bookmarkEnd w:id="109"/>
    </w:p>
    <w:p w14:paraId="6B66FBC5" w14:textId="4CF529E0" w:rsidR="00670FAB" w:rsidRDefault="00543B09" w:rsidP="00670FAB">
      <w:r w:rsidRPr="00543B09">
        <w:rPr>
          <w:rFonts w:ascii="Times New Roman" w:eastAsia="Times New Roman" w:hAnsi="Times New Roman" w:cs="Times New Roman"/>
          <w:noProof/>
          <w:color w:val="auto"/>
          <w:sz w:val="24"/>
          <w:szCs w:val="24"/>
          <w:lang w:eastAsia="en-US"/>
        </w:rPr>
        <w:drawing>
          <wp:inline distT="0" distB="0" distL="0" distR="0" wp14:anchorId="745450A9" wp14:editId="61A75EE0">
            <wp:extent cx="11691257" cy="2525395"/>
            <wp:effectExtent l="0" t="0" r="5715" b="8255"/>
            <wp:docPr id="49" name="Picture 4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80C1FCB" w14:textId="77777777" w:rsidR="00670FAB" w:rsidRPr="00C2621C" w:rsidRDefault="00670FAB" w:rsidP="00670FAB"/>
    <w:p w14:paraId="04DAA136" w14:textId="6167F3CB" w:rsidR="002D58F4" w:rsidRPr="00694D7C" w:rsidRDefault="00D024D6" w:rsidP="00641F67">
      <w:pPr>
        <w:pStyle w:val="QnT-Chapterhead"/>
      </w:pPr>
      <w:bookmarkStart w:id="110" w:name="_Toc227581848"/>
      <w:r>
        <w:lastRenderedPageBreak/>
        <w:t>GREEN METHANOL</w:t>
      </w:r>
      <w:r w:rsidR="002D58F4" w:rsidRPr="00694D7C">
        <w:t xml:space="preserve"> Market –</w:t>
      </w:r>
      <w:r w:rsidR="009E6428">
        <w:t xml:space="preserve"> </w:t>
      </w:r>
      <w:r>
        <w:t>Type</w:t>
      </w:r>
      <w:r w:rsidR="00175465">
        <w:t xml:space="preserve"> </w:t>
      </w:r>
      <w:r w:rsidR="002D58F4" w:rsidRPr="00694D7C">
        <w:t>Analysis</w:t>
      </w:r>
      <w:bookmarkEnd w:id="99"/>
      <w:bookmarkEnd w:id="100"/>
      <w:bookmarkEnd w:id="101"/>
      <w:bookmarkEnd w:id="102"/>
      <w:bookmarkEnd w:id="103"/>
      <w:bookmarkEnd w:id="104"/>
      <w:bookmarkEnd w:id="110"/>
    </w:p>
    <w:p w14:paraId="52673E5A" w14:textId="2C57B364" w:rsidR="00515FF6" w:rsidRDefault="002D58F4" w:rsidP="00670FAB">
      <w:pPr>
        <w:pStyle w:val="QnT-Head1"/>
      </w:pPr>
      <w:bookmarkStart w:id="111" w:name="_Toc27650659"/>
      <w:bookmarkStart w:id="112" w:name="_Toc120970844"/>
      <w:bookmarkStart w:id="113" w:name="_Toc121446571"/>
      <w:bookmarkStart w:id="114" w:name="_Toc148477275"/>
      <w:bookmarkStart w:id="115" w:name="_Toc196868364"/>
      <w:bookmarkStart w:id="116" w:name="_Toc197355347"/>
      <w:bookmarkStart w:id="117" w:name="_Toc227581849"/>
      <w:r w:rsidRPr="00A84889">
        <w:t xml:space="preserve">Global </w:t>
      </w:r>
      <w:r w:rsidR="00D024D6">
        <w:t>GREEN METHANOL</w:t>
      </w:r>
      <w:r>
        <w:t xml:space="preserve"> </w:t>
      </w:r>
      <w:r w:rsidRPr="00A84889">
        <w:t>Market –</w:t>
      </w:r>
      <w:bookmarkEnd w:id="111"/>
      <w:bookmarkEnd w:id="112"/>
      <w:bookmarkEnd w:id="113"/>
      <w:bookmarkEnd w:id="114"/>
      <w:bookmarkEnd w:id="115"/>
      <w:bookmarkEnd w:id="116"/>
      <w:r w:rsidR="00D024D6">
        <w:t>Type</w:t>
      </w:r>
      <w:r w:rsidR="001531BE">
        <w:t xml:space="preserve"> OVERVIEW</w:t>
      </w:r>
      <w:bookmarkEnd w:id="117"/>
      <w:r>
        <w:t xml:space="preserve"> </w:t>
      </w:r>
    </w:p>
    <w:p w14:paraId="6E10896B" w14:textId="2AF6AC03" w:rsidR="00543B09" w:rsidRDefault="00543B09" w:rsidP="00543B09">
      <w:r w:rsidRPr="00543B09">
        <w:rPr>
          <w:rFonts w:ascii="Times New Roman" w:eastAsia="Times New Roman" w:hAnsi="Times New Roman" w:cs="Times New Roman"/>
          <w:noProof/>
          <w:color w:val="auto"/>
          <w:sz w:val="24"/>
          <w:szCs w:val="24"/>
          <w:lang w:eastAsia="en-US"/>
        </w:rPr>
        <w:drawing>
          <wp:inline distT="0" distB="0" distL="0" distR="0" wp14:anchorId="51CFF228" wp14:editId="3189CEB2">
            <wp:extent cx="11691257" cy="2525395"/>
            <wp:effectExtent l="0" t="0" r="5715" b="8255"/>
            <wp:docPr id="59" name="Picture 5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431C123" w14:textId="69B49F4B" w:rsidR="00543B09" w:rsidRDefault="00543B09" w:rsidP="00543B09"/>
    <w:p w14:paraId="514FEF97" w14:textId="481D0BD1" w:rsidR="00543B09" w:rsidRDefault="00543B09" w:rsidP="00543B09"/>
    <w:p w14:paraId="1D5B1F14" w14:textId="47ED4038" w:rsidR="00543B09" w:rsidRDefault="00543B09" w:rsidP="00543B09"/>
    <w:p w14:paraId="73C57E2E" w14:textId="77777777" w:rsidR="00543B09" w:rsidRDefault="00543B09" w:rsidP="00543B09"/>
    <w:p w14:paraId="54058786" w14:textId="77777777" w:rsidR="007E60D1" w:rsidRDefault="007E60D1" w:rsidP="00543B09"/>
    <w:p w14:paraId="2294F0A6" w14:textId="77777777" w:rsidR="007E60D1" w:rsidRDefault="007E60D1" w:rsidP="00543B09"/>
    <w:p w14:paraId="0B4C19EF" w14:textId="6228A29D" w:rsidR="002D58F4" w:rsidRPr="00A84889" w:rsidRDefault="002D58F4" w:rsidP="00670FAB">
      <w:pPr>
        <w:pStyle w:val="QnT-Head1"/>
      </w:pPr>
      <w:bookmarkStart w:id="118" w:name="_Toc27650660"/>
      <w:bookmarkStart w:id="119" w:name="_Toc148477276"/>
      <w:bookmarkStart w:id="120" w:name="_Toc196868365"/>
      <w:bookmarkStart w:id="121" w:name="_Toc197355348"/>
      <w:bookmarkStart w:id="122" w:name="_Toc227581850"/>
      <w:bookmarkStart w:id="123" w:name="_Toc120970845"/>
      <w:bookmarkStart w:id="124" w:name="_Toc121446572"/>
      <w:r w:rsidRPr="00A84889">
        <w:lastRenderedPageBreak/>
        <w:t xml:space="preserve">Global </w:t>
      </w:r>
      <w:r w:rsidR="00D024D6">
        <w:t>GREEN METHANOL</w:t>
      </w:r>
      <w:r>
        <w:t xml:space="preserve"> </w:t>
      </w:r>
      <w:r w:rsidRPr="00A84889">
        <w:t xml:space="preserve">Market Share, by </w:t>
      </w:r>
      <w:r w:rsidR="00D024D6">
        <w:t>Type</w:t>
      </w:r>
      <w:r w:rsidR="001531BE">
        <w:t>,</w:t>
      </w:r>
      <w:r w:rsidRPr="00A84889">
        <w:t xml:space="preserve"> </w:t>
      </w:r>
      <w:r w:rsidR="005A7EDA">
        <w:t xml:space="preserve">2024 &amp; 2035 </w:t>
      </w:r>
      <w:bookmarkEnd w:id="118"/>
      <w:r>
        <w:t>(</w:t>
      </w:r>
      <w:bookmarkEnd w:id="119"/>
      <w:bookmarkEnd w:id="120"/>
      <w:bookmarkEnd w:id="121"/>
      <w:r w:rsidR="00460DD7">
        <w:t>%</w:t>
      </w:r>
      <w:r w:rsidR="00055322">
        <w:t>)</w:t>
      </w:r>
      <w:bookmarkEnd w:id="122"/>
      <w:r w:rsidRPr="00A84889">
        <w:t xml:space="preserve"> </w:t>
      </w:r>
      <w:bookmarkEnd w:id="123"/>
      <w:bookmarkEnd w:id="124"/>
    </w:p>
    <w:p w14:paraId="018BA9B7" w14:textId="77DB812C" w:rsidR="002D58F4" w:rsidRPr="00694D7C" w:rsidRDefault="002D58F4" w:rsidP="00694D7C">
      <w:pPr>
        <w:pStyle w:val="QnT-FigureTitle"/>
      </w:pPr>
      <w:bookmarkStart w:id="125" w:name="_Toc29997887"/>
      <w:bookmarkStart w:id="126" w:name="_Toc120971033"/>
      <w:bookmarkStart w:id="127" w:name="_Toc196868179"/>
      <w:bookmarkStart w:id="128" w:name="_Toc197353853"/>
      <w:bookmarkStart w:id="129" w:name="_Toc229142622"/>
      <w:r w:rsidRPr="00694D7C">
        <w:t xml:space="preserve">Global </w:t>
      </w:r>
      <w:r w:rsidR="00D024D6">
        <w:t>GREEN METHANOL</w:t>
      </w:r>
      <w:r w:rsidRPr="00694D7C">
        <w:t xml:space="preserve"> Market Share, by </w:t>
      </w:r>
      <w:r w:rsidR="00D024D6">
        <w:t>Type</w:t>
      </w:r>
      <w:r w:rsidR="001531BE">
        <w:t>,</w:t>
      </w:r>
      <w:r w:rsidRPr="00694D7C">
        <w:t xml:space="preserve"> </w:t>
      </w:r>
      <w:r w:rsidR="005A7EDA">
        <w:t xml:space="preserve">2024 &amp; 2035 </w:t>
      </w:r>
      <w:bookmarkEnd w:id="125"/>
      <w:bookmarkEnd w:id="126"/>
      <w:r w:rsidRPr="00694D7C">
        <w:t>(</w:t>
      </w:r>
      <w:bookmarkEnd w:id="127"/>
      <w:r w:rsidR="00055322">
        <w:t>%</w:t>
      </w:r>
      <w:r w:rsidRPr="00694D7C">
        <w:t>)</w:t>
      </w:r>
      <w:bookmarkEnd w:id="128"/>
      <w:bookmarkEnd w:id="129"/>
    </w:p>
    <w:p w14:paraId="65FA7452" w14:textId="214F62AA" w:rsidR="002D58F4" w:rsidRPr="00142691" w:rsidRDefault="004E7244" w:rsidP="002D58F4">
      <w:pPr>
        <w:pStyle w:val="QnT-Figureline"/>
      </w:pPr>
      <w:r>
        <w:rPr>
          <w:noProof/>
        </w:rPr>
        <w:drawing>
          <wp:inline distT="0" distB="0" distL="0" distR="0" wp14:anchorId="4E026948" wp14:editId="021957F1">
            <wp:extent cx="8028940" cy="3200400"/>
            <wp:effectExtent l="0" t="0" r="0" b="0"/>
            <wp:docPr id="18554419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544D5963" w14:textId="37C8441B" w:rsidR="002D58F4" w:rsidRDefault="002D58F4" w:rsidP="00515FF6">
      <w:pPr>
        <w:pStyle w:val="QnT-Source"/>
      </w:pPr>
      <w:r>
        <w:t xml:space="preserve">Source: Primary Interviews, Surveys, Secondary Sources, </w:t>
      </w:r>
      <w:r w:rsidR="00611901">
        <w:t>Web-Based</w:t>
      </w:r>
      <w:r>
        <w:t xml:space="preserve"> &amp; Paid External Databases, </w:t>
      </w:r>
      <w:r w:rsidR="005B0BEE">
        <w:t>2025</w:t>
      </w:r>
      <w:r w:rsidR="00515FF6">
        <w:br/>
      </w:r>
      <w:r w:rsidRPr="00142691">
        <w:t xml:space="preserve">Note: Charts &amp; Figures only for Illustration </w:t>
      </w:r>
      <w:bookmarkStart w:id="130" w:name="_Toc29848106"/>
      <w:bookmarkStart w:id="131" w:name="_Toc120971110"/>
      <w:r w:rsidR="009161A9">
        <w:t>purposes</w:t>
      </w:r>
      <w:r w:rsidR="00145981">
        <w:t xml:space="preserve"> </w:t>
      </w:r>
    </w:p>
    <w:p w14:paraId="366B09FA" w14:textId="65EB9763" w:rsidR="002D58F4" w:rsidRDefault="007A3939" w:rsidP="002D58F4">
      <w:pPr>
        <w:pStyle w:val="QnT-TableTitle"/>
        <w:spacing w:line="312" w:lineRule="auto"/>
      </w:pPr>
      <w:bookmarkStart w:id="132" w:name="_Toc196868195"/>
      <w:bookmarkStart w:id="133" w:name="_Toc197353754"/>
      <w:r>
        <w:br w:type="column"/>
      </w:r>
      <w:bookmarkStart w:id="134" w:name="_Toc227581932"/>
      <w:r w:rsidR="002D58F4" w:rsidRPr="00125672">
        <w:lastRenderedPageBreak/>
        <w:t xml:space="preserve">Global </w:t>
      </w:r>
      <w:r w:rsidR="00D024D6">
        <w:t>GREEN METHANOL</w:t>
      </w:r>
      <w:r w:rsidR="002D58F4">
        <w:t xml:space="preserve"> </w:t>
      </w:r>
      <w:r w:rsidR="002D58F4" w:rsidRPr="00125672">
        <w:t>Market, by</w:t>
      </w:r>
      <w:r w:rsidR="00D023E1">
        <w:t xml:space="preserve"> </w:t>
      </w:r>
      <w:r w:rsidR="00D024D6">
        <w:t>Type</w:t>
      </w:r>
      <w:r w:rsidR="00D023E1">
        <w:t>,</w:t>
      </w:r>
      <w:r w:rsidR="002D58F4" w:rsidRPr="00125672">
        <w:t xml:space="preserve"> </w:t>
      </w:r>
      <w:r w:rsidR="008D7627">
        <w:t>2020 - 2035</w:t>
      </w:r>
      <w:r w:rsidR="002D58F4" w:rsidRPr="00125672">
        <w:t xml:space="preserve"> </w:t>
      </w:r>
      <w:bookmarkEnd w:id="130"/>
      <w:bookmarkEnd w:id="131"/>
      <w:bookmarkEnd w:id="132"/>
      <w:bookmarkEnd w:id="133"/>
      <w:r w:rsidR="00D023E1" w:rsidRPr="00D023E1">
        <w:t>(USD MILLION)</w:t>
      </w:r>
      <w:bookmarkEnd w:id="134"/>
    </w:p>
    <w:tbl>
      <w:tblPr>
        <w:tblStyle w:val="QnT-Table1"/>
        <w:tblW w:w="5000" w:type="pct"/>
        <w:tblLook w:val="04A0" w:firstRow="1" w:lastRow="0" w:firstColumn="1" w:lastColumn="0" w:noHBand="0" w:noVBand="1"/>
      </w:tblPr>
      <w:tblGrid>
        <w:gridCol w:w="4163"/>
        <w:gridCol w:w="785"/>
        <w:gridCol w:w="785"/>
        <w:gridCol w:w="786"/>
        <w:gridCol w:w="786"/>
        <w:gridCol w:w="786"/>
        <w:gridCol w:w="786"/>
        <w:gridCol w:w="786"/>
        <w:gridCol w:w="786"/>
        <w:gridCol w:w="786"/>
        <w:gridCol w:w="786"/>
        <w:gridCol w:w="786"/>
        <w:gridCol w:w="786"/>
        <w:gridCol w:w="786"/>
        <w:gridCol w:w="786"/>
        <w:gridCol w:w="786"/>
        <w:gridCol w:w="848"/>
        <w:gridCol w:w="1641"/>
      </w:tblGrid>
      <w:tr w:rsidR="00595A25" w:rsidRPr="00211935" w14:paraId="7FF4AD80"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638E65E2" w14:textId="6A036F3B" w:rsidR="00595A25" w:rsidRPr="00211935" w:rsidRDefault="00595A25" w:rsidP="008B6C2C">
            <w:pPr>
              <w:pStyle w:val="QnT-Table1-header"/>
              <w:spacing w:before="48" w:after="48"/>
            </w:pPr>
            <w:r w:rsidRPr="00211935">
              <w:t>By</w:t>
            </w:r>
            <w:r>
              <w:t xml:space="preserve"> </w:t>
            </w:r>
            <w:r w:rsidR="00D024D6">
              <w:t>Type</w:t>
            </w:r>
            <w:r>
              <w:t xml:space="preserve"> </w:t>
            </w:r>
          </w:p>
        </w:tc>
        <w:tc>
          <w:tcPr>
            <w:tcW w:w="213" w:type="pct"/>
            <w:noWrap/>
            <w:hideMark/>
          </w:tcPr>
          <w:p w14:paraId="68E7771A"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2020</w:t>
            </w:r>
          </w:p>
        </w:tc>
        <w:tc>
          <w:tcPr>
            <w:tcW w:w="213" w:type="pct"/>
            <w:noWrap/>
            <w:hideMark/>
          </w:tcPr>
          <w:p w14:paraId="12D0FEC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2021</w:t>
            </w:r>
          </w:p>
        </w:tc>
        <w:tc>
          <w:tcPr>
            <w:tcW w:w="213" w:type="pct"/>
            <w:noWrap/>
            <w:hideMark/>
          </w:tcPr>
          <w:p w14:paraId="76CB0C6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2022</w:t>
            </w:r>
          </w:p>
        </w:tc>
        <w:tc>
          <w:tcPr>
            <w:tcW w:w="213" w:type="pct"/>
            <w:noWrap/>
            <w:hideMark/>
          </w:tcPr>
          <w:p w14:paraId="66A8C6A1"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w:t>
            </w:r>
          </w:p>
        </w:tc>
        <w:tc>
          <w:tcPr>
            <w:tcW w:w="213" w:type="pct"/>
            <w:hideMark/>
          </w:tcPr>
          <w:p w14:paraId="73D8F344"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2024</w:t>
            </w:r>
          </w:p>
        </w:tc>
        <w:tc>
          <w:tcPr>
            <w:tcW w:w="213" w:type="pct"/>
            <w:hideMark/>
          </w:tcPr>
          <w:p w14:paraId="64F95D4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2025</w:t>
            </w:r>
          </w:p>
        </w:tc>
        <w:tc>
          <w:tcPr>
            <w:tcW w:w="213" w:type="pct"/>
            <w:hideMark/>
          </w:tcPr>
          <w:p w14:paraId="4D7D5EDD"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2026</w:t>
            </w:r>
          </w:p>
        </w:tc>
        <w:tc>
          <w:tcPr>
            <w:tcW w:w="213" w:type="pct"/>
            <w:hideMark/>
          </w:tcPr>
          <w:p w14:paraId="5DAD22D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2027</w:t>
            </w:r>
          </w:p>
        </w:tc>
        <w:tc>
          <w:tcPr>
            <w:tcW w:w="213" w:type="pct"/>
            <w:hideMark/>
          </w:tcPr>
          <w:p w14:paraId="561E9B26"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2028</w:t>
            </w:r>
          </w:p>
        </w:tc>
        <w:tc>
          <w:tcPr>
            <w:tcW w:w="213" w:type="pct"/>
            <w:hideMark/>
          </w:tcPr>
          <w:p w14:paraId="6F32E31C"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2029</w:t>
            </w:r>
          </w:p>
        </w:tc>
        <w:tc>
          <w:tcPr>
            <w:tcW w:w="213" w:type="pct"/>
            <w:noWrap/>
            <w:hideMark/>
          </w:tcPr>
          <w:p w14:paraId="0E3F8F01"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2030</w:t>
            </w:r>
          </w:p>
        </w:tc>
        <w:tc>
          <w:tcPr>
            <w:tcW w:w="213" w:type="pct"/>
            <w:noWrap/>
            <w:hideMark/>
          </w:tcPr>
          <w:p w14:paraId="375DC725"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2031</w:t>
            </w:r>
          </w:p>
        </w:tc>
        <w:tc>
          <w:tcPr>
            <w:tcW w:w="213" w:type="pct"/>
            <w:noWrap/>
            <w:hideMark/>
          </w:tcPr>
          <w:p w14:paraId="23ADAF9C"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2032</w:t>
            </w:r>
          </w:p>
        </w:tc>
        <w:tc>
          <w:tcPr>
            <w:tcW w:w="213" w:type="pct"/>
            <w:noWrap/>
            <w:hideMark/>
          </w:tcPr>
          <w:p w14:paraId="5936ACF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2033</w:t>
            </w:r>
          </w:p>
        </w:tc>
        <w:tc>
          <w:tcPr>
            <w:tcW w:w="213" w:type="pct"/>
          </w:tcPr>
          <w:p w14:paraId="21976464"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0" w:type="pct"/>
          </w:tcPr>
          <w:p w14:paraId="47F31B2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20235</w:t>
            </w:r>
          </w:p>
        </w:tc>
        <w:tc>
          <w:tcPr>
            <w:tcW w:w="445" w:type="pct"/>
            <w:hideMark/>
          </w:tcPr>
          <w:p w14:paraId="54669F2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rsidRPr="00211935">
              <w:t>CAGR%</w:t>
            </w:r>
            <w:r w:rsidRPr="00211935">
              <w:br/>
              <w:t>(</w:t>
            </w:r>
            <w:r>
              <w:t>2025-2035</w:t>
            </w:r>
            <w:r w:rsidRPr="00211935">
              <w:t>)</w:t>
            </w:r>
          </w:p>
        </w:tc>
      </w:tr>
      <w:tr w:rsidR="00257512" w:rsidRPr="00211935" w14:paraId="4C2313B0" w14:textId="77777777" w:rsidTr="00DF18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68B0FDE2" w14:textId="25E855F9" w:rsidR="00257512" w:rsidRPr="00211935" w:rsidRDefault="007E60D1" w:rsidP="00257512">
            <w:pPr>
              <w:pStyle w:val="QnT-Table1-Left"/>
            </w:pPr>
            <w:r>
              <w:t>Bio-methanol</w:t>
            </w:r>
          </w:p>
        </w:tc>
        <w:tc>
          <w:tcPr>
            <w:tcW w:w="213" w:type="pct"/>
            <w:noWrap/>
            <w:hideMark/>
          </w:tcPr>
          <w:p w14:paraId="6908C701"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noWrap/>
            <w:hideMark/>
          </w:tcPr>
          <w:p w14:paraId="10C74D8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noWrap/>
            <w:hideMark/>
          </w:tcPr>
          <w:p w14:paraId="48F5F78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noWrap/>
            <w:hideMark/>
          </w:tcPr>
          <w:p w14:paraId="1F26CF51"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hideMark/>
          </w:tcPr>
          <w:p w14:paraId="2EEC09E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hideMark/>
          </w:tcPr>
          <w:p w14:paraId="3044B49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hideMark/>
          </w:tcPr>
          <w:p w14:paraId="56D0DE3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hideMark/>
          </w:tcPr>
          <w:p w14:paraId="25EAE51D"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hideMark/>
          </w:tcPr>
          <w:p w14:paraId="3F64554A"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hideMark/>
          </w:tcPr>
          <w:p w14:paraId="0728C3DD"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hideMark/>
          </w:tcPr>
          <w:p w14:paraId="41EEAFC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hideMark/>
          </w:tcPr>
          <w:p w14:paraId="7CDB465A"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hideMark/>
          </w:tcPr>
          <w:p w14:paraId="0326E6B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hideMark/>
          </w:tcPr>
          <w:p w14:paraId="066D528C"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2B047F7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30" w:type="pct"/>
          </w:tcPr>
          <w:p w14:paraId="669A779F"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445" w:type="pct"/>
            <w:hideMark/>
          </w:tcPr>
          <w:p w14:paraId="4EEBEE5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r>
      <w:tr w:rsidR="00257512" w:rsidRPr="00211935" w14:paraId="35FFC402" w14:textId="77777777" w:rsidTr="00DF18B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8B7147C" w14:textId="5C8F0336" w:rsidR="00257512" w:rsidRPr="00211935" w:rsidRDefault="007E60D1" w:rsidP="00257512">
            <w:pPr>
              <w:pStyle w:val="QnT-Table1-Left"/>
            </w:pPr>
            <w:r>
              <w:t>E-methanol (Bio-methanol)</w:t>
            </w:r>
          </w:p>
        </w:tc>
        <w:tc>
          <w:tcPr>
            <w:tcW w:w="213" w:type="pct"/>
            <w:noWrap/>
            <w:hideMark/>
          </w:tcPr>
          <w:p w14:paraId="2299D92D"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noWrap/>
            <w:hideMark/>
          </w:tcPr>
          <w:p w14:paraId="032D5E34"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noWrap/>
            <w:hideMark/>
          </w:tcPr>
          <w:p w14:paraId="7E83B5F9"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noWrap/>
            <w:hideMark/>
          </w:tcPr>
          <w:p w14:paraId="1DE8FD6F"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hideMark/>
          </w:tcPr>
          <w:p w14:paraId="0E4F4BFE"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hideMark/>
          </w:tcPr>
          <w:p w14:paraId="1322F963"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hideMark/>
          </w:tcPr>
          <w:p w14:paraId="3FC60197"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hideMark/>
          </w:tcPr>
          <w:p w14:paraId="2A37C14B"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hideMark/>
          </w:tcPr>
          <w:p w14:paraId="37FF2001"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hideMark/>
          </w:tcPr>
          <w:p w14:paraId="517BA453"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hideMark/>
          </w:tcPr>
          <w:p w14:paraId="0F5BD574"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hideMark/>
          </w:tcPr>
          <w:p w14:paraId="511879B0"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hideMark/>
          </w:tcPr>
          <w:p w14:paraId="330137C5"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hideMark/>
          </w:tcPr>
          <w:p w14:paraId="50C54A72"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3BC5D500"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30" w:type="pct"/>
          </w:tcPr>
          <w:p w14:paraId="2F8935D2"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445" w:type="pct"/>
            <w:hideMark/>
          </w:tcPr>
          <w:p w14:paraId="3DE28471"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r>
      <w:tr w:rsidR="00257512" w:rsidRPr="00211935" w14:paraId="3AF45E7C" w14:textId="77777777" w:rsidTr="00DF18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46591653" w14:textId="2C876806" w:rsidR="00257512" w:rsidRPr="00E629E2" w:rsidRDefault="007E60D1" w:rsidP="00257512">
            <w:pPr>
              <w:pStyle w:val="QnT-Table1-Left"/>
            </w:pPr>
            <w:r>
              <w:t>Bio-methanol + Green Hydrogen (Hybrid)</w:t>
            </w:r>
          </w:p>
        </w:tc>
        <w:tc>
          <w:tcPr>
            <w:tcW w:w="213" w:type="pct"/>
            <w:noWrap/>
          </w:tcPr>
          <w:p w14:paraId="62BA43DE" w14:textId="6C99B31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noWrap/>
          </w:tcPr>
          <w:p w14:paraId="1ECA9410" w14:textId="5F7852AB"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noWrap/>
          </w:tcPr>
          <w:p w14:paraId="5C9ED951" w14:textId="260857BE"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noWrap/>
          </w:tcPr>
          <w:p w14:paraId="5503D868" w14:textId="291AE3E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0F9201C6" w14:textId="07A5BA29"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6F5AC34C" w14:textId="7BE374E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0803278F" w14:textId="6009DDF2"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7C11509E" w14:textId="7594871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3F4EBC07" w14:textId="5E1093EA"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4A90317C" w14:textId="3D076853"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18C72CD4" w14:textId="603A1CB4"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2C0F7F22" w14:textId="306C1C74"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698D0514" w14:textId="3E8C59AB"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6208C647" w14:textId="2958D28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13" w:type="pct"/>
          </w:tcPr>
          <w:p w14:paraId="05AB6EDC" w14:textId="4F927ED5"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230" w:type="pct"/>
          </w:tcPr>
          <w:p w14:paraId="1CC891F7" w14:textId="421884C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c>
          <w:tcPr>
            <w:tcW w:w="445" w:type="pct"/>
          </w:tcPr>
          <w:p w14:paraId="5594725E" w14:textId="41AA8023"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211935">
              <w:t>XX</w:t>
            </w:r>
          </w:p>
        </w:tc>
      </w:tr>
      <w:tr w:rsidR="00595A25" w:rsidRPr="00211935" w14:paraId="405BB144"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6DAF4860" w14:textId="77777777" w:rsidR="00595A25" w:rsidRDefault="00595A25" w:rsidP="008B6C2C">
            <w:pPr>
              <w:pStyle w:val="QnT-Table1-Left"/>
            </w:pPr>
            <w:r>
              <w:t>Total</w:t>
            </w:r>
          </w:p>
        </w:tc>
        <w:tc>
          <w:tcPr>
            <w:tcW w:w="213" w:type="pct"/>
            <w:noWrap/>
          </w:tcPr>
          <w:p w14:paraId="787888F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noWrap/>
          </w:tcPr>
          <w:p w14:paraId="432BD3A2"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noWrap/>
          </w:tcPr>
          <w:p w14:paraId="0362CE97"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noWrap/>
          </w:tcPr>
          <w:p w14:paraId="009C17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7F2E11C9"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256D3CB7"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6ABEFEB0"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3C3D875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1F7E19E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43B492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0154D6F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2EC7A96F"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3CBBC9C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0B390DC9"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13" w:type="pct"/>
          </w:tcPr>
          <w:p w14:paraId="26D287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230" w:type="pct"/>
          </w:tcPr>
          <w:p w14:paraId="7594C070"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c>
          <w:tcPr>
            <w:tcW w:w="445" w:type="pct"/>
          </w:tcPr>
          <w:p w14:paraId="66A76F0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rsidRPr="00211935">
              <w:t>XX</w:t>
            </w:r>
          </w:p>
        </w:tc>
      </w:tr>
    </w:tbl>
    <w:p w14:paraId="12261C1D" w14:textId="7D619329"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r>
        <w:t xml:space="preserve"> </w:t>
      </w:r>
      <w:r w:rsidR="00E5395B">
        <w:t xml:space="preserve"> </w:t>
      </w:r>
    </w:p>
    <w:p w14:paraId="65C2D3C7" w14:textId="77777777" w:rsidR="00283906" w:rsidRDefault="00283906" w:rsidP="002D58F4">
      <w:pPr>
        <w:pStyle w:val="QnT-Source"/>
      </w:pPr>
    </w:p>
    <w:p w14:paraId="2C6F5CB9" w14:textId="77777777" w:rsidR="00283906" w:rsidRDefault="00283906" w:rsidP="002D58F4">
      <w:pPr>
        <w:pStyle w:val="QnT-Source"/>
      </w:pPr>
    </w:p>
    <w:p w14:paraId="3BCE4E7B" w14:textId="77777777" w:rsidR="00283906" w:rsidRDefault="00283906" w:rsidP="002D58F4">
      <w:pPr>
        <w:pStyle w:val="QnT-Source"/>
      </w:pPr>
    </w:p>
    <w:p w14:paraId="11AB01C0" w14:textId="77777777" w:rsidR="00283906" w:rsidRDefault="00283906" w:rsidP="002D58F4">
      <w:pPr>
        <w:pStyle w:val="QnT-Source"/>
      </w:pPr>
    </w:p>
    <w:p w14:paraId="45AF81AE" w14:textId="77777777" w:rsidR="00283906" w:rsidRDefault="00283906" w:rsidP="002D58F4">
      <w:pPr>
        <w:pStyle w:val="QnT-Source"/>
      </w:pPr>
    </w:p>
    <w:p w14:paraId="6C565BF5" w14:textId="77777777" w:rsidR="00283906" w:rsidRDefault="00283906" w:rsidP="002D58F4">
      <w:pPr>
        <w:pStyle w:val="QnT-Source"/>
      </w:pPr>
    </w:p>
    <w:p w14:paraId="135070BF" w14:textId="77777777" w:rsidR="00283906" w:rsidRDefault="00283906" w:rsidP="002D58F4">
      <w:pPr>
        <w:pStyle w:val="QnT-Source"/>
      </w:pPr>
    </w:p>
    <w:p w14:paraId="37F28CEF" w14:textId="77777777" w:rsidR="00283906" w:rsidRDefault="00283906" w:rsidP="002D58F4">
      <w:pPr>
        <w:pStyle w:val="QnT-Source"/>
      </w:pPr>
    </w:p>
    <w:p w14:paraId="24BFBD41" w14:textId="77777777" w:rsidR="00283906" w:rsidRDefault="00283906" w:rsidP="002D58F4">
      <w:pPr>
        <w:pStyle w:val="QnT-Source"/>
      </w:pPr>
    </w:p>
    <w:p w14:paraId="375BC4A0" w14:textId="77777777" w:rsidR="00283906" w:rsidRDefault="00283906" w:rsidP="002D58F4">
      <w:pPr>
        <w:pStyle w:val="QnT-Source"/>
      </w:pPr>
    </w:p>
    <w:p w14:paraId="61606381" w14:textId="77777777" w:rsidR="00283906" w:rsidRDefault="00283906" w:rsidP="002D58F4">
      <w:pPr>
        <w:pStyle w:val="QnT-Source"/>
      </w:pPr>
    </w:p>
    <w:p w14:paraId="3AB2D68F" w14:textId="77777777" w:rsidR="00283906" w:rsidRDefault="00283906" w:rsidP="002D58F4">
      <w:pPr>
        <w:pStyle w:val="QnT-Source"/>
      </w:pPr>
    </w:p>
    <w:p w14:paraId="73674239" w14:textId="77777777" w:rsidR="00F92E7D" w:rsidRDefault="00F92E7D" w:rsidP="002D58F4">
      <w:pPr>
        <w:pStyle w:val="QnT-Source"/>
      </w:pPr>
    </w:p>
    <w:p w14:paraId="35B83F0B" w14:textId="77777777" w:rsidR="00272E78" w:rsidRDefault="00272E78" w:rsidP="002D58F4">
      <w:pPr>
        <w:pStyle w:val="QnT-Source"/>
      </w:pPr>
    </w:p>
    <w:p w14:paraId="43D7C554" w14:textId="77777777" w:rsidR="00611901" w:rsidRDefault="00611901" w:rsidP="002D58F4">
      <w:pPr>
        <w:pStyle w:val="QnT-Source"/>
      </w:pPr>
    </w:p>
    <w:p w14:paraId="5B113E74" w14:textId="36562456" w:rsidR="00460DD7" w:rsidRPr="00460DD7" w:rsidRDefault="007E60D1" w:rsidP="00670FAB">
      <w:pPr>
        <w:pStyle w:val="QnT-Head1"/>
      </w:pPr>
      <w:bookmarkStart w:id="135" w:name="_Toc227581851"/>
      <w:r>
        <w:lastRenderedPageBreak/>
        <w:t>Bio-methanol</w:t>
      </w:r>
      <w:bookmarkEnd w:id="135"/>
      <w:r>
        <w:t xml:space="preserve"> </w:t>
      </w:r>
    </w:p>
    <w:p w14:paraId="3F95D1A4" w14:textId="77769085" w:rsidR="002D58F4" w:rsidRPr="00142691" w:rsidRDefault="002D58F4" w:rsidP="003B0C3B">
      <w:pPr>
        <w:pStyle w:val="QnT-Head2"/>
      </w:pPr>
      <w:bookmarkStart w:id="136" w:name="_Toc197355350"/>
      <w:bookmarkStart w:id="137" w:name="_Toc148477278"/>
      <w:bookmarkStart w:id="138" w:name="_Toc196868367"/>
      <w:bookmarkStart w:id="139" w:name="_Toc120970847"/>
      <w:bookmarkStart w:id="140" w:name="_Toc121446574"/>
      <w:bookmarkStart w:id="141" w:name="_Toc227581852"/>
      <w:r w:rsidRPr="00142691">
        <w:t xml:space="preserve">Global </w:t>
      </w:r>
      <w:r w:rsidR="00D024D6">
        <w:t>GREEN METHANOL</w:t>
      </w:r>
      <w:r>
        <w:t xml:space="preserve"> </w:t>
      </w:r>
      <w:r w:rsidRPr="00142691">
        <w:t xml:space="preserve">Market by </w:t>
      </w:r>
      <w:r w:rsidR="007E60D1">
        <w:t>Bio-methanol</w:t>
      </w:r>
      <w:r w:rsidR="00611901">
        <w:t xml:space="preserve">, </w:t>
      </w:r>
      <w:r w:rsidR="008D7627">
        <w:t xml:space="preserve">2020 </w:t>
      </w:r>
      <w:r w:rsidR="00D023E1">
        <w:t>–</w:t>
      </w:r>
      <w:r w:rsidR="008D7627">
        <w:t xml:space="preserve"> 2035</w:t>
      </w:r>
      <w:bookmarkEnd w:id="136"/>
      <w:bookmarkEnd w:id="137"/>
      <w:bookmarkEnd w:id="138"/>
      <w:bookmarkEnd w:id="139"/>
      <w:bookmarkEnd w:id="140"/>
      <w:r w:rsidR="00D023E1">
        <w:t xml:space="preserve"> (usd million)</w:t>
      </w:r>
      <w:bookmarkEnd w:id="141"/>
    </w:p>
    <w:p w14:paraId="719850D3" w14:textId="282CD5DE" w:rsidR="002D58F4" w:rsidRPr="00694D7C" w:rsidRDefault="002D58F4" w:rsidP="00694D7C">
      <w:pPr>
        <w:pStyle w:val="QnT-FigureTitle"/>
      </w:pPr>
      <w:bookmarkStart w:id="142" w:name="_Toc196868180"/>
      <w:bookmarkStart w:id="143" w:name="_Toc197353854"/>
      <w:bookmarkStart w:id="144" w:name="_Toc120971035"/>
      <w:bookmarkStart w:id="145" w:name="_Toc229142623"/>
      <w:r w:rsidRPr="00694D7C">
        <w:t xml:space="preserve">Global </w:t>
      </w:r>
      <w:r w:rsidR="00D024D6">
        <w:t>GREEN METHANOL</w:t>
      </w:r>
      <w:r w:rsidRPr="00694D7C">
        <w:t xml:space="preserve"> Market by </w:t>
      </w:r>
      <w:r w:rsidR="007E60D1">
        <w:t>Bio-methanol</w:t>
      </w:r>
      <w:r w:rsidR="00611901">
        <w:t xml:space="preserve">, </w:t>
      </w:r>
      <w:bookmarkEnd w:id="142"/>
      <w:bookmarkEnd w:id="143"/>
      <w:bookmarkEnd w:id="144"/>
      <w:r w:rsidR="008D7627">
        <w:t>2020 - 2035</w:t>
      </w:r>
      <w:bookmarkEnd w:id="145"/>
    </w:p>
    <w:p w14:paraId="7B619D18" w14:textId="77777777" w:rsidR="002D58F4" w:rsidRDefault="00D023E1" w:rsidP="002D58F4">
      <w:pPr>
        <w:pStyle w:val="QnT-Figureline"/>
      </w:pPr>
      <w:r w:rsidRPr="00D023E1">
        <w:rPr>
          <w:noProof/>
          <w:lang w:val="en-US" w:eastAsia="en-US"/>
        </w:rPr>
        <w:drawing>
          <wp:inline distT="0" distB="0" distL="0" distR="0" wp14:anchorId="73006077" wp14:editId="0195BCEE">
            <wp:extent cx="10659947" cy="3374571"/>
            <wp:effectExtent l="0" t="0" r="0" b="0"/>
            <wp:docPr id="767876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763969" cy="3407501"/>
                    </a:xfrm>
                    <a:prstGeom prst="rect">
                      <a:avLst/>
                    </a:prstGeom>
                    <a:noFill/>
                    <a:ln>
                      <a:noFill/>
                    </a:ln>
                  </pic:spPr>
                </pic:pic>
              </a:graphicData>
            </a:graphic>
          </wp:inline>
        </w:drawing>
      </w:r>
    </w:p>
    <w:p w14:paraId="6AD49807" w14:textId="6D7BD14C"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p>
    <w:p w14:paraId="687CA5DC" w14:textId="77777777" w:rsidR="000E5D72" w:rsidRDefault="000E5D72" w:rsidP="002D58F4">
      <w:pPr>
        <w:pStyle w:val="QnT-Source"/>
      </w:pPr>
    </w:p>
    <w:p w14:paraId="5B03DBFB" w14:textId="77777777" w:rsidR="000E5D72" w:rsidRDefault="000E5D72" w:rsidP="002D58F4">
      <w:pPr>
        <w:pStyle w:val="QnT-Source"/>
      </w:pPr>
    </w:p>
    <w:p w14:paraId="26617A35" w14:textId="77777777" w:rsidR="000E5D72" w:rsidRDefault="000E5D72" w:rsidP="002D58F4">
      <w:pPr>
        <w:pStyle w:val="QnT-Source"/>
      </w:pPr>
    </w:p>
    <w:p w14:paraId="78D93D8D" w14:textId="60FD89F5" w:rsidR="002D58F4" w:rsidRPr="00125672" w:rsidRDefault="007A3939" w:rsidP="002D58F4">
      <w:pPr>
        <w:pStyle w:val="QnT-TableTitle"/>
        <w:spacing w:line="312" w:lineRule="auto"/>
      </w:pPr>
      <w:bookmarkStart w:id="146" w:name="_Toc196868196"/>
      <w:bookmarkStart w:id="147" w:name="_Toc197353755"/>
      <w:r>
        <w:br w:type="column"/>
      </w:r>
      <w:bookmarkStart w:id="148" w:name="_Toc227581933"/>
      <w:r w:rsidR="00175465" w:rsidRPr="00142691">
        <w:lastRenderedPageBreak/>
        <w:t xml:space="preserve">Global </w:t>
      </w:r>
      <w:r w:rsidR="00D024D6">
        <w:t>GREEN METHANOL</w:t>
      </w:r>
      <w:r w:rsidR="00175465">
        <w:t xml:space="preserve"> </w:t>
      </w:r>
      <w:r w:rsidR="00175465" w:rsidRPr="00142691">
        <w:t xml:space="preserve">Market by </w:t>
      </w:r>
      <w:r w:rsidR="007E60D1">
        <w:t>Bio-methanol</w:t>
      </w:r>
      <w:r w:rsidR="00611901">
        <w:t xml:space="preserve">, </w:t>
      </w:r>
      <w:r w:rsidR="002D58F4" w:rsidRPr="00125672">
        <w:t xml:space="preserve">by </w:t>
      </w:r>
      <w:r w:rsidR="002D58F4">
        <w:t>Region</w:t>
      </w:r>
      <w:r w:rsidR="002D58F4" w:rsidRPr="00125672">
        <w:t xml:space="preserve">, </w:t>
      </w:r>
      <w:r w:rsidR="008D7627">
        <w:t>2020 - 2035</w:t>
      </w:r>
      <w:bookmarkEnd w:id="148"/>
      <w:r w:rsidR="002D58F4" w:rsidRPr="00125672">
        <w:t xml:space="preserve"> </w:t>
      </w:r>
      <w:bookmarkEnd w:id="146"/>
      <w:bookmarkEnd w:id="147"/>
    </w:p>
    <w:tbl>
      <w:tblPr>
        <w:tblStyle w:val="QnT-Table1"/>
        <w:tblW w:w="5000" w:type="pct"/>
        <w:tblLook w:val="04A0" w:firstRow="1" w:lastRow="0" w:firstColumn="1" w:lastColumn="0" w:noHBand="0" w:noVBand="1"/>
      </w:tblPr>
      <w:tblGrid>
        <w:gridCol w:w="2631"/>
        <w:gridCol w:w="882"/>
        <w:gridCol w:w="882"/>
        <w:gridCol w:w="882"/>
        <w:gridCol w:w="882"/>
        <w:gridCol w:w="882"/>
        <w:gridCol w:w="882"/>
        <w:gridCol w:w="882"/>
        <w:gridCol w:w="882"/>
        <w:gridCol w:w="882"/>
        <w:gridCol w:w="882"/>
        <w:gridCol w:w="882"/>
        <w:gridCol w:w="882"/>
        <w:gridCol w:w="882"/>
        <w:gridCol w:w="882"/>
        <w:gridCol w:w="882"/>
        <w:gridCol w:w="882"/>
        <w:gridCol w:w="1697"/>
      </w:tblGrid>
      <w:tr w:rsidR="00371FBF" w:rsidRPr="005B59B8" w14:paraId="3ED79F85" w14:textId="77777777" w:rsidTr="00371FBF">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11B318D" w14:textId="77777777" w:rsidR="00371FBF" w:rsidRPr="00BE0134" w:rsidRDefault="00371FBF" w:rsidP="00E5395B">
            <w:pPr>
              <w:pStyle w:val="QnT-Table1-header"/>
              <w:spacing w:before="48" w:after="48"/>
              <w:rPr>
                <w:lang w:val="en-IN"/>
              </w:rPr>
            </w:pPr>
            <w:bookmarkStart w:id="149" w:name="_Hlk201681747"/>
            <w:r w:rsidRPr="00BE0134">
              <w:rPr>
                <w:lang w:val="en-IN"/>
              </w:rPr>
              <w:t xml:space="preserve">By </w:t>
            </w:r>
            <w:r>
              <w:rPr>
                <w:lang w:val="en-IN"/>
              </w:rPr>
              <w:t>Region</w:t>
            </w:r>
          </w:p>
        </w:tc>
        <w:tc>
          <w:tcPr>
            <w:tcW w:w="239" w:type="pct"/>
            <w:noWrap/>
            <w:hideMark/>
          </w:tcPr>
          <w:p w14:paraId="4B48B448"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2020</w:t>
            </w:r>
          </w:p>
        </w:tc>
        <w:tc>
          <w:tcPr>
            <w:tcW w:w="239" w:type="pct"/>
            <w:noWrap/>
            <w:hideMark/>
          </w:tcPr>
          <w:p w14:paraId="3F3901A0"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2021</w:t>
            </w:r>
          </w:p>
        </w:tc>
        <w:tc>
          <w:tcPr>
            <w:tcW w:w="239" w:type="pct"/>
            <w:noWrap/>
            <w:hideMark/>
          </w:tcPr>
          <w:p w14:paraId="09003E4E"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2022</w:t>
            </w:r>
          </w:p>
        </w:tc>
        <w:tc>
          <w:tcPr>
            <w:tcW w:w="239" w:type="pct"/>
            <w:noWrap/>
            <w:hideMark/>
          </w:tcPr>
          <w:p w14:paraId="6962EE61"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2023</w:t>
            </w:r>
          </w:p>
        </w:tc>
        <w:tc>
          <w:tcPr>
            <w:tcW w:w="239" w:type="pct"/>
            <w:hideMark/>
          </w:tcPr>
          <w:p w14:paraId="135FFA59"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2024</w:t>
            </w:r>
          </w:p>
        </w:tc>
        <w:tc>
          <w:tcPr>
            <w:tcW w:w="239" w:type="pct"/>
            <w:hideMark/>
          </w:tcPr>
          <w:p w14:paraId="6413EC84"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2025</w:t>
            </w:r>
          </w:p>
        </w:tc>
        <w:tc>
          <w:tcPr>
            <w:tcW w:w="239" w:type="pct"/>
            <w:hideMark/>
          </w:tcPr>
          <w:p w14:paraId="6B656907"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2026</w:t>
            </w:r>
          </w:p>
        </w:tc>
        <w:tc>
          <w:tcPr>
            <w:tcW w:w="239" w:type="pct"/>
            <w:hideMark/>
          </w:tcPr>
          <w:p w14:paraId="2C7B3305"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2027</w:t>
            </w:r>
          </w:p>
        </w:tc>
        <w:tc>
          <w:tcPr>
            <w:tcW w:w="239" w:type="pct"/>
            <w:hideMark/>
          </w:tcPr>
          <w:p w14:paraId="0D611BDD"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2028</w:t>
            </w:r>
          </w:p>
        </w:tc>
        <w:tc>
          <w:tcPr>
            <w:tcW w:w="239" w:type="pct"/>
            <w:hideMark/>
          </w:tcPr>
          <w:p w14:paraId="6176A6FA"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2029</w:t>
            </w:r>
          </w:p>
        </w:tc>
        <w:tc>
          <w:tcPr>
            <w:tcW w:w="239" w:type="pct"/>
            <w:noWrap/>
            <w:hideMark/>
          </w:tcPr>
          <w:p w14:paraId="1FF0BFC8"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2030</w:t>
            </w:r>
          </w:p>
        </w:tc>
        <w:tc>
          <w:tcPr>
            <w:tcW w:w="239" w:type="pct"/>
            <w:noWrap/>
            <w:hideMark/>
          </w:tcPr>
          <w:p w14:paraId="71FA11E7"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2031</w:t>
            </w:r>
          </w:p>
        </w:tc>
        <w:tc>
          <w:tcPr>
            <w:tcW w:w="239" w:type="pct"/>
            <w:noWrap/>
            <w:hideMark/>
          </w:tcPr>
          <w:p w14:paraId="218DB83E"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2032</w:t>
            </w:r>
          </w:p>
        </w:tc>
        <w:tc>
          <w:tcPr>
            <w:tcW w:w="239" w:type="pct"/>
            <w:noWrap/>
            <w:hideMark/>
          </w:tcPr>
          <w:p w14:paraId="54E1D699"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2033</w:t>
            </w:r>
          </w:p>
        </w:tc>
        <w:tc>
          <w:tcPr>
            <w:tcW w:w="239" w:type="pct"/>
          </w:tcPr>
          <w:p w14:paraId="76F28EA2"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5256E200"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460" w:type="pct"/>
            <w:hideMark/>
          </w:tcPr>
          <w:p w14:paraId="6A28EB4C"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rsidRPr="00211935">
              <w:t>CAGR%</w:t>
            </w:r>
            <w:r w:rsidRPr="00211935">
              <w:br/>
              <w:t>(</w:t>
            </w:r>
            <w:r>
              <w:t>2025-2035</w:t>
            </w:r>
            <w:r w:rsidRPr="00211935">
              <w:t>)</w:t>
            </w:r>
          </w:p>
        </w:tc>
      </w:tr>
      <w:tr w:rsidR="00371FBF" w:rsidRPr="005B59B8" w14:paraId="4E3A5532"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10F9425" w14:textId="77777777" w:rsidR="00371FBF" w:rsidRPr="00BE0134" w:rsidRDefault="00371FBF" w:rsidP="00371FBF">
            <w:pPr>
              <w:pStyle w:val="QnT-Table1-Left"/>
              <w:rPr>
                <w:bCs w:val="0"/>
                <w:lang w:val="en-IN"/>
              </w:rPr>
            </w:pPr>
            <w:r>
              <w:rPr>
                <w:lang w:val="en-IN"/>
              </w:rPr>
              <w:t>North America</w:t>
            </w:r>
          </w:p>
        </w:tc>
        <w:tc>
          <w:tcPr>
            <w:tcW w:w="239" w:type="pct"/>
            <w:noWrap/>
            <w:hideMark/>
          </w:tcPr>
          <w:p w14:paraId="7DB33FA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609EFA4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4DF58B8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5FF6AA49"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4EF901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57830A1"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EEE5BA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93E838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E48FA4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0B58780"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F1C04F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0F6DB1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9408C2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C4E6D5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17C692E1"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7FD9296"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15ED5DF6"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0DCE5D28"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EE34D29" w14:textId="77777777" w:rsidR="00371FBF" w:rsidRPr="00BE0134" w:rsidRDefault="00371FBF" w:rsidP="00371FBF">
            <w:pPr>
              <w:pStyle w:val="QnT-Table1-Left"/>
              <w:rPr>
                <w:bCs w:val="0"/>
                <w:lang w:val="en-IN"/>
              </w:rPr>
            </w:pPr>
            <w:r>
              <w:rPr>
                <w:lang w:val="en-IN"/>
              </w:rPr>
              <w:t>Europe</w:t>
            </w:r>
          </w:p>
        </w:tc>
        <w:tc>
          <w:tcPr>
            <w:tcW w:w="239" w:type="pct"/>
            <w:noWrap/>
            <w:hideMark/>
          </w:tcPr>
          <w:p w14:paraId="6113EA3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540E503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4429672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03678DC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6B6C4C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1CA752E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A23DDC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2D00EDAC"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17AA9E0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77E25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D80C5D8"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2032A86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273C62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E8558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CB05922"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4581E35"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hideMark/>
          </w:tcPr>
          <w:p w14:paraId="338B9B3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78ED00F6"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0D888A5" w14:textId="77777777" w:rsidR="00371FBF" w:rsidRPr="00BE0134" w:rsidRDefault="00371FBF" w:rsidP="00371FBF">
            <w:pPr>
              <w:pStyle w:val="QnT-Table1-Left"/>
              <w:rPr>
                <w:bCs w:val="0"/>
                <w:lang w:val="en-IN"/>
              </w:rPr>
            </w:pPr>
            <w:r>
              <w:rPr>
                <w:lang w:val="en-IN"/>
              </w:rPr>
              <w:t>Asia-Pacific</w:t>
            </w:r>
          </w:p>
        </w:tc>
        <w:tc>
          <w:tcPr>
            <w:tcW w:w="239" w:type="pct"/>
            <w:noWrap/>
            <w:hideMark/>
          </w:tcPr>
          <w:p w14:paraId="4DFEF5D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492AE38B"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0D68378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227A67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62ADED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5B3478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9CCD2A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1BA0FC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9FB5D11"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B2E3BF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7BFC7C0"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35EFA1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DAD79C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324D7C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777A286"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53A2BA5B"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24D4206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359C1E97"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74AD7E0" w14:textId="77777777" w:rsidR="00371FBF" w:rsidRPr="0016604C" w:rsidRDefault="00371FBF" w:rsidP="00371FBF">
            <w:pPr>
              <w:pStyle w:val="QnT-Table1-Left"/>
              <w:rPr>
                <w:lang w:val="en-IN"/>
              </w:rPr>
            </w:pPr>
            <w:r>
              <w:rPr>
                <w:lang w:val="en-IN"/>
              </w:rPr>
              <w:t>Latin America</w:t>
            </w:r>
          </w:p>
        </w:tc>
        <w:tc>
          <w:tcPr>
            <w:tcW w:w="239" w:type="pct"/>
            <w:noWrap/>
          </w:tcPr>
          <w:p w14:paraId="4D48859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723ABEA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52B239EE"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1A65512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BE6278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786EC9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E2E229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AF198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183A98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30BE1E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9E5714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237398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BA81D7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B7EEAB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F0061AD"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CAFFDD7"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36AA12B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6736072D"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414E5E39" w14:textId="77777777" w:rsidR="00371FBF" w:rsidRPr="0016604C" w:rsidRDefault="00371FBF" w:rsidP="00371FBF">
            <w:pPr>
              <w:pStyle w:val="QnT-Table1-Left"/>
              <w:rPr>
                <w:lang w:val="en-IN"/>
              </w:rPr>
            </w:pPr>
            <w:r w:rsidRPr="0016604C">
              <w:rPr>
                <w:lang w:val="en-IN"/>
              </w:rPr>
              <w:t>Middle East &amp; Africa</w:t>
            </w:r>
          </w:p>
        </w:tc>
        <w:tc>
          <w:tcPr>
            <w:tcW w:w="239" w:type="pct"/>
            <w:noWrap/>
          </w:tcPr>
          <w:p w14:paraId="7681829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617C3C3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761FD86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3EBD1AD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7BB920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1DE144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FBC9379"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0728544"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46F425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B51E09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F2310B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F46592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8D84C3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CEFF83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D1194CC"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6860888"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tcPr>
          <w:p w14:paraId="0F0252F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2FCDDECA"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1EBE38B2" w14:textId="77777777" w:rsidR="00371FBF" w:rsidRPr="0016604C" w:rsidRDefault="00371FBF" w:rsidP="00371FBF">
            <w:pPr>
              <w:pStyle w:val="QnT-Table1-Left"/>
              <w:rPr>
                <w:lang w:val="en-IN"/>
              </w:rPr>
            </w:pPr>
            <w:r w:rsidRPr="00BE0134">
              <w:rPr>
                <w:lang w:val="en-IN"/>
              </w:rPr>
              <w:t>Total</w:t>
            </w:r>
          </w:p>
        </w:tc>
        <w:tc>
          <w:tcPr>
            <w:tcW w:w="239" w:type="pct"/>
            <w:noWrap/>
          </w:tcPr>
          <w:p w14:paraId="0291B4F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2AD9542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E7F55B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2608E2C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DF142F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BA2C090"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DC2556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3539C2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99A331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BA62E8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152EA18"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4EB95D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CDFAA3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B914B9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00E546C"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0C98847"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2E7DEBD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bl>
    <w:bookmarkEnd w:id="149"/>
    <w:p w14:paraId="07E8C7FF" w14:textId="5D2790CC"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p>
    <w:p w14:paraId="084D4899" w14:textId="77777777" w:rsidR="002D58F4" w:rsidRPr="00DF77F6" w:rsidRDefault="002D58F4" w:rsidP="002D58F4">
      <w:pPr>
        <w:pStyle w:val="QnT-Source"/>
      </w:pPr>
    </w:p>
    <w:p w14:paraId="17E6C996" w14:textId="77777777" w:rsidR="002D58F4" w:rsidRDefault="002D58F4" w:rsidP="00B53EEE">
      <w:pPr>
        <w:pStyle w:val="QnT-Boldtext1"/>
      </w:pPr>
      <w:r w:rsidRPr="00142691">
        <w:t>*</w:t>
      </w:r>
      <w:r>
        <w:t xml:space="preserve">The above similar information will be cover for below segment as well. </w:t>
      </w:r>
    </w:p>
    <w:p w14:paraId="29C8EE74" w14:textId="398782C7" w:rsidR="00257512" w:rsidRDefault="007E60D1" w:rsidP="00670FAB">
      <w:pPr>
        <w:pStyle w:val="QnT-Head1"/>
      </w:pPr>
      <w:bookmarkStart w:id="150" w:name="_Toc227581853"/>
      <w:r>
        <w:t>E-methanol (Bio-methanol)</w:t>
      </w:r>
      <w:bookmarkEnd w:id="150"/>
      <w:r w:rsidR="00B04AFB">
        <w:t xml:space="preserve"> </w:t>
      </w:r>
    </w:p>
    <w:p w14:paraId="1C709BF4" w14:textId="7BB6E6C0" w:rsidR="00257512" w:rsidRDefault="007E60D1" w:rsidP="00670FAB">
      <w:pPr>
        <w:pStyle w:val="QnT-Head1"/>
      </w:pPr>
      <w:bookmarkStart w:id="151" w:name="_Toc227581854"/>
      <w:r>
        <w:t>Bio-methanol + Green Hydrogen (Hybrid)</w:t>
      </w:r>
      <w:bookmarkEnd w:id="151"/>
    </w:p>
    <w:p w14:paraId="1D361251" w14:textId="53D1D66C" w:rsidR="002D58F4" w:rsidRPr="00694D7C" w:rsidRDefault="00D024D6" w:rsidP="00641F67">
      <w:pPr>
        <w:pStyle w:val="QnT-Chapterhead"/>
      </w:pPr>
      <w:bookmarkStart w:id="152" w:name="_Toc120970853"/>
      <w:bookmarkStart w:id="153" w:name="_Toc121446580"/>
      <w:bookmarkStart w:id="154" w:name="_Toc148477288"/>
      <w:bookmarkStart w:id="155" w:name="_Toc196868370"/>
      <w:bookmarkStart w:id="156" w:name="_Toc197355353"/>
      <w:bookmarkStart w:id="157" w:name="_Toc227581855"/>
      <w:r>
        <w:lastRenderedPageBreak/>
        <w:t>GREEN METHANOL</w:t>
      </w:r>
      <w:r w:rsidR="002D58F4" w:rsidRPr="00694D7C">
        <w:t xml:space="preserve"> Market –</w:t>
      </w:r>
      <w:r w:rsidR="00115D43">
        <w:t xml:space="preserve"> </w:t>
      </w:r>
      <w:r>
        <w:t>Technology</w:t>
      </w:r>
      <w:r w:rsidR="000B4A65">
        <w:t xml:space="preserve"> </w:t>
      </w:r>
      <w:r w:rsidR="002D58F4" w:rsidRPr="00694D7C">
        <w:t>Analysis</w:t>
      </w:r>
      <w:bookmarkEnd w:id="152"/>
      <w:bookmarkEnd w:id="153"/>
      <w:bookmarkEnd w:id="154"/>
      <w:bookmarkEnd w:id="155"/>
      <w:bookmarkEnd w:id="156"/>
      <w:bookmarkEnd w:id="157"/>
    </w:p>
    <w:p w14:paraId="3E696087" w14:textId="109358AA" w:rsidR="002D58F4" w:rsidRDefault="002D58F4" w:rsidP="00670FAB">
      <w:pPr>
        <w:pStyle w:val="QnT-Head1"/>
      </w:pPr>
      <w:bookmarkStart w:id="158" w:name="_Toc120970854"/>
      <w:bookmarkStart w:id="159" w:name="_Toc121446581"/>
      <w:bookmarkStart w:id="160" w:name="_Toc148477289"/>
      <w:bookmarkStart w:id="161" w:name="_Toc196868371"/>
      <w:bookmarkStart w:id="162" w:name="_Toc197355354"/>
      <w:bookmarkStart w:id="163" w:name="_Toc227581856"/>
      <w:r w:rsidRPr="00896C31">
        <w:t xml:space="preserve">Global </w:t>
      </w:r>
      <w:r w:rsidR="00D024D6">
        <w:t>GREEN METHANOL</w:t>
      </w:r>
      <w:r>
        <w:t xml:space="preserve"> </w:t>
      </w:r>
      <w:r w:rsidRPr="00896C31">
        <w:t>Market –</w:t>
      </w:r>
      <w:r w:rsidR="00115D43">
        <w:t xml:space="preserve"> </w:t>
      </w:r>
      <w:r w:rsidRPr="00896C31">
        <w:t>Overview</w:t>
      </w:r>
      <w:bookmarkEnd w:id="158"/>
      <w:bookmarkEnd w:id="159"/>
      <w:bookmarkEnd w:id="160"/>
      <w:bookmarkEnd w:id="161"/>
      <w:bookmarkEnd w:id="162"/>
      <w:bookmarkEnd w:id="163"/>
    </w:p>
    <w:p w14:paraId="6FEE4ACC" w14:textId="41F5923B" w:rsidR="00543B09" w:rsidRDefault="00543B09" w:rsidP="00543B09">
      <w:r w:rsidRPr="00543B09">
        <w:rPr>
          <w:rFonts w:ascii="Times New Roman" w:eastAsia="Times New Roman" w:hAnsi="Times New Roman" w:cs="Times New Roman"/>
          <w:noProof/>
          <w:color w:val="auto"/>
          <w:sz w:val="24"/>
          <w:szCs w:val="24"/>
          <w:lang w:eastAsia="en-US"/>
        </w:rPr>
        <w:drawing>
          <wp:inline distT="0" distB="0" distL="0" distR="0" wp14:anchorId="66E92FE6" wp14:editId="1ADF87EA">
            <wp:extent cx="11691257" cy="2525395"/>
            <wp:effectExtent l="0" t="0" r="5715" b="8255"/>
            <wp:docPr id="60" name="Picture 6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04F7CA90" w14:textId="601AEFC5" w:rsidR="00543B09" w:rsidRDefault="00543B09" w:rsidP="00543B09"/>
    <w:p w14:paraId="046D3B7A" w14:textId="2001E1B6" w:rsidR="00543B09" w:rsidRDefault="00543B09" w:rsidP="00543B09"/>
    <w:p w14:paraId="61AE3B52" w14:textId="77777777" w:rsidR="007E60D1" w:rsidRDefault="007E60D1" w:rsidP="00543B09"/>
    <w:p w14:paraId="5E143D1E" w14:textId="77777777" w:rsidR="007E60D1" w:rsidRDefault="007E60D1" w:rsidP="00543B09"/>
    <w:p w14:paraId="033CD04C" w14:textId="7EE154D0" w:rsidR="00543B09" w:rsidRDefault="00543B09" w:rsidP="00543B09"/>
    <w:p w14:paraId="257F9D42" w14:textId="77777777" w:rsidR="00543B09" w:rsidRDefault="00543B09" w:rsidP="00543B09"/>
    <w:p w14:paraId="4B151BCB" w14:textId="1C9E8F25" w:rsidR="002D58F4" w:rsidRPr="00896C31" w:rsidRDefault="002D58F4" w:rsidP="00670FAB">
      <w:pPr>
        <w:pStyle w:val="QnT-Head1"/>
      </w:pPr>
      <w:bookmarkStart w:id="164" w:name="_Toc196868372"/>
      <w:bookmarkStart w:id="165" w:name="_Toc197355355"/>
      <w:bookmarkStart w:id="166" w:name="_Toc148477290"/>
      <w:bookmarkStart w:id="167" w:name="_Toc120970855"/>
      <w:bookmarkStart w:id="168" w:name="_Toc121446582"/>
      <w:bookmarkStart w:id="169" w:name="_Toc227581857"/>
      <w:r w:rsidRPr="00896C31">
        <w:lastRenderedPageBreak/>
        <w:t xml:space="preserve">Global </w:t>
      </w:r>
      <w:r w:rsidR="00D024D6">
        <w:t>GREEN METHANOL</w:t>
      </w:r>
      <w:r>
        <w:t xml:space="preserve"> </w:t>
      </w:r>
      <w:r w:rsidRPr="00896C31">
        <w:t>Market Share, by</w:t>
      </w:r>
      <w:r w:rsidR="00371FBF">
        <w:t xml:space="preserve"> </w:t>
      </w:r>
      <w:r w:rsidR="00D024D6">
        <w:t>Technology</w:t>
      </w:r>
      <w:r w:rsidRPr="00896C31">
        <w:t xml:space="preserve">, </w:t>
      </w:r>
      <w:bookmarkEnd w:id="164"/>
      <w:r w:rsidR="005A7EDA">
        <w:t>2024 &amp; 2035</w:t>
      </w:r>
      <w:bookmarkEnd w:id="165"/>
      <w:bookmarkEnd w:id="166"/>
      <w:bookmarkEnd w:id="167"/>
      <w:bookmarkEnd w:id="168"/>
      <w:r w:rsidR="00371FBF">
        <w:t xml:space="preserve"> (%)</w:t>
      </w:r>
      <w:bookmarkEnd w:id="169"/>
    </w:p>
    <w:p w14:paraId="03D8071A" w14:textId="4FC36BE4" w:rsidR="002D58F4" w:rsidRPr="00694D7C" w:rsidRDefault="002D58F4" w:rsidP="00694D7C">
      <w:pPr>
        <w:pStyle w:val="QnT-FigureTitle"/>
      </w:pPr>
      <w:bookmarkStart w:id="170" w:name="_Toc120971037"/>
      <w:bookmarkStart w:id="171" w:name="_Toc196868181"/>
      <w:bookmarkStart w:id="172" w:name="_Toc197353855"/>
      <w:bookmarkStart w:id="173" w:name="_Toc229142624"/>
      <w:r w:rsidRPr="00694D7C">
        <w:t xml:space="preserve">Global </w:t>
      </w:r>
      <w:r w:rsidR="00D024D6">
        <w:t>GREEN METHANOL</w:t>
      </w:r>
      <w:r w:rsidRPr="00694D7C">
        <w:t xml:space="preserve"> Market Share, by</w:t>
      </w:r>
      <w:r w:rsidR="00371FBF">
        <w:t xml:space="preserve"> </w:t>
      </w:r>
      <w:r w:rsidR="00D024D6">
        <w:t>Technology</w:t>
      </w:r>
      <w:r w:rsidR="00371FBF">
        <w:t>,</w:t>
      </w:r>
      <w:r w:rsidRPr="00694D7C">
        <w:t xml:space="preserve"> </w:t>
      </w:r>
      <w:r w:rsidR="005A7EDA">
        <w:t>2024 &amp; 2035</w:t>
      </w:r>
      <w:bookmarkEnd w:id="173"/>
      <w:r w:rsidR="005A7EDA">
        <w:t xml:space="preserve"> </w:t>
      </w:r>
      <w:bookmarkEnd w:id="170"/>
      <w:bookmarkEnd w:id="171"/>
      <w:bookmarkEnd w:id="172"/>
    </w:p>
    <w:p w14:paraId="11952772" w14:textId="3DF7B73B" w:rsidR="002D58F4" w:rsidRPr="00142691" w:rsidRDefault="004E7244" w:rsidP="002D58F4">
      <w:pPr>
        <w:pStyle w:val="QnT-Figureline"/>
      </w:pPr>
      <w:r>
        <w:rPr>
          <w:noProof/>
        </w:rPr>
        <w:drawing>
          <wp:inline distT="0" distB="0" distL="0" distR="0" wp14:anchorId="399C67B4" wp14:editId="02923494">
            <wp:extent cx="8028940" cy="3200400"/>
            <wp:effectExtent l="0" t="0" r="0" b="0"/>
            <wp:docPr id="131246937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22170054" w14:textId="217AE324" w:rsidR="002D58F4" w:rsidRDefault="002D58F4" w:rsidP="00FD2DB2">
      <w:pPr>
        <w:pStyle w:val="QnT-Source"/>
      </w:pPr>
      <w:r>
        <w:t xml:space="preserve">Source: Primary Interviews, Surveys, Secondary Sources, </w:t>
      </w:r>
      <w:r w:rsidR="00611901">
        <w:t>Web-Based</w:t>
      </w:r>
      <w:r>
        <w:t xml:space="preserve"> &amp; Paid External Databases, </w:t>
      </w:r>
      <w:r w:rsidR="005B0BEE">
        <w:t>2025</w:t>
      </w:r>
      <w:r w:rsidR="00FD2DB2">
        <w:br/>
      </w:r>
      <w:r w:rsidRPr="00142691">
        <w:t xml:space="preserve">Note: Charts &amp; Figures </w:t>
      </w:r>
      <w:r w:rsidR="000A4BDE">
        <w:t xml:space="preserve">are </w:t>
      </w:r>
      <w:r w:rsidRPr="00142691">
        <w:t xml:space="preserve">only for Illustration </w:t>
      </w:r>
      <w:bookmarkStart w:id="174" w:name="_Toc120971112"/>
      <w:r w:rsidR="000A4BDE">
        <w:t>purposes</w:t>
      </w:r>
    </w:p>
    <w:p w14:paraId="0268AE47" w14:textId="3C3A1256" w:rsidR="00543B09" w:rsidRDefault="00543B09" w:rsidP="00FD2DB2">
      <w:pPr>
        <w:pStyle w:val="QnT-Source"/>
      </w:pPr>
    </w:p>
    <w:p w14:paraId="1ADE5026" w14:textId="10306FC1" w:rsidR="00543B09" w:rsidRDefault="00543B09" w:rsidP="00FD2DB2">
      <w:pPr>
        <w:pStyle w:val="QnT-Source"/>
      </w:pPr>
    </w:p>
    <w:p w14:paraId="2D3C0566" w14:textId="0C43DA20" w:rsidR="00543B09" w:rsidRDefault="00543B09" w:rsidP="00FD2DB2">
      <w:pPr>
        <w:pStyle w:val="QnT-Source"/>
      </w:pPr>
    </w:p>
    <w:p w14:paraId="2213B3CD" w14:textId="333D12E0" w:rsidR="00543B09" w:rsidRDefault="00543B09" w:rsidP="00FD2DB2">
      <w:pPr>
        <w:pStyle w:val="QnT-Source"/>
      </w:pPr>
    </w:p>
    <w:p w14:paraId="32BF3798" w14:textId="77777777" w:rsidR="007E60D1" w:rsidRDefault="007E60D1" w:rsidP="00FD2DB2">
      <w:pPr>
        <w:pStyle w:val="QnT-Source"/>
      </w:pPr>
    </w:p>
    <w:p w14:paraId="4BEBF0E8" w14:textId="77777777" w:rsidR="007E60D1" w:rsidRDefault="007E60D1" w:rsidP="00FD2DB2">
      <w:pPr>
        <w:pStyle w:val="QnT-Source"/>
      </w:pPr>
    </w:p>
    <w:p w14:paraId="67746E08" w14:textId="20E423FC" w:rsidR="002D58F4" w:rsidRDefault="002D58F4" w:rsidP="002D58F4">
      <w:pPr>
        <w:pStyle w:val="QnT-TableTitle"/>
        <w:spacing w:line="312" w:lineRule="auto"/>
      </w:pPr>
      <w:bookmarkStart w:id="175" w:name="_Toc196868197"/>
      <w:bookmarkStart w:id="176" w:name="_Toc197353756"/>
      <w:bookmarkStart w:id="177" w:name="_Toc227581934"/>
      <w:r w:rsidRPr="00351245">
        <w:lastRenderedPageBreak/>
        <w:t xml:space="preserve">Global </w:t>
      </w:r>
      <w:r w:rsidR="00D024D6">
        <w:t>GREEN METHANOL</w:t>
      </w:r>
      <w:r>
        <w:t xml:space="preserve"> </w:t>
      </w:r>
      <w:r w:rsidRPr="00351245">
        <w:t>Market, by</w:t>
      </w:r>
      <w:r w:rsidR="00371FBF">
        <w:t xml:space="preserve"> </w:t>
      </w:r>
      <w:r w:rsidR="00D024D6">
        <w:t>Technology</w:t>
      </w:r>
      <w:r w:rsidRPr="00351245">
        <w:t xml:space="preserve">, </w:t>
      </w:r>
      <w:r w:rsidR="008D7627">
        <w:t>2020 - 2035</w:t>
      </w:r>
      <w:r w:rsidRPr="00351245">
        <w:t xml:space="preserve"> </w:t>
      </w:r>
      <w:bookmarkEnd w:id="174"/>
      <w:bookmarkEnd w:id="175"/>
      <w:bookmarkEnd w:id="176"/>
      <w:r w:rsidR="00371FBF" w:rsidRPr="00371FBF">
        <w:t>(USD MILLION)</w:t>
      </w:r>
      <w:bookmarkEnd w:id="177"/>
    </w:p>
    <w:tbl>
      <w:tblPr>
        <w:tblStyle w:val="QnT-Table1"/>
        <w:tblW w:w="5000" w:type="pct"/>
        <w:tblLook w:val="04A0" w:firstRow="1" w:lastRow="0" w:firstColumn="1" w:lastColumn="0" w:noHBand="0" w:noVBand="1"/>
      </w:tblPr>
      <w:tblGrid>
        <w:gridCol w:w="5942"/>
        <w:gridCol w:w="721"/>
        <w:gridCol w:w="721"/>
        <w:gridCol w:w="721"/>
        <w:gridCol w:w="721"/>
        <w:gridCol w:w="721"/>
        <w:gridCol w:w="721"/>
        <w:gridCol w:w="721"/>
        <w:gridCol w:w="721"/>
        <w:gridCol w:w="721"/>
        <w:gridCol w:w="721"/>
        <w:gridCol w:w="721"/>
        <w:gridCol w:w="721"/>
        <w:gridCol w:w="721"/>
        <w:gridCol w:w="721"/>
        <w:gridCol w:w="721"/>
        <w:gridCol w:w="721"/>
        <w:gridCol w:w="962"/>
      </w:tblGrid>
      <w:tr w:rsidR="00371FBF" w:rsidRPr="006E337E" w14:paraId="3D392C04" w14:textId="77777777" w:rsidTr="007E60D1">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78AE08BD" w14:textId="61A53529" w:rsidR="00371FBF" w:rsidRPr="006E337E" w:rsidRDefault="00371FBF" w:rsidP="00E5395B">
            <w:pPr>
              <w:pStyle w:val="QnT-Table1-header"/>
              <w:spacing w:before="48" w:after="48"/>
            </w:pPr>
            <w:bookmarkStart w:id="178" w:name="_Hlk201681758"/>
            <w:r w:rsidRPr="006E337E">
              <w:t xml:space="preserve">By </w:t>
            </w:r>
            <w:r w:rsidR="004430D5">
              <w:t>TECHNOLOGY</w:t>
            </w:r>
          </w:p>
        </w:tc>
        <w:tc>
          <w:tcPr>
            <w:tcW w:w="195" w:type="pct"/>
            <w:noWrap/>
            <w:hideMark/>
          </w:tcPr>
          <w:p w14:paraId="479220B6"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2020</w:t>
            </w:r>
          </w:p>
        </w:tc>
        <w:tc>
          <w:tcPr>
            <w:tcW w:w="195" w:type="pct"/>
            <w:noWrap/>
            <w:hideMark/>
          </w:tcPr>
          <w:p w14:paraId="4BFDCF3E"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6304514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37AF86EF"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63D84CBF"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2024</w:t>
            </w:r>
          </w:p>
        </w:tc>
        <w:tc>
          <w:tcPr>
            <w:tcW w:w="195" w:type="pct"/>
            <w:hideMark/>
          </w:tcPr>
          <w:p w14:paraId="7C0537FD"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2025</w:t>
            </w:r>
          </w:p>
        </w:tc>
        <w:tc>
          <w:tcPr>
            <w:tcW w:w="195" w:type="pct"/>
            <w:hideMark/>
          </w:tcPr>
          <w:p w14:paraId="6F41E7B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4E63F6D4"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6C0113A1"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005B07E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3F4B82BC"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4EE34143"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7F4B7CD4"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0E00DAE3"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51D9F255"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313285BD"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261" w:type="pct"/>
            <w:hideMark/>
          </w:tcPr>
          <w:p w14:paraId="7A417BD9"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rsidRPr="00211935">
              <w:t>CAGR%</w:t>
            </w:r>
            <w:r w:rsidRPr="00211935">
              <w:br/>
              <w:t>(</w:t>
            </w:r>
            <w:r>
              <w:t>2025-2035</w:t>
            </w:r>
            <w:r w:rsidRPr="00211935">
              <w:t>)</w:t>
            </w:r>
          </w:p>
        </w:tc>
      </w:tr>
      <w:tr w:rsidR="00257512" w:rsidRPr="006E337E" w14:paraId="112F4EE6"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555A7CC7" w14:textId="115BC67D" w:rsidR="00257512" w:rsidRPr="006E337E" w:rsidRDefault="007E60D1" w:rsidP="00257512">
            <w:pPr>
              <w:pStyle w:val="QnT-Table1-Left"/>
            </w:pPr>
            <w:r>
              <w:t>Biomass Gasification</w:t>
            </w:r>
          </w:p>
        </w:tc>
        <w:tc>
          <w:tcPr>
            <w:tcW w:w="195" w:type="pct"/>
            <w:noWrap/>
            <w:hideMark/>
          </w:tcPr>
          <w:p w14:paraId="0B71CAA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noWrap/>
            <w:hideMark/>
          </w:tcPr>
          <w:p w14:paraId="2777C21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noWrap/>
            <w:hideMark/>
          </w:tcPr>
          <w:p w14:paraId="385D649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noWrap/>
            <w:hideMark/>
          </w:tcPr>
          <w:p w14:paraId="71E7C65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hideMark/>
          </w:tcPr>
          <w:p w14:paraId="63B11C9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hideMark/>
          </w:tcPr>
          <w:p w14:paraId="1CA2F28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hideMark/>
          </w:tcPr>
          <w:p w14:paraId="323EC97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hideMark/>
          </w:tcPr>
          <w:p w14:paraId="2DC371FC"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hideMark/>
          </w:tcPr>
          <w:p w14:paraId="3DF89A47"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hideMark/>
          </w:tcPr>
          <w:p w14:paraId="05436572"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hideMark/>
          </w:tcPr>
          <w:p w14:paraId="05977D1E"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hideMark/>
          </w:tcPr>
          <w:p w14:paraId="1FA78BF1"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hideMark/>
          </w:tcPr>
          <w:p w14:paraId="79B05E2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hideMark/>
          </w:tcPr>
          <w:p w14:paraId="7E1A35C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4E8DBAC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2E435A02"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261" w:type="pct"/>
            <w:hideMark/>
          </w:tcPr>
          <w:p w14:paraId="68E0BFE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r>
      <w:tr w:rsidR="00257512" w:rsidRPr="006E337E" w14:paraId="0FB4FF7A"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5EF28DB1" w14:textId="61D13F22" w:rsidR="00257512" w:rsidRPr="006E337E" w:rsidRDefault="007E60D1" w:rsidP="00257512">
            <w:pPr>
              <w:pStyle w:val="QnT-Table1-Left"/>
            </w:pPr>
            <w:r>
              <w:t>Fermentation</w:t>
            </w:r>
          </w:p>
        </w:tc>
        <w:tc>
          <w:tcPr>
            <w:tcW w:w="195" w:type="pct"/>
            <w:noWrap/>
            <w:hideMark/>
          </w:tcPr>
          <w:p w14:paraId="1A32ABBA"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noWrap/>
            <w:hideMark/>
          </w:tcPr>
          <w:p w14:paraId="24F2ABAE"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noWrap/>
            <w:hideMark/>
          </w:tcPr>
          <w:p w14:paraId="0CB0F30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noWrap/>
            <w:hideMark/>
          </w:tcPr>
          <w:p w14:paraId="7B680B96"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hideMark/>
          </w:tcPr>
          <w:p w14:paraId="61917499"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hideMark/>
          </w:tcPr>
          <w:p w14:paraId="2432FC35"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hideMark/>
          </w:tcPr>
          <w:p w14:paraId="530242F0"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hideMark/>
          </w:tcPr>
          <w:p w14:paraId="18CEC82F"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hideMark/>
          </w:tcPr>
          <w:p w14:paraId="4FE26221"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hideMark/>
          </w:tcPr>
          <w:p w14:paraId="3ADB6886"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hideMark/>
          </w:tcPr>
          <w:p w14:paraId="0E45C309"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hideMark/>
          </w:tcPr>
          <w:p w14:paraId="2557E865"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hideMark/>
          </w:tcPr>
          <w:p w14:paraId="387B200B"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hideMark/>
          </w:tcPr>
          <w:p w14:paraId="6689060F"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31BA52E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540B3F82"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261" w:type="pct"/>
            <w:hideMark/>
          </w:tcPr>
          <w:p w14:paraId="4E90450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r>
      <w:tr w:rsidR="00257512" w:rsidRPr="006E337E" w14:paraId="219AFC19"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2DB9AE4F" w14:textId="44BEEC52" w:rsidR="00257512" w:rsidRPr="006E337E" w:rsidRDefault="007E60D1" w:rsidP="00257512">
            <w:pPr>
              <w:pStyle w:val="QnT-Table1-Left"/>
            </w:pPr>
            <w:r>
              <w:t>Electrochemical Reduction (e-methanol)</w:t>
            </w:r>
          </w:p>
        </w:tc>
        <w:tc>
          <w:tcPr>
            <w:tcW w:w="195" w:type="pct"/>
            <w:noWrap/>
          </w:tcPr>
          <w:p w14:paraId="4760CF0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noWrap/>
          </w:tcPr>
          <w:p w14:paraId="67F2766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noWrap/>
          </w:tcPr>
          <w:p w14:paraId="5BB58F8E"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noWrap/>
          </w:tcPr>
          <w:p w14:paraId="5F512CA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4829E17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09BCAA2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25D7FB3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69CD92D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0E8854B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1F2608C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112BAB8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535F85AC"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1298037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6CC96F8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06C8679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195" w:type="pct"/>
          </w:tcPr>
          <w:p w14:paraId="513A9B5D"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c>
          <w:tcPr>
            <w:tcW w:w="261" w:type="pct"/>
          </w:tcPr>
          <w:p w14:paraId="50672FA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rsidRPr="006E337E">
              <w:t>XX</w:t>
            </w:r>
          </w:p>
        </w:tc>
      </w:tr>
      <w:tr w:rsidR="00F17A48" w:rsidRPr="006E337E" w14:paraId="3D059167"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73F338A5" w14:textId="10A56338" w:rsidR="00F17A48" w:rsidRDefault="00F17A48" w:rsidP="00F17A48">
            <w:pPr>
              <w:pStyle w:val="QnT-Table1-Left"/>
            </w:pPr>
            <w:r>
              <w:t>Total</w:t>
            </w:r>
          </w:p>
        </w:tc>
        <w:tc>
          <w:tcPr>
            <w:tcW w:w="195" w:type="pct"/>
            <w:noWrap/>
          </w:tcPr>
          <w:p w14:paraId="54D10B40" w14:textId="525F7035"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noWrap/>
          </w:tcPr>
          <w:p w14:paraId="72A97315" w14:textId="32608EBA"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noWrap/>
          </w:tcPr>
          <w:p w14:paraId="69B0EEDA" w14:textId="3D50378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noWrap/>
          </w:tcPr>
          <w:p w14:paraId="43C815B5" w14:textId="496E4A1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6DF5ABE6" w14:textId="271C783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04D08D05" w14:textId="0A3BDFF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4FBEB309" w14:textId="360C03B6"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61E73F47" w14:textId="05F73610"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7F736CEB" w14:textId="77E1A83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0A266351" w14:textId="26FF9D8D"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7DBCDC49" w14:textId="374BF407"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515BCFC2" w14:textId="77DD8728"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4A3E2D67" w14:textId="089708D7"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4E609FC9" w14:textId="253AC49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6BDEB3EA" w14:textId="5A94E6AA"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195" w:type="pct"/>
          </w:tcPr>
          <w:p w14:paraId="59A9064D" w14:textId="1D61F3BB"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c>
          <w:tcPr>
            <w:tcW w:w="261" w:type="pct"/>
          </w:tcPr>
          <w:p w14:paraId="4463A033" w14:textId="51D01CF5"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rsidRPr="006E337E">
              <w:t>XX</w:t>
            </w:r>
          </w:p>
        </w:tc>
      </w:tr>
    </w:tbl>
    <w:bookmarkEnd w:id="178"/>
    <w:p w14:paraId="51C5FEEF" w14:textId="1DAAA64C"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r>
        <w:t xml:space="preserve"> </w:t>
      </w:r>
    </w:p>
    <w:p w14:paraId="33D1E4FA" w14:textId="77777777" w:rsidR="00813AE0" w:rsidRDefault="00813AE0">
      <w:pPr>
        <w:tabs>
          <w:tab w:val="clear" w:pos="15264"/>
        </w:tabs>
        <w:spacing w:after="0" w:line="240" w:lineRule="auto"/>
        <w:jc w:val="left"/>
        <w:rPr>
          <w:rFonts w:ascii="Poppins" w:hAnsi="Poppins"/>
          <w:caps/>
          <w:color w:val="4B4B55"/>
          <w:spacing w:val="10"/>
          <w:sz w:val="32"/>
        </w:rPr>
      </w:pPr>
      <w:bookmarkStart w:id="179" w:name="_Toc196868373"/>
      <w:bookmarkStart w:id="180" w:name="_Toc197355356"/>
      <w:r>
        <w:br w:type="page"/>
      </w:r>
    </w:p>
    <w:p w14:paraId="164A0F9B" w14:textId="70EA0C75" w:rsidR="002D58F4" w:rsidRPr="009B2C41" w:rsidRDefault="007E60D1" w:rsidP="00670FAB">
      <w:pPr>
        <w:pStyle w:val="QnT-Head1"/>
      </w:pPr>
      <w:bookmarkStart w:id="181" w:name="_Toc227581858"/>
      <w:r>
        <w:lastRenderedPageBreak/>
        <w:t>Biomass Gasification</w:t>
      </w:r>
      <w:bookmarkEnd w:id="181"/>
      <w:r w:rsidR="00460DD7">
        <w:t xml:space="preserve"> </w:t>
      </w:r>
      <w:bookmarkEnd w:id="179"/>
      <w:bookmarkEnd w:id="180"/>
    </w:p>
    <w:p w14:paraId="32457D68" w14:textId="78B3B7E8" w:rsidR="002D58F4" w:rsidRPr="009B2C41" w:rsidRDefault="002D58F4" w:rsidP="003B0C3B">
      <w:pPr>
        <w:pStyle w:val="QnT-Head2"/>
      </w:pPr>
      <w:bookmarkStart w:id="182" w:name="_Toc148477292"/>
      <w:bookmarkStart w:id="183" w:name="_Toc196868374"/>
      <w:bookmarkStart w:id="184" w:name="_Toc197355357"/>
      <w:bookmarkStart w:id="185" w:name="_Toc120970857"/>
      <w:bookmarkStart w:id="186" w:name="_Toc121446584"/>
      <w:bookmarkStart w:id="187" w:name="_Toc227581859"/>
      <w:r w:rsidRPr="009B2C41">
        <w:t xml:space="preserve">Global </w:t>
      </w:r>
      <w:r w:rsidR="00D024D6">
        <w:t>GREEN METHANOL</w:t>
      </w:r>
      <w:r>
        <w:t xml:space="preserve"> </w:t>
      </w:r>
      <w:r w:rsidRPr="009B2C41">
        <w:t xml:space="preserve">Market for </w:t>
      </w:r>
      <w:r w:rsidR="007E60D1">
        <w:t>Biomass Gasification</w:t>
      </w:r>
      <w:r w:rsidRPr="009B2C41">
        <w:t xml:space="preserve">, </w:t>
      </w:r>
      <w:r w:rsidR="008D7627">
        <w:t xml:space="preserve">2020 </w:t>
      </w:r>
      <w:r w:rsidR="00371FBF">
        <w:t>–</w:t>
      </w:r>
      <w:r w:rsidR="008D7627">
        <w:t xml:space="preserve"> 2035</w:t>
      </w:r>
      <w:bookmarkEnd w:id="182"/>
      <w:bookmarkEnd w:id="183"/>
      <w:bookmarkEnd w:id="184"/>
      <w:bookmarkEnd w:id="185"/>
      <w:bookmarkEnd w:id="186"/>
      <w:r w:rsidR="00371FBF">
        <w:t xml:space="preserve"> </w:t>
      </w:r>
      <w:r w:rsidR="00371FBF" w:rsidRPr="00371FBF">
        <w:t>(USD MILLION)</w:t>
      </w:r>
      <w:bookmarkEnd w:id="187"/>
    </w:p>
    <w:p w14:paraId="2EE8DF4A" w14:textId="4C9C9092" w:rsidR="002D58F4" w:rsidRPr="00694D7C" w:rsidRDefault="002D58F4" w:rsidP="00694D7C">
      <w:pPr>
        <w:pStyle w:val="QnT-FigureTitle"/>
      </w:pPr>
      <w:bookmarkStart w:id="188" w:name="_Toc120971039"/>
      <w:bookmarkStart w:id="189" w:name="_Toc196868182"/>
      <w:bookmarkStart w:id="190" w:name="_Toc197353856"/>
      <w:bookmarkStart w:id="191" w:name="_Toc229142625"/>
      <w:r w:rsidRPr="00694D7C">
        <w:t xml:space="preserve">Global </w:t>
      </w:r>
      <w:r w:rsidR="00D024D6">
        <w:t>GREEN METHANOL</w:t>
      </w:r>
      <w:r w:rsidRPr="00694D7C">
        <w:t xml:space="preserve"> Market for </w:t>
      </w:r>
      <w:r w:rsidR="007E60D1">
        <w:t>Biomass Gasification</w:t>
      </w:r>
      <w:r w:rsidRPr="00694D7C">
        <w:t xml:space="preserve">, </w:t>
      </w:r>
      <w:r w:rsidR="008D7627">
        <w:t>2020 - 2035</w:t>
      </w:r>
      <w:r w:rsidRPr="00694D7C">
        <w:t xml:space="preserve"> </w:t>
      </w:r>
      <w:bookmarkEnd w:id="188"/>
      <w:bookmarkEnd w:id="189"/>
      <w:bookmarkEnd w:id="190"/>
      <w:r w:rsidR="00371FBF" w:rsidRPr="00371FBF">
        <w:t>(USD MILLION)</w:t>
      </w:r>
      <w:bookmarkEnd w:id="191"/>
    </w:p>
    <w:p w14:paraId="36CAF1ED" w14:textId="77777777" w:rsidR="002D58F4" w:rsidRDefault="00371FBF" w:rsidP="002D58F4">
      <w:pPr>
        <w:pStyle w:val="QnT-Figureline"/>
      </w:pPr>
      <w:r w:rsidRPr="00371FBF">
        <w:rPr>
          <w:noProof/>
          <w:lang w:val="en-US" w:eastAsia="en-US"/>
        </w:rPr>
        <w:drawing>
          <wp:inline distT="0" distB="0" distL="0" distR="0" wp14:anchorId="29E4AE50" wp14:editId="44FFEBC9">
            <wp:extent cx="10982325" cy="3476625"/>
            <wp:effectExtent l="0" t="0" r="0" b="0"/>
            <wp:docPr id="1809232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22AFD4FC" w14:textId="2C1D3C9E"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p>
    <w:p w14:paraId="4E8A90C0" w14:textId="77777777" w:rsidR="00813AE0" w:rsidRDefault="00813AE0">
      <w:pPr>
        <w:tabs>
          <w:tab w:val="clear" w:pos="15264"/>
        </w:tabs>
        <w:spacing w:after="0" w:line="240" w:lineRule="auto"/>
        <w:jc w:val="left"/>
        <w:rPr>
          <w:rFonts w:eastAsia="Times New Roman" w:cs="Times New Roman"/>
          <w:caps/>
          <w:szCs w:val="20"/>
          <w:lang w:val="en-GB"/>
        </w:rPr>
      </w:pPr>
      <w:bookmarkStart w:id="192" w:name="_Toc196868198"/>
      <w:bookmarkStart w:id="193" w:name="_Toc197353757"/>
      <w:r>
        <w:br w:type="page"/>
      </w:r>
    </w:p>
    <w:p w14:paraId="34E00159" w14:textId="2BE668DE" w:rsidR="002D58F4" w:rsidRDefault="00175465" w:rsidP="002D58F4">
      <w:pPr>
        <w:pStyle w:val="QnT-TableTitle"/>
        <w:spacing w:line="312" w:lineRule="auto"/>
      </w:pPr>
      <w:bookmarkStart w:id="194" w:name="_Toc227581935"/>
      <w:r w:rsidRPr="009B2C41">
        <w:lastRenderedPageBreak/>
        <w:t xml:space="preserve">Global </w:t>
      </w:r>
      <w:r w:rsidR="00D024D6">
        <w:t>GREEN METHANOL</w:t>
      </w:r>
      <w:r>
        <w:t xml:space="preserve"> </w:t>
      </w:r>
      <w:r w:rsidRPr="009B2C41">
        <w:t xml:space="preserve">Market for </w:t>
      </w:r>
      <w:r w:rsidR="007E60D1">
        <w:t>Biomass Gasification</w:t>
      </w:r>
      <w:r w:rsidR="002D58F4" w:rsidRPr="00125672">
        <w:t xml:space="preserve">, by </w:t>
      </w:r>
      <w:r w:rsidR="002D58F4">
        <w:t>Region</w:t>
      </w:r>
      <w:r w:rsidR="002D58F4" w:rsidRPr="00125672">
        <w:t xml:space="preserve">, </w:t>
      </w:r>
      <w:r w:rsidR="008D7627">
        <w:t>2020 - 2035</w:t>
      </w:r>
      <w:r w:rsidR="002D58F4" w:rsidRPr="00125672">
        <w:t xml:space="preserve"> </w:t>
      </w:r>
      <w:bookmarkEnd w:id="192"/>
      <w:bookmarkEnd w:id="193"/>
      <w:r w:rsidR="00371FBF" w:rsidRPr="00371FBF">
        <w:t>(USD MILLION)</w:t>
      </w:r>
      <w:bookmarkEnd w:id="194"/>
    </w:p>
    <w:tbl>
      <w:tblPr>
        <w:tblStyle w:val="QnT-Table1"/>
        <w:tblW w:w="5000" w:type="pct"/>
        <w:tblLook w:val="04A0" w:firstRow="1" w:lastRow="0" w:firstColumn="1" w:lastColumn="0" w:noHBand="0" w:noVBand="1"/>
      </w:tblPr>
      <w:tblGrid>
        <w:gridCol w:w="2631"/>
        <w:gridCol w:w="882"/>
        <w:gridCol w:w="882"/>
        <w:gridCol w:w="882"/>
        <w:gridCol w:w="882"/>
        <w:gridCol w:w="882"/>
        <w:gridCol w:w="882"/>
        <w:gridCol w:w="882"/>
        <w:gridCol w:w="882"/>
        <w:gridCol w:w="882"/>
        <w:gridCol w:w="882"/>
        <w:gridCol w:w="882"/>
        <w:gridCol w:w="882"/>
        <w:gridCol w:w="882"/>
        <w:gridCol w:w="882"/>
        <w:gridCol w:w="882"/>
        <w:gridCol w:w="882"/>
        <w:gridCol w:w="1697"/>
      </w:tblGrid>
      <w:tr w:rsidR="00371FBF" w:rsidRPr="005B59B8" w14:paraId="1C0BA179"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0A086E1" w14:textId="77777777" w:rsidR="00371FBF" w:rsidRPr="00BE0134" w:rsidRDefault="00371FBF" w:rsidP="008B6C2C">
            <w:pPr>
              <w:pStyle w:val="QnT-Table1-header"/>
              <w:spacing w:before="48" w:after="48"/>
              <w:rPr>
                <w:lang w:val="en-IN"/>
              </w:rPr>
            </w:pPr>
            <w:r w:rsidRPr="00BE0134">
              <w:rPr>
                <w:lang w:val="en-IN"/>
              </w:rPr>
              <w:t xml:space="preserve">By </w:t>
            </w:r>
            <w:r>
              <w:rPr>
                <w:lang w:val="en-IN"/>
              </w:rPr>
              <w:t>Region</w:t>
            </w:r>
          </w:p>
        </w:tc>
        <w:tc>
          <w:tcPr>
            <w:tcW w:w="239" w:type="pct"/>
            <w:noWrap/>
            <w:hideMark/>
          </w:tcPr>
          <w:p w14:paraId="79632D84"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2020</w:t>
            </w:r>
          </w:p>
        </w:tc>
        <w:tc>
          <w:tcPr>
            <w:tcW w:w="239" w:type="pct"/>
            <w:noWrap/>
            <w:hideMark/>
          </w:tcPr>
          <w:p w14:paraId="6CD6219A"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2021</w:t>
            </w:r>
          </w:p>
        </w:tc>
        <w:tc>
          <w:tcPr>
            <w:tcW w:w="239" w:type="pct"/>
            <w:noWrap/>
            <w:hideMark/>
          </w:tcPr>
          <w:p w14:paraId="6DD40C80"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2022</w:t>
            </w:r>
          </w:p>
        </w:tc>
        <w:tc>
          <w:tcPr>
            <w:tcW w:w="239" w:type="pct"/>
            <w:noWrap/>
            <w:hideMark/>
          </w:tcPr>
          <w:p w14:paraId="7AF0789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2023</w:t>
            </w:r>
          </w:p>
        </w:tc>
        <w:tc>
          <w:tcPr>
            <w:tcW w:w="239" w:type="pct"/>
            <w:hideMark/>
          </w:tcPr>
          <w:p w14:paraId="764E4C6E"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2024</w:t>
            </w:r>
          </w:p>
        </w:tc>
        <w:tc>
          <w:tcPr>
            <w:tcW w:w="239" w:type="pct"/>
            <w:hideMark/>
          </w:tcPr>
          <w:p w14:paraId="34D71E9C"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2025</w:t>
            </w:r>
          </w:p>
        </w:tc>
        <w:tc>
          <w:tcPr>
            <w:tcW w:w="239" w:type="pct"/>
            <w:hideMark/>
          </w:tcPr>
          <w:p w14:paraId="3BBE09E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2026</w:t>
            </w:r>
          </w:p>
        </w:tc>
        <w:tc>
          <w:tcPr>
            <w:tcW w:w="239" w:type="pct"/>
            <w:hideMark/>
          </w:tcPr>
          <w:p w14:paraId="048DFA5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2027</w:t>
            </w:r>
          </w:p>
        </w:tc>
        <w:tc>
          <w:tcPr>
            <w:tcW w:w="239" w:type="pct"/>
            <w:hideMark/>
          </w:tcPr>
          <w:p w14:paraId="55C8DFB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2028</w:t>
            </w:r>
          </w:p>
        </w:tc>
        <w:tc>
          <w:tcPr>
            <w:tcW w:w="239" w:type="pct"/>
            <w:hideMark/>
          </w:tcPr>
          <w:p w14:paraId="163C98ED"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2029</w:t>
            </w:r>
          </w:p>
        </w:tc>
        <w:tc>
          <w:tcPr>
            <w:tcW w:w="239" w:type="pct"/>
            <w:noWrap/>
            <w:hideMark/>
          </w:tcPr>
          <w:p w14:paraId="2DC37D3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2030</w:t>
            </w:r>
          </w:p>
        </w:tc>
        <w:tc>
          <w:tcPr>
            <w:tcW w:w="239" w:type="pct"/>
            <w:noWrap/>
            <w:hideMark/>
          </w:tcPr>
          <w:p w14:paraId="3FA7548A"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2031</w:t>
            </w:r>
          </w:p>
        </w:tc>
        <w:tc>
          <w:tcPr>
            <w:tcW w:w="239" w:type="pct"/>
            <w:noWrap/>
            <w:hideMark/>
          </w:tcPr>
          <w:p w14:paraId="1162F665"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2032</w:t>
            </w:r>
          </w:p>
        </w:tc>
        <w:tc>
          <w:tcPr>
            <w:tcW w:w="239" w:type="pct"/>
            <w:noWrap/>
            <w:hideMark/>
          </w:tcPr>
          <w:p w14:paraId="1C93466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2033</w:t>
            </w:r>
          </w:p>
        </w:tc>
        <w:tc>
          <w:tcPr>
            <w:tcW w:w="239" w:type="pct"/>
          </w:tcPr>
          <w:p w14:paraId="58FFA7DE"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62D7C511"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460" w:type="pct"/>
            <w:hideMark/>
          </w:tcPr>
          <w:p w14:paraId="0AAFF9B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rsidRPr="00211935">
              <w:t>CAGR%</w:t>
            </w:r>
            <w:r w:rsidRPr="00211935">
              <w:br/>
              <w:t>(</w:t>
            </w:r>
            <w:r>
              <w:t>2025-2035</w:t>
            </w:r>
            <w:r w:rsidRPr="00211935">
              <w:t>)</w:t>
            </w:r>
          </w:p>
        </w:tc>
      </w:tr>
      <w:tr w:rsidR="00371FBF" w:rsidRPr="005B59B8" w14:paraId="1669AF46"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053E5715" w14:textId="77777777" w:rsidR="00371FBF" w:rsidRPr="00BE0134" w:rsidRDefault="00371FBF" w:rsidP="008B6C2C">
            <w:pPr>
              <w:pStyle w:val="QnT-Table1-Left"/>
              <w:rPr>
                <w:bCs w:val="0"/>
                <w:lang w:val="en-IN"/>
              </w:rPr>
            </w:pPr>
            <w:r>
              <w:rPr>
                <w:lang w:val="en-IN"/>
              </w:rPr>
              <w:t>North America</w:t>
            </w:r>
          </w:p>
        </w:tc>
        <w:tc>
          <w:tcPr>
            <w:tcW w:w="239" w:type="pct"/>
            <w:noWrap/>
            <w:hideMark/>
          </w:tcPr>
          <w:p w14:paraId="439F75F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577DDE3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12C3FC5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03B46D3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BCDFDF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894CEA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FC912B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FE0EBB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2BF025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4CA05B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54B3C1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24C344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07DD13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5D12EB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4FABBC3"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201FD09"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615509E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745F61FE"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F75C76D" w14:textId="77777777" w:rsidR="00371FBF" w:rsidRPr="00BE0134" w:rsidRDefault="00371FBF" w:rsidP="008B6C2C">
            <w:pPr>
              <w:pStyle w:val="QnT-Table1-Left"/>
              <w:rPr>
                <w:bCs w:val="0"/>
                <w:lang w:val="en-IN"/>
              </w:rPr>
            </w:pPr>
            <w:r>
              <w:rPr>
                <w:lang w:val="en-IN"/>
              </w:rPr>
              <w:t>Europe</w:t>
            </w:r>
          </w:p>
        </w:tc>
        <w:tc>
          <w:tcPr>
            <w:tcW w:w="239" w:type="pct"/>
            <w:noWrap/>
            <w:hideMark/>
          </w:tcPr>
          <w:p w14:paraId="147086E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3BF316F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77C4E88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58198B5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67034BA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47AA86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709B439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F7DFA3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6EF3CB9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19D65CF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4FBA169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100D5E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819CF5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6134E63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570DE77"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6135932"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hideMark/>
          </w:tcPr>
          <w:p w14:paraId="7F517E1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4A17E302"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0A3F301C" w14:textId="77777777" w:rsidR="00371FBF" w:rsidRPr="00BE0134" w:rsidRDefault="00371FBF" w:rsidP="008B6C2C">
            <w:pPr>
              <w:pStyle w:val="QnT-Table1-Left"/>
              <w:rPr>
                <w:bCs w:val="0"/>
                <w:lang w:val="en-IN"/>
              </w:rPr>
            </w:pPr>
            <w:r>
              <w:rPr>
                <w:lang w:val="en-IN"/>
              </w:rPr>
              <w:t>Asia-Pacific</w:t>
            </w:r>
          </w:p>
        </w:tc>
        <w:tc>
          <w:tcPr>
            <w:tcW w:w="239" w:type="pct"/>
            <w:noWrap/>
            <w:hideMark/>
          </w:tcPr>
          <w:p w14:paraId="352545C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1F22E6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2EAA96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2F712CE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3D58AF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24009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DB0DECD"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56061E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D987F1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E5124B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9FB897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1D6023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A1F92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852A39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55AE09A"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A673A61"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55376B3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53BAC075"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116CA403" w14:textId="77777777" w:rsidR="00371FBF" w:rsidRPr="0016604C" w:rsidRDefault="00371FBF" w:rsidP="008B6C2C">
            <w:pPr>
              <w:pStyle w:val="QnT-Table1-Left"/>
              <w:rPr>
                <w:lang w:val="en-IN"/>
              </w:rPr>
            </w:pPr>
            <w:r>
              <w:rPr>
                <w:lang w:val="en-IN"/>
              </w:rPr>
              <w:t>Latin America</w:t>
            </w:r>
          </w:p>
        </w:tc>
        <w:tc>
          <w:tcPr>
            <w:tcW w:w="239" w:type="pct"/>
            <w:noWrap/>
          </w:tcPr>
          <w:p w14:paraId="0FDCCA3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2446E35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4E8B88D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5A0EA2C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E88CA3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0C1C8B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53CF0C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DED471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2CD774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F64C50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7E7F4F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8AD639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ED2C37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6A09E6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AE9421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1992514"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0B30370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60D39344"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E7630F4" w14:textId="77777777" w:rsidR="00371FBF" w:rsidRPr="0016604C" w:rsidRDefault="00371FBF" w:rsidP="008B6C2C">
            <w:pPr>
              <w:pStyle w:val="QnT-Table1-Left"/>
              <w:rPr>
                <w:lang w:val="en-IN"/>
              </w:rPr>
            </w:pPr>
            <w:r w:rsidRPr="0016604C">
              <w:rPr>
                <w:lang w:val="en-IN"/>
              </w:rPr>
              <w:t>Middle East &amp; Africa</w:t>
            </w:r>
          </w:p>
        </w:tc>
        <w:tc>
          <w:tcPr>
            <w:tcW w:w="239" w:type="pct"/>
            <w:noWrap/>
          </w:tcPr>
          <w:p w14:paraId="5740E26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6F3B24A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4AF9BED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6A1BCD9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7AA371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810AAD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2772ED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114C7FB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ECC5D4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12275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1FA2FD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560AE98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BAED63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D5D99F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AE9187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B5C3E76"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tcPr>
          <w:p w14:paraId="0CD4F54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19E20C8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FC5810E" w14:textId="77777777" w:rsidR="00371FBF" w:rsidRPr="0016604C" w:rsidRDefault="00371FBF" w:rsidP="008B6C2C">
            <w:pPr>
              <w:pStyle w:val="QnT-Table1-Left"/>
              <w:rPr>
                <w:lang w:val="en-IN"/>
              </w:rPr>
            </w:pPr>
            <w:r w:rsidRPr="00BE0134">
              <w:rPr>
                <w:lang w:val="en-IN"/>
              </w:rPr>
              <w:t>Total</w:t>
            </w:r>
          </w:p>
        </w:tc>
        <w:tc>
          <w:tcPr>
            <w:tcW w:w="239" w:type="pct"/>
            <w:noWrap/>
          </w:tcPr>
          <w:p w14:paraId="46F4B86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3552F16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4A02E54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C23138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8B2405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95A6ED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D5C15C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0BBAEE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B30F43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0167D5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9D4166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86B468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67E7BB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D5D1C4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812D93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623CB67"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663EFFA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bl>
    <w:p w14:paraId="10073145" w14:textId="5C49A380"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p>
    <w:p w14:paraId="7EF9ED91" w14:textId="77777777" w:rsidR="002D58F4" w:rsidRPr="00CC2C2C" w:rsidRDefault="002D58F4" w:rsidP="002D58F4">
      <w:pPr>
        <w:pStyle w:val="QnT-Source"/>
      </w:pPr>
    </w:p>
    <w:p w14:paraId="551BDB25" w14:textId="77777777" w:rsidR="002D58F4" w:rsidRDefault="002D58F4" w:rsidP="00D35860">
      <w:pPr>
        <w:pStyle w:val="QnT-Boldtext1"/>
      </w:pPr>
      <w:r w:rsidRPr="00142691">
        <w:t>*</w:t>
      </w:r>
      <w:r>
        <w:t xml:space="preserve">The above similar information will be cover for below segment. </w:t>
      </w:r>
    </w:p>
    <w:p w14:paraId="76A824ED" w14:textId="03FE72AA" w:rsidR="002D58F4" w:rsidRDefault="007E60D1" w:rsidP="00670FAB">
      <w:pPr>
        <w:pStyle w:val="QnT-Head1"/>
      </w:pPr>
      <w:bookmarkStart w:id="195" w:name="_Toc227581860"/>
      <w:bookmarkStart w:id="196" w:name="_Toc120970863"/>
      <w:bookmarkStart w:id="197" w:name="_Toc121446587"/>
      <w:bookmarkStart w:id="198" w:name="_Toc13843934"/>
      <w:bookmarkStart w:id="199" w:name="_Toc27650690"/>
      <w:r>
        <w:t>Fermentation</w:t>
      </w:r>
      <w:bookmarkEnd w:id="195"/>
      <w:r w:rsidR="002D58F4" w:rsidRPr="00CC2C2C">
        <w:t xml:space="preserve"> </w:t>
      </w:r>
    </w:p>
    <w:p w14:paraId="01048803" w14:textId="5258BD3B" w:rsidR="00257512" w:rsidRDefault="007E60D1" w:rsidP="00670FAB">
      <w:pPr>
        <w:pStyle w:val="QnT-Head1"/>
      </w:pPr>
      <w:bookmarkStart w:id="200" w:name="_Toc227581861"/>
      <w:r>
        <w:t>Electrochemical Reduction (e-methanol)</w:t>
      </w:r>
      <w:bookmarkEnd w:id="200"/>
    </w:p>
    <w:p w14:paraId="2B9D8AAA" w14:textId="46ABA68D" w:rsidR="00AE049D" w:rsidRPr="00694D7C" w:rsidRDefault="00D024D6" w:rsidP="00641F67">
      <w:pPr>
        <w:pStyle w:val="QnT-Chapterhead"/>
      </w:pPr>
      <w:bookmarkStart w:id="201" w:name="_Toc227581862"/>
      <w:r>
        <w:lastRenderedPageBreak/>
        <w:t>GREEN METHANOL</w:t>
      </w:r>
      <w:r w:rsidR="00AE049D" w:rsidRPr="00694D7C">
        <w:t xml:space="preserve"> Market –</w:t>
      </w:r>
      <w:r w:rsidR="00011246">
        <w:t>Application</w:t>
      </w:r>
      <w:r w:rsidR="00AE049D">
        <w:t xml:space="preserve"> </w:t>
      </w:r>
      <w:r w:rsidR="00AE049D" w:rsidRPr="00694D7C">
        <w:t>Analysis</w:t>
      </w:r>
      <w:bookmarkEnd w:id="201"/>
    </w:p>
    <w:p w14:paraId="55DD6B41" w14:textId="110E2739" w:rsidR="00AE049D" w:rsidRDefault="00AE049D" w:rsidP="00670FAB">
      <w:pPr>
        <w:pStyle w:val="QnT-Head1"/>
      </w:pPr>
      <w:bookmarkStart w:id="202" w:name="_Toc227581863"/>
      <w:r w:rsidRPr="00A84889">
        <w:t xml:space="preserve">Global </w:t>
      </w:r>
      <w:r w:rsidR="00D024D6">
        <w:t>GREEN METHANOL</w:t>
      </w:r>
      <w:r>
        <w:t xml:space="preserve"> </w:t>
      </w:r>
      <w:r w:rsidRPr="00A84889">
        <w:t>Market –</w:t>
      </w:r>
      <w:r w:rsidR="00011246">
        <w:t>Application</w:t>
      </w:r>
      <w:r w:rsidRPr="00A84889">
        <w:t xml:space="preserve"> Overview</w:t>
      </w:r>
      <w:bookmarkEnd w:id="202"/>
      <w:r>
        <w:t xml:space="preserve"> </w:t>
      </w:r>
    </w:p>
    <w:p w14:paraId="64236472" w14:textId="45B1226D" w:rsidR="00543B09" w:rsidRDefault="00543B09" w:rsidP="00543B09">
      <w:r w:rsidRPr="00543B09">
        <w:rPr>
          <w:rFonts w:ascii="Times New Roman" w:eastAsia="Times New Roman" w:hAnsi="Times New Roman" w:cs="Times New Roman"/>
          <w:noProof/>
          <w:color w:val="auto"/>
          <w:sz w:val="24"/>
          <w:szCs w:val="24"/>
          <w:lang w:eastAsia="en-US"/>
        </w:rPr>
        <w:drawing>
          <wp:inline distT="0" distB="0" distL="0" distR="0" wp14:anchorId="05E87513" wp14:editId="41E004C3">
            <wp:extent cx="11691257" cy="2525395"/>
            <wp:effectExtent l="0" t="0" r="5715" b="8255"/>
            <wp:docPr id="51" name="Picture 5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7827EA6" w14:textId="1C24CE16" w:rsidR="00543B09" w:rsidRDefault="00543B09" w:rsidP="00543B09"/>
    <w:p w14:paraId="4B02E44E" w14:textId="3F7609E5" w:rsidR="00543B09" w:rsidRDefault="00543B09" w:rsidP="00543B09"/>
    <w:p w14:paraId="2E6668EA" w14:textId="2334D54A" w:rsidR="00543B09" w:rsidRDefault="00543B09" w:rsidP="00543B09"/>
    <w:p w14:paraId="3CE737A6" w14:textId="77777777" w:rsidR="00543B09" w:rsidRDefault="00543B09" w:rsidP="00543B09"/>
    <w:p w14:paraId="5C4D7C73" w14:textId="77777777" w:rsidR="007E60D1" w:rsidRDefault="007E60D1" w:rsidP="00543B09"/>
    <w:p w14:paraId="78F67B49" w14:textId="77777777" w:rsidR="007E60D1" w:rsidRDefault="007E60D1" w:rsidP="00543B09"/>
    <w:p w14:paraId="08B9C218" w14:textId="085A2816" w:rsidR="00AE049D" w:rsidRPr="00A84889" w:rsidRDefault="00AE049D" w:rsidP="00670FAB">
      <w:pPr>
        <w:pStyle w:val="QnT-Head1"/>
      </w:pPr>
      <w:bookmarkStart w:id="203" w:name="_Toc227581864"/>
      <w:r w:rsidRPr="00A84889">
        <w:lastRenderedPageBreak/>
        <w:t xml:space="preserve">Global </w:t>
      </w:r>
      <w:r w:rsidR="00D024D6">
        <w:t>GREEN METHANOL</w:t>
      </w:r>
      <w:r>
        <w:t xml:space="preserve"> </w:t>
      </w:r>
      <w:r w:rsidRPr="00A84889">
        <w:t xml:space="preserve">Market Share, by </w:t>
      </w:r>
      <w:r w:rsidR="00011246">
        <w:t>Application</w:t>
      </w:r>
      <w:r w:rsidRPr="00A84889">
        <w:t xml:space="preserve">, </w:t>
      </w:r>
      <w:r w:rsidR="005A7EDA">
        <w:t xml:space="preserve">2024 &amp; 2035 </w:t>
      </w:r>
      <w:r>
        <w:t>(%)</w:t>
      </w:r>
      <w:bookmarkEnd w:id="203"/>
      <w:r w:rsidRPr="00A84889">
        <w:t xml:space="preserve"> </w:t>
      </w:r>
    </w:p>
    <w:p w14:paraId="5957D39B" w14:textId="478CA795" w:rsidR="00AE049D" w:rsidRPr="00694D7C" w:rsidRDefault="00AE049D" w:rsidP="00AE049D">
      <w:pPr>
        <w:pStyle w:val="QnT-FigureTitle"/>
      </w:pPr>
      <w:bookmarkStart w:id="204" w:name="_Toc229142626"/>
      <w:r w:rsidRPr="00694D7C">
        <w:t xml:space="preserve">Global </w:t>
      </w:r>
      <w:r w:rsidR="00D024D6">
        <w:t>GREEN METHANOL</w:t>
      </w:r>
      <w:r w:rsidRPr="00694D7C">
        <w:t xml:space="preserve"> Market Share, by </w:t>
      </w:r>
      <w:r w:rsidR="00011246">
        <w:t>Application</w:t>
      </w:r>
      <w:r w:rsidRPr="00694D7C">
        <w:t xml:space="preserve">, </w:t>
      </w:r>
      <w:r w:rsidR="005A7EDA">
        <w:t xml:space="preserve">2024 &amp; 2035 </w:t>
      </w:r>
      <w:r w:rsidRPr="00694D7C">
        <w:t>(</w:t>
      </w:r>
      <w:r>
        <w:t>%</w:t>
      </w:r>
      <w:r w:rsidRPr="00694D7C">
        <w:t>)</w:t>
      </w:r>
      <w:bookmarkEnd w:id="204"/>
    </w:p>
    <w:p w14:paraId="195DC6B0" w14:textId="274C00D5" w:rsidR="00AE049D" w:rsidRPr="00142691" w:rsidRDefault="004E7244" w:rsidP="00AE049D">
      <w:pPr>
        <w:pStyle w:val="QnT-Figureline"/>
      </w:pPr>
      <w:r>
        <w:rPr>
          <w:noProof/>
        </w:rPr>
        <w:drawing>
          <wp:inline distT="0" distB="0" distL="0" distR="0" wp14:anchorId="2ED088D4" wp14:editId="5DE14CCB">
            <wp:extent cx="8028940" cy="3200400"/>
            <wp:effectExtent l="0" t="0" r="0" b="0"/>
            <wp:docPr id="10399329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3D9C1E90" w14:textId="27B5B709" w:rsidR="00AE049D" w:rsidRDefault="00AE049D" w:rsidP="00AE049D">
      <w:pPr>
        <w:pStyle w:val="QnT-Source"/>
      </w:pPr>
      <w:r>
        <w:t xml:space="preserve">Source: Primary Interviews, Surveys, Secondary Sources, </w:t>
      </w:r>
      <w:r w:rsidR="00611901">
        <w:t>Web-Based</w:t>
      </w:r>
      <w:r>
        <w:t xml:space="preserve"> &amp; Paid External Databases, 2025</w:t>
      </w:r>
      <w:r>
        <w:br/>
      </w:r>
      <w:r w:rsidRPr="00142691">
        <w:t>Note: Charts &amp; Figures only for Illustration purpose</w:t>
      </w:r>
      <w:r w:rsidR="00EC5A45">
        <w:t>s</w:t>
      </w:r>
    </w:p>
    <w:p w14:paraId="294D3EE0" w14:textId="4E220B1A" w:rsidR="00AE049D" w:rsidRPr="00125672" w:rsidRDefault="00581130" w:rsidP="00AE049D">
      <w:pPr>
        <w:pStyle w:val="QnT-TableTitle"/>
        <w:spacing w:line="312" w:lineRule="auto"/>
      </w:pPr>
      <w:r>
        <w:br w:type="column"/>
      </w:r>
      <w:bookmarkStart w:id="205" w:name="_Toc227581936"/>
      <w:r w:rsidR="00AE049D" w:rsidRPr="00125672">
        <w:lastRenderedPageBreak/>
        <w:t xml:space="preserve">Global </w:t>
      </w:r>
      <w:r w:rsidR="00D024D6">
        <w:t>GREEN METHANOL</w:t>
      </w:r>
      <w:r w:rsidR="00AE049D">
        <w:t xml:space="preserve"> </w:t>
      </w:r>
      <w:r w:rsidR="00AE049D" w:rsidRPr="00125672">
        <w:t xml:space="preserve">Market, by </w:t>
      </w:r>
      <w:r w:rsidR="00011246">
        <w:t>Application</w:t>
      </w:r>
      <w:r w:rsidR="00AE049D" w:rsidRPr="00125672">
        <w:t xml:space="preserve">, </w:t>
      </w:r>
      <w:r w:rsidR="008D7627">
        <w:t xml:space="preserve">2020 </w:t>
      </w:r>
      <w:r w:rsidR="00371FBF">
        <w:t>–</w:t>
      </w:r>
      <w:r w:rsidR="008D7627">
        <w:t xml:space="preserve"> 2035</w:t>
      </w:r>
      <w:r w:rsidR="00371FBF">
        <w:t xml:space="preserve"> </w:t>
      </w:r>
      <w:r w:rsidR="00371FBF" w:rsidRPr="00371FBF">
        <w:t>(USD MILLION)</w:t>
      </w:r>
      <w:bookmarkEnd w:id="205"/>
    </w:p>
    <w:tbl>
      <w:tblPr>
        <w:tblStyle w:val="QnT-Table1"/>
        <w:tblW w:w="5000" w:type="pct"/>
        <w:tblLook w:val="04A0" w:firstRow="1" w:lastRow="0" w:firstColumn="1" w:lastColumn="0" w:noHBand="0" w:noVBand="1"/>
      </w:tblPr>
      <w:tblGrid>
        <w:gridCol w:w="5895"/>
        <w:gridCol w:w="721"/>
        <w:gridCol w:w="721"/>
        <w:gridCol w:w="721"/>
        <w:gridCol w:w="721"/>
        <w:gridCol w:w="721"/>
        <w:gridCol w:w="721"/>
        <w:gridCol w:w="721"/>
        <w:gridCol w:w="721"/>
        <w:gridCol w:w="721"/>
        <w:gridCol w:w="721"/>
        <w:gridCol w:w="721"/>
        <w:gridCol w:w="721"/>
        <w:gridCol w:w="721"/>
        <w:gridCol w:w="721"/>
        <w:gridCol w:w="721"/>
        <w:gridCol w:w="721"/>
        <w:gridCol w:w="1009"/>
      </w:tblGrid>
      <w:tr w:rsidR="004A3C94" w:rsidRPr="00211935" w14:paraId="3F44743F" w14:textId="77777777" w:rsidTr="007E60D1">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1371D292" w14:textId="2CB3A8EF" w:rsidR="00371FBF" w:rsidRPr="00211935" w:rsidRDefault="00371FBF" w:rsidP="004A3C94">
            <w:pPr>
              <w:pStyle w:val="QnT-Table1-header"/>
              <w:spacing w:before="48" w:after="48"/>
              <w:jc w:val="left"/>
            </w:pPr>
            <w:bookmarkStart w:id="206" w:name="_Hlk201681769"/>
            <w:r w:rsidRPr="00211935">
              <w:t xml:space="preserve">By </w:t>
            </w:r>
            <w:r w:rsidR="00011246">
              <w:t>Application</w:t>
            </w:r>
          </w:p>
        </w:tc>
        <w:tc>
          <w:tcPr>
            <w:tcW w:w="195" w:type="pct"/>
            <w:noWrap/>
            <w:hideMark/>
          </w:tcPr>
          <w:p w14:paraId="10A7F18D"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2020</w:t>
            </w:r>
          </w:p>
        </w:tc>
        <w:tc>
          <w:tcPr>
            <w:tcW w:w="195" w:type="pct"/>
            <w:noWrap/>
            <w:hideMark/>
          </w:tcPr>
          <w:p w14:paraId="15EA5EC7"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5B42C6BE"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2BCF47AF"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49FDC430"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2024</w:t>
            </w:r>
          </w:p>
        </w:tc>
        <w:tc>
          <w:tcPr>
            <w:tcW w:w="195" w:type="pct"/>
            <w:hideMark/>
          </w:tcPr>
          <w:p w14:paraId="275C4772"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2025</w:t>
            </w:r>
          </w:p>
        </w:tc>
        <w:tc>
          <w:tcPr>
            <w:tcW w:w="195" w:type="pct"/>
            <w:hideMark/>
          </w:tcPr>
          <w:p w14:paraId="1A2DAA5F"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64EDBCB3"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0F6D1617"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66F53BE2"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69072A8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52F7B704"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0434E7DA"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7CAF500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6C9E722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158E89B4"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2035</w:t>
            </w:r>
          </w:p>
        </w:tc>
        <w:tc>
          <w:tcPr>
            <w:tcW w:w="275" w:type="pct"/>
            <w:hideMark/>
          </w:tcPr>
          <w:p w14:paraId="18458D25"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rsidRPr="00211935">
              <w:t>CAGR%</w:t>
            </w:r>
            <w:r w:rsidRPr="00211935">
              <w:br/>
              <w:t>(</w:t>
            </w:r>
            <w:r>
              <w:t>2025-2035</w:t>
            </w:r>
            <w:r w:rsidRPr="00211935">
              <w:t>)</w:t>
            </w:r>
          </w:p>
        </w:tc>
      </w:tr>
      <w:tr w:rsidR="00865BDE" w:rsidRPr="00211935" w14:paraId="0B7BDFEA"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402C6A61" w14:textId="48F262B0" w:rsidR="00865BDE" w:rsidRPr="00211935" w:rsidRDefault="007E60D1" w:rsidP="00865BDE">
            <w:pPr>
              <w:pStyle w:val="QnT-Table1-Left"/>
            </w:pPr>
            <w:r>
              <w:t>Marine Fuel</w:t>
            </w:r>
          </w:p>
        </w:tc>
        <w:tc>
          <w:tcPr>
            <w:tcW w:w="195" w:type="pct"/>
            <w:noWrap/>
            <w:hideMark/>
          </w:tcPr>
          <w:p w14:paraId="02F9EEBF"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noWrap/>
            <w:hideMark/>
          </w:tcPr>
          <w:p w14:paraId="4948D141"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noWrap/>
            <w:hideMark/>
          </w:tcPr>
          <w:p w14:paraId="0990897A"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noWrap/>
            <w:hideMark/>
          </w:tcPr>
          <w:p w14:paraId="08F6D628"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hideMark/>
          </w:tcPr>
          <w:p w14:paraId="00825EED"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hideMark/>
          </w:tcPr>
          <w:p w14:paraId="24806BE3"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hideMark/>
          </w:tcPr>
          <w:p w14:paraId="6DB7A95F"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hideMark/>
          </w:tcPr>
          <w:p w14:paraId="39E998E9"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hideMark/>
          </w:tcPr>
          <w:p w14:paraId="519BFA63"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hideMark/>
          </w:tcPr>
          <w:p w14:paraId="67E17656"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hideMark/>
          </w:tcPr>
          <w:p w14:paraId="4F85C14B"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hideMark/>
          </w:tcPr>
          <w:p w14:paraId="59554458"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hideMark/>
          </w:tcPr>
          <w:p w14:paraId="372BC59A"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hideMark/>
          </w:tcPr>
          <w:p w14:paraId="2548726C"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675A6C07"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12EF3DBC"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275" w:type="pct"/>
            <w:hideMark/>
          </w:tcPr>
          <w:p w14:paraId="7F200C11"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r>
      <w:tr w:rsidR="00865BDE" w:rsidRPr="00211935" w14:paraId="3DF4809D"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A49D1AD" w14:textId="524E5C1C" w:rsidR="00865BDE" w:rsidRPr="00211935" w:rsidRDefault="007E60D1" w:rsidP="00865BDE">
            <w:pPr>
              <w:pStyle w:val="QnT-Table1-Left"/>
            </w:pPr>
            <w:r>
              <w:t>Chemical Feedstock</w:t>
            </w:r>
          </w:p>
        </w:tc>
        <w:tc>
          <w:tcPr>
            <w:tcW w:w="195" w:type="pct"/>
            <w:noWrap/>
            <w:hideMark/>
          </w:tcPr>
          <w:p w14:paraId="6CFDA02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noWrap/>
            <w:hideMark/>
          </w:tcPr>
          <w:p w14:paraId="58F4FA5D"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noWrap/>
            <w:hideMark/>
          </w:tcPr>
          <w:p w14:paraId="49359CAC"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noWrap/>
            <w:hideMark/>
          </w:tcPr>
          <w:p w14:paraId="28C858FD"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hideMark/>
          </w:tcPr>
          <w:p w14:paraId="290AA7F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hideMark/>
          </w:tcPr>
          <w:p w14:paraId="18DAA89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hideMark/>
          </w:tcPr>
          <w:p w14:paraId="1781837E"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hideMark/>
          </w:tcPr>
          <w:p w14:paraId="5E9E30D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hideMark/>
          </w:tcPr>
          <w:p w14:paraId="75C3BD0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hideMark/>
          </w:tcPr>
          <w:p w14:paraId="7137C67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hideMark/>
          </w:tcPr>
          <w:p w14:paraId="03C5355F"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hideMark/>
          </w:tcPr>
          <w:p w14:paraId="3F9D4046"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hideMark/>
          </w:tcPr>
          <w:p w14:paraId="0EB7913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hideMark/>
          </w:tcPr>
          <w:p w14:paraId="334A2E37"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3FDBC1E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6CAAB785"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275" w:type="pct"/>
            <w:hideMark/>
          </w:tcPr>
          <w:p w14:paraId="6C4F6C2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r>
      <w:tr w:rsidR="00865BDE" w:rsidRPr="00211935" w14:paraId="1090A561"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8171FDD" w14:textId="4A2D7730" w:rsidR="00865BDE" w:rsidRPr="0074309A" w:rsidRDefault="007E60D1" w:rsidP="00865BDE">
            <w:pPr>
              <w:pStyle w:val="QnT-Table1-Left"/>
            </w:pPr>
            <w:r>
              <w:t>Power Generation</w:t>
            </w:r>
          </w:p>
        </w:tc>
        <w:tc>
          <w:tcPr>
            <w:tcW w:w="195" w:type="pct"/>
            <w:noWrap/>
          </w:tcPr>
          <w:p w14:paraId="1A2E283F" w14:textId="7FF2A19D"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noWrap/>
          </w:tcPr>
          <w:p w14:paraId="77CAACE2" w14:textId="1A2EF481"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noWrap/>
          </w:tcPr>
          <w:p w14:paraId="35575C8D" w14:textId="1666C511"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noWrap/>
          </w:tcPr>
          <w:p w14:paraId="73867033" w14:textId="7FA2EC9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078B52B6" w14:textId="285B981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06F0BF1A" w14:textId="5CE6F44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5CDFF7A6" w14:textId="2336825E"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172C85C8" w14:textId="7D340E8F"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22150168" w14:textId="511F8FE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1AE3ABA8" w14:textId="42E0E98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2B3CFA57" w14:textId="496C0B54"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5D5C98D2" w14:textId="50FB7832"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445F997D" w14:textId="5A3EF878"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22902B27" w14:textId="3CCEF96C"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0FD42960" w14:textId="6B43784D"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5943EFD0" w14:textId="166B1A8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275" w:type="pct"/>
          </w:tcPr>
          <w:p w14:paraId="1E53D149" w14:textId="25E5B74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r>
      <w:tr w:rsidR="00865BDE" w:rsidRPr="00211935" w14:paraId="7A459E4A"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AB75385" w14:textId="206D2FAB" w:rsidR="00865BDE" w:rsidRPr="00D024D6" w:rsidRDefault="007E60D1" w:rsidP="00865BDE">
            <w:pPr>
              <w:pStyle w:val="QnT-Table1-Left"/>
              <w:rPr>
                <w:lang w:val="it-IT"/>
              </w:rPr>
            </w:pPr>
            <w:r>
              <w:rPr>
                <w:lang w:val="it-IT"/>
              </w:rPr>
              <w:t>Automotive Fuel</w:t>
            </w:r>
          </w:p>
        </w:tc>
        <w:tc>
          <w:tcPr>
            <w:tcW w:w="195" w:type="pct"/>
            <w:noWrap/>
          </w:tcPr>
          <w:p w14:paraId="260BE651" w14:textId="78B54A3A"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noWrap/>
          </w:tcPr>
          <w:p w14:paraId="318F7277" w14:textId="5DED83B0"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noWrap/>
          </w:tcPr>
          <w:p w14:paraId="67270C2E" w14:textId="7BE1D11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noWrap/>
          </w:tcPr>
          <w:p w14:paraId="600B2F74" w14:textId="211EB37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282860D0" w14:textId="31D70BD5"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3016E614" w14:textId="21EDC80B"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798550EC" w14:textId="3A20036C"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0A7E6EC4" w14:textId="79300D4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2F6C0097" w14:textId="4379CB09"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5D5F5AD9" w14:textId="326EF050"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2E2D274D" w14:textId="6505F0F2"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1549811A" w14:textId="2FF9637C"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3FEA8AE7" w14:textId="0D6A5149"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23DF8C32" w14:textId="42BD0AB4"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5212308E" w14:textId="6950632B"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195" w:type="pct"/>
          </w:tcPr>
          <w:p w14:paraId="1EDDA1FD" w14:textId="4BF96946"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c>
          <w:tcPr>
            <w:tcW w:w="275" w:type="pct"/>
          </w:tcPr>
          <w:p w14:paraId="379C17B0" w14:textId="3A48778D"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rsidRPr="00211935">
              <w:t>XX</w:t>
            </w:r>
          </w:p>
        </w:tc>
      </w:tr>
      <w:tr w:rsidR="00F045D5" w:rsidRPr="00211935" w14:paraId="534EF819"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16F780FB" w14:textId="0A8E0B61" w:rsidR="00F045D5" w:rsidRDefault="00611901" w:rsidP="004A3C94">
            <w:pPr>
              <w:pStyle w:val="QnT-Table1-Left"/>
            </w:pPr>
            <w:r>
              <w:t>T</w:t>
            </w:r>
            <w:r w:rsidR="00F045D5">
              <w:t>otal</w:t>
            </w:r>
          </w:p>
        </w:tc>
        <w:tc>
          <w:tcPr>
            <w:tcW w:w="195" w:type="pct"/>
            <w:noWrap/>
          </w:tcPr>
          <w:p w14:paraId="301BD289" w14:textId="7F0D4CF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noWrap/>
          </w:tcPr>
          <w:p w14:paraId="366891D6" w14:textId="3C4F5A0E"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noWrap/>
          </w:tcPr>
          <w:p w14:paraId="64AF7DD4" w14:textId="4B3EA453"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noWrap/>
          </w:tcPr>
          <w:p w14:paraId="3B7B2BF8" w14:textId="3D32EACE"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7F52AFE4" w14:textId="6566B4D4"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2232C620" w14:textId="30341A9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10E77CB0" w14:textId="59ED943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1BA73538" w14:textId="0A5C992B"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78B1718B" w14:textId="1D6CB228"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4A5DD748" w14:textId="6DFB7076"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0D18D3AE" w14:textId="62164717"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0C7D6A9E" w14:textId="0BB230A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426FEFE9" w14:textId="4E01FEDD"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5B53A68B" w14:textId="3D9B4FF5"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332907BA" w14:textId="0A574485"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195" w:type="pct"/>
          </w:tcPr>
          <w:p w14:paraId="481A2D42" w14:textId="50EC65FA"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c>
          <w:tcPr>
            <w:tcW w:w="275" w:type="pct"/>
          </w:tcPr>
          <w:p w14:paraId="2F4709C8" w14:textId="1811027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rsidRPr="00211935">
              <w:t>XX</w:t>
            </w:r>
          </w:p>
        </w:tc>
      </w:tr>
    </w:tbl>
    <w:bookmarkEnd w:id="206"/>
    <w:p w14:paraId="09967326" w14:textId="74B1DB41" w:rsidR="00AE049D" w:rsidRDefault="00AE049D" w:rsidP="00AE049D">
      <w:pPr>
        <w:pStyle w:val="QnT-Source"/>
      </w:pPr>
      <w:r>
        <w:t xml:space="preserve">Source: Primary Interviews, Surveys, Secondary Sources, </w:t>
      </w:r>
      <w:r w:rsidR="00611901">
        <w:t>Web-Based</w:t>
      </w:r>
      <w:r>
        <w:t xml:space="preserve"> &amp; Paid External Databases, 2025  </w:t>
      </w:r>
    </w:p>
    <w:p w14:paraId="6BCC24B6" w14:textId="77777777" w:rsidR="00AE049D" w:rsidRDefault="00AE049D" w:rsidP="00AE049D">
      <w:pPr>
        <w:pStyle w:val="QnT-Source"/>
      </w:pPr>
    </w:p>
    <w:p w14:paraId="11A944E5" w14:textId="77777777" w:rsidR="00AE049D" w:rsidRDefault="00AE049D" w:rsidP="00AE049D">
      <w:pPr>
        <w:pStyle w:val="QnT-Source"/>
      </w:pPr>
    </w:p>
    <w:p w14:paraId="25C4B286" w14:textId="77777777" w:rsidR="00AE049D" w:rsidRDefault="00AE049D" w:rsidP="00AE049D">
      <w:pPr>
        <w:pStyle w:val="QnT-Source"/>
      </w:pPr>
    </w:p>
    <w:p w14:paraId="06019467" w14:textId="77777777" w:rsidR="00AE049D" w:rsidRDefault="00AE049D" w:rsidP="00AE049D">
      <w:pPr>
        <w:pStyle w:val="QnT-Source"/>
      </w:pPr>
    </w:p>
    <w:p w14:paraId="05A6DF1B" w14:textId="40981912" w:rsidR="00AE049D" w:rsidRDefault="00AE049D" w:rsidP="00AE049D">
      <w:pPr>
        <w:pStyle w:val="QnT-Source"/>
      </w:pPr>
    </w:p>
    <w:p w14:paraId="26068D4D" w14:textId="3DD4F415" w:rsidR="00E42A93" w:rsidRDefault="00E42A93" w:rsidP="00AE049D">
      <w:pPr>
        <w:pStyle w:val="QnT-Source"/>
      </w:pPr>
    </w:p>
    <w:p w14:paraId="2DA4A1AC" w14:textId="12FDCC00" w:rsidR="00E42A93" w:rsidRDefault="00E42A93" w:rsidP="00AE049D">
      <w:pPr>
        <w:pStyle w:val="QnT-Source"/>
      </w:pPr>
    </w:p>
    <w:p w14:paraId="2D87D8C5" w14:textId="77777777" w:rsidR="00E42A93" w:rsidRDefault="00E42A93" w:rsidP="00AE049D">
      <w:pPr>
        <w:pStyle w:val="QnT-Source"/>
      </w:pPr>
    </w:p>
    <w:p w14:paraId="6DC9BE50" w14:textId="77777777" w:rsidR="00AE049D" w:rsidRDefault="00AE049D" w:rsidP="00AE049D">
      <w:pPr>
        <w:pStyle w:val="QnT-Source"/>
      </w:pPr>
    </w:p>
    <w:p w14:paraId="6F96E30B" w14:textId="77777777" w:rsidR="00AE049D" w:rsidRDefault="00AE049D" w:rsidP="00AE049D">
      <w:pPr>
        <w:pStyle w:val="QnT-Source"/>
      </w:pPr>
    </w:p>
    <w:p w14:paraId="0A911110" w14:textId="77777777" w:rsidR="00AE049D" w:rsidRDefault="00AE049D" w:rsidP="00AE049D">
      <w:pPr>
        <w:pStyle w:val="QnT-Source"/>
      </w:pPr>
    </w:p>
    <w:p w14:paraId="617419EE" w14:textId="77777777" w:rsidR="00F17A48" w:rsidRDefault="00F17A48" w:rsidP="00AE049D">
      <w:pPr>
        <w:pStyle w:val="QnT-Source"/>
      </w:pPr>
    </w:p>
    <w:p w14:paraId="6304C765" w14:textId="77777777" w:rsidR="00865BDE" w:rsidRDefault="00865BDE" w:rsidP="00AE049D">
      <w:pPr>
        <w:pStyle w:val="QnT-Source"/>
      </w:pPr>
    </w:p>
    <w:p w14:paraId="43D3FE80" w14:textId="76F02ED8" w:rsidR="00AE049D" w:rsidRPr="00460DD7" w:rsidRDefault="007E60D1" w:rsidP="00670FAB">
      <w:pPr>
        <w:pStyle w:val="QnT-Head1"/>
      </w:pPr>
      <w:bookmarkStart w:id="207" w:name="_Toc227581865"/>
      <w:r>
        <w:lastRenderedPageBreak/>
        <w:t>Marine Fuel</w:t>
      </w:r>
      <w:bookmarkEnd w:id="207"/>
    </w:p>
    <w:p w14:paraId="36D74EA4" w14:textId="63FADFFF" w:rsidR="00AE049D" w:rsidRPr="00142691" w:rsidRDefault="00AE049D" w:rsidP="003B0C3B">
      <w:pPr>
        <w:pStyle w:val="QnT-Head2"/>
      </w:pPr>
      <w:bookmarkStart w:id="208" w:name="_Toc227581866"/>
      <w:r w:rsidRPr="00142691">
        <w:t xml:space="preserve">Global </w:t>
      </w:r>
      <w:r w:rsidR="00D024D6">
        <w:t>GREEN METHANOL</w:t>
      </w:r>
      <w:r>
        <w:t xml:space="preserve"> </w:t>
      </w:r>
      <w:r w:rsidRPr="00142691">
        <w:t xml:space="preserve">Market by </w:t>
      </w:r>
      <w:r w:rsidR="007E60D1">
        <w:t>Marine Fuel</w:t>
      </w:r>
      <w:r w:rsidRPr="00142691">
        <w:t xml:space="preserve">, </w:t>
      </w:r>
      <w:r w:rsidR="008D7627">
        <w:t>2020 - 2035</w:t>
      </w:r>
      <w:r w:rsidRPr="00142691">
        <w:t xml:space="preserve"> </w:t>
      </w:r>
      <w:r w:rsidR="00371FBF" w:rsidRPr="00371FBF">
        <w:t>(USD MILLION)</w:t>
      </w:r>
      <w:bookmarkEnd w:id="208"/>
    </w:p>
    <w:p w14:paraId="7CF0B0C2" w14:textId="206DB62D" w:rsidR="00AE049D" w:rsidRPr="00694D7C" w:rsidRDefault="00AE049D" w:rsidP="00272E78">
      <w:pPr>
        <w:pStyle w:val="QnT-FigureTitle"/>
      </w:pPr>
      <w:bookmarkStart w:id="209" w:name="_Toc229142627"/>
      <w:r w:rsidRPr="00694D7C">
        <w:t xml:space="preserve">Global </w:t>
      </w:r>
      <w:r w:rsidR="00D024D6">
        <w:t>GREEN METHANOL</w:t>
      </w:r>
      <w:r w:rsidRPr="00694D7C">
        <w:t xml:space="preserve"> Market by </w:t>
      </w:r>
      <w:r w:rsidR="007E60D1">
        <w:t>Marine Fuel</w:t>
      </w:r>
      <w:r w:rsidRPr="00694D7C">
        <w:t xml:space="preserve">, </w:t>
      </w:r>
      <w:r w:rsidR="008D7627">
        <w:t xml:space="preserve">2020 </w:t>
      </w:r>
      <w:r w:rsidR="00371FBF">
        <w:t>–</w:t>
      </w:r>
      <w:r w:rsidR="008D7627">
        <w:t xml:space="preserve"> 2035</w:t>
      </w:r>
      <w:r w:rsidR="00371FBF">
        <w:t xml:space="preserve"> </w:t>
      </w:r>
      <w:r w:rsidR="00371FBF" w:rsidRPr="00371FBF">
        <w:t>(USD MILLION)</w:t>
      </w:r>
      <w:bookmarkEnd w:id="209"/>
    </w:p>
    <w:p w14:paraId="38B9F1BF" w14:textId="77777777" w:rsidR="00AE049D" w:rsidRDefault="00371FBF" w:rsidP="00AE049D">
      <w:pPr>
        <w:pStyle w:val="QnT-Figureline"/>
      </w:pPr>
      <w:r w:rsidRPr="00371FBF">
        <w:rPr>
          <w:noProof/>
          <w:lang w:val="en-US" w:eastAsia="en-US"/>
        </w:rPr>
        <w:drawing>
          <wp:inline distT="0" distB="0" distL="0" distR="0" wp14:anchorId="7DE47A7C" wp14:editId="413BEF31">
            <wp:extent cx="10982325" cy="3476625"/>
            <wp:effectExtent l="0" t="0" r="0" b="0"/>
            <wp:docPr id="309328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507BFC2F" w14:textId="6E3C9341" w:rsidR="00AE049D" w:rsidRDefault="00AE049D" w:rsidP="00AE049D">
      <w:pPr>
        <w:pStyle w:val="QnT-Source"/>
      </w:pPr>
      <w:r>
        <w:t xml:space="preserve">Source: Primary Interviews, Surveys, Secondary Sources, </w:t>
      </w:r>
      <w:r w:rsidR="00611901">
        <w:t>Web-Based</w:t>
      </w:r>
      <w:r>
        <w:t xml:space="preserve"> &amp; Paid External Databases, 2025</w:t>
      </w:r>
    </w:p>
    <w:p w14:paraId="3F868212" w14:textId="77777777" w:rsidR="00813AE0" w:rsidRDefault="00813AE0">
      <w:pPr>
        <w:tabs>
          <w:tab w:val="clear" w:pos="15264"/>
        </w:tabs>
        <w:spacing w:after="0" w:line="240" w:lineRule="auto"/>
        <w:jc w:val="left"/>
        <w:rPr>
          <w:rFonts w:eastAsia="Times New Roman" w:cs="Times New Roman"/>
          <w:caps/>
          <w:szCs w:val="20"/>
          <w:lang w:val="en-GB"/>
        </w:rPr>
      </w:pPr>
      <w:r>
        <w:br w:type="page"/>
      </w:r>
    </w:p>
    <w:p w14:paraId="2638D511" w14:textId="0E94557F" w:rsidR="00AE049D" w:rsidRDefault="00AE049D" w:rsidP="00272E78">
      <w:pPr>
        <w:pStyle w:val="QnT-TableTitle"/>
      </w:pPr>
      <w:bookmarkStart w:id="210" w:name="_Toc227581937"/>
      <w:r w:rsidRPr="00142691">
        <w:lastRenderedPageBreak/>
        <w:t xml:space="preserve">Global </w:t>
      </w:r>
      <w:r w:rsidR="00D024D6">
        <w:t>GREEN METHANOL</w:t>
      </w:r>
      <w:r>
        <w:t xml:space="preserve"> </w:t>
      </w:r>
      <w:r w:rsidRPr="00142691">
        <w:t xml:space="preserve">Market by </w:t>
      </w:r>
      <w:r w:rsidR="007E60D1">
        <w:t>Marine Fuel</w:t>
      </w:r>
      <w:r w:rsidRPr="00125672">
        <w:t xml:space="preserve">, by </w:t>
      </w:r>
      <w:r>
        <w:t>Region</w:t>
      </w:r>
      <w:r w:rsidRPr="00125672">
        <w:t xml:space="preserve">, </w:t>
      </w:r>
      <w:r w:rsidR="008D7627">
        <w:t xml:space="preserve">2020 </w:t>
      </w:r>
      <w:r w:rsidR="00371FBF">
        <w:t>–</w:t>
      </w:r>
      <w:r w:rsidR="008D7627">
        <w:t xml:space="preserve"> 2035</w:t>
      </w:r>
      <w:r w:rsidR="00371FBF">
        <w:t xml:space="preserve"> </w:t>
      </w:r>
      <w:r w:rsidR="00371FBF" w:rsidRPr="00371FBF">
        <w:t>(USD MILLION)</w:t>
      </w:r>
      <w:bookmarkEnd w:id="210"/>
    </w:p>
    <w:tbl>
      <w:tblPr>
        <w:tblStyle w:val="QnT-Table1"/>
        <w:tblW w:w="5000" w:type="pct"/>
        <w:tblLook w:val="04A0" w:firstRow="1" w:lastRow="0" w:firstColumn="1" w:lastColumn="0" w:noHBand="0" w:noVBand="1"/>
      </w:tblPr>
      <w:tblGrid>
        <w:gridCol w:w="2631"/>
        <w:gridCol w:w="882"/>
        <w:gridCol w:w="882"/>
        <w:gridCol w:w="882"/>
        <w:gridCol w:w="882"/>
        <w:gridCol w:w="882"/>
        <w:gridCol w:w="882"/>
        <w:gridCol w:w="882"/>
        <w:gridCol w:w="882"/>
        <w:gridCol w:w="882"/>
        <w:gridCol w:w="882"/>
        <w:gridCol w:w="882"/>
        <w:gridCol w:w="882"/>
        <w:gridCol w:w="882"/>
        <w:gridCol w:w="882"/>
        <w:gridCol w:w="882"/>
        <w:gridCol w:w="882"/>
        <w:gridCol w:w="1697"/>
      </w:tblGrid>
      <w:tr w:rsidR="00371FBF" w:rsidRPr="005B59B8" w14:paraId="25D2D5CE"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D52AF8F" w14:textId="77777777" w:rsidR="00371FBF" w:rsidRPr="00BE0134" w:rsidRDefault="00371FBF" w:rsidP="008B6C2C">
            <w:pPr>
              <w:pStyle w:val="QnT-Table1-header"/>
              <w:spacing w:before="48" w:after="48"/>
              <w:rPr>
                <w:lang w:val="en-IN"/>
              </w:rPr>
            </w:pPr>
            <w:r w:rsidRPr="00BE0134">
              <w:rPr>
                <w:lang w:val="en-IN"/>
              </w:rPr>
              <w:t xml:space="preserve">By </w:t>
            </w:r>
            <w:r>
              <w:rPr>
                <w:lang w:val="en-IN"/>
              </w:rPr>
              <w:t>Region</w:t>
            </w:r>
          </w:p>
        </w:tc>
        <w:tc>
          <w:tcPr>
            <w:tcW w:w="239" w:type="pct"/>
            <w:noWrap/>
            <w:hideMark/>
          </w:tcPr>
          <w:p w14:paraId="1825FE9B"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2020</w:t>
            </w:r>
          </w:p>
        </w:tc>
        <w:tc>
          <w:tcPr>
            <w:tcW w:w="239" w:type="pct"/>
            <w:noWrap/>
            <w:hideMark/>
          </w:tcPr>
          <w:p w14:paraId="04A54B5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2021</w:t>
            </w:r>
          </w:p>
        </w:tc>
        <w:tc>
          <w:tcPr>
            <w:tcW w:w="239" w:type="pct"/>
            <w:noWrap/>
            <w:hideMark/>
          </w:tcPr>
          <w:p w14:paraId="54470F15"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2022</w:t>
            </w:r>
          </w:p>
        </w:tc>
        <w:tc>
          <w:tcPr>
            <w:tcW w:w="239" w:type="pct"/>
            <w:noWrap/>
            <w:hideMark/>
          </w:tcPr>
          <w:p w14:paraId="451A7C5C"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2023</w:t>
            </w:r>
          </w:p>
        </w:tc>
        <w:tc>
          <w:tcPr>
            <w:tcW w:w="239" w:type="pct"/>
            <w:hideMark/>
          </w:tcPr>
          <w:p w14:paraId="2421A63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2024</w:t>
            </w:r>
          </w:p>
        </w:tc>
        <w:tc>
          <w:tcPr>
            <w:tcW w:w="239" w:type="pct"/>
            <w:hideMark/>
          </w:tcPr>
          <w:p w14:paraId="39F19EA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2025</w:t>
            </w:r>
          </w:p>
        </w:tc>
        <w:tc>
          <w:tcPr>
            <w:tcW w:w="239" w:type="pct"/>
            <w:hideMark/>
          </w:tcPr>
          <w:p w14:paraId="056092B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2026</w:t>
            </w:r>
          </w:p>
        </w:tc>
        <w:tc>
          <w:tcPr>
            <w:tcW w:w="239" w:type="pct"/>
            <w:hideMark/>
          </w:tcPr>
          <w:p w14:paraId="64E9175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2027</w:t>
            </w:r>
          </w:p>
        </w:tc>
        <w:tc>
          <w:tcPr>
            <w:tcW w:w="239" w:type="pct"/>
            <w:hideMark/>
          </w:tcPr>
          <w:p w14:paraId="5D328DB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2028</w:t>
            </w:r>
          </w:p>
        </w:tc>
        <w:tc>
          <w:tcPr>
            <w:tcW w:w="239" w:type="pct"/>
            <w:hideMark/>
          </w:tcPr>
          <w:p w14:paraId="7774CA5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2029</w:t>
            </w:r>
          </w:p>
        </w:tc>
        <w:tc>
          <w:tcPr>
            <w:tcW w:w="239" w:type="pct"/>
            <w:noWrap/>
            <w:hideMark/>
          </w:tcPr>
          <w:p w14:paraId="5683C31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2030</w:t>
            </w:r>
          </w:p>
        </w:tc>
        <w:tc>
          <w:tcPr>
            <w:tcW w:w="239" w:type="pct"/>
            <w:noWrap/>
            <w:hideMark/>
          </w:tcPr>
          <w:p w14:paraId="17E07F3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2031</w:t>
            </w:r>
          </w:p>
        </w:tc>
        <w:tc>
          <w:tcPr>
            <w:tcW w:w="239" w:type="pct"/>
            <w:noWrap/>
            <w:hideMark/>
          </w:tcPr>
          <w:p w14:paraId="1A7CE80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2032</w:t>
            </w:r>
          </w:p>
        </w:tc>
        <w:tc>
          <w:tcPr>
            <w:tcW w:w="239" w:type="pct"/>
            <w:noWrap/>
            <w:hideMark/>
          </w:tcPr>
          <w:p w14:paraId="44DE0ADE"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2033</w:t>
            </w:r>
          </w:p>
        </w:tc>
        <w:tc>
          <w:tcPr>
            <w:tcW w:w="239" w:type="pct"/>
          </w:tcPr>
          <w:p w14:paraId="1553B494"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474341A5"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460" w:type="pct"/>
            <w:hideMark/>
          </w:tcPr>
          <w:p w14:paraId="7A3A336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rsidRPr="00211935">
              <w:t>CAGR%</w:t>
            </w:r>
            <w:r w:rsidRPr="00211935">
              <w:br/>
              <w:t>(</w:t>
            </w:r>
            <w:r>
              <w:t>2025-2035</w:t>
            </w:r>
            <w:r w:rsidRPr="00211935">
              <w:t>)</w:t>
            </w:r>
          </w:p>
        </w:tc>
      </w:tr>
      <w:tr w:rsidR="00371FBF" w:rsidRPr="005B59B8" w14:paraId="193839FB"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460FC28" w14:textId="77777777" w:rsidR="00371FBF" w:rsidRPr="00BE0134" w:rsidRDefault="00371FBF" w:rsidP="008B6C2C">
            <w:pPr>
              <w:pStyle w:val="QnT-Table1-Left"/>
              <w:rPr>
                <w:bCs w:val="0"/>
                <w:lang w:val="en-IN"/>
              </w:rPr>
            </w:pPr>
            <w:r>
              <w:rPr>
                <w:lang w:val="en-IN"/>
              </w:rPr>
              <w:t>North America</w:t>
            </w:r>
          </w:p>
        </w:tc>
        <w:tc>
          <w:tcPr>
            <w:tcW w:w="239" w:type="pct"/>
            <w:noWrap/>
            <w:hideMark/>
          </w:tcPr>
          <w:p w14:paraId="37B6467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66BA75C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1A45741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583688D"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D4ECD0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31C5D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23387E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DF135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9ACE2D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8870D6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018E95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6BCF47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9FC549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0464EB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446BA3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5862B3DC"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5D9ADDB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4E02D7A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D1501C4" w14:textId="77777777" w:rsidR="00371FBF" w:rsidRPr="00BE0134" w:rsidRDefault="00371FBF" w:rsidP="008B6C2C">
            <w:pPr>
              <w:pStyle w:val="QnT-Table1-Left"/>
              <w:rPr>
                <w:bCs w:val="0"/>
                <w:lang w:val="en-IN"/>
              </w:rPr>
            </w:pPr>
            <w:r>
              <w:rPr>
                <w:lang w:val="en-IN"/>
              </w:rPr>
              <w:t>Europe</w:t>
            </w:r>
          </w:p>
        </w:tc>
        <w:tc>
          <w:tcPr>
            <w:tcW w:w="239" w:type="pct"/>
            <w:noWrap/>
            <w:hideMark/>
          </w:tcPr>
          <w:p w14:paraId="49F17CC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504D414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3ECD155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5CB92D7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4712B75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40FDDB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FB9AB4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70EC3E3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21BE77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738BF3F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B1BDB0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6AE2BF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72D9010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A08B3F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AED0FE2"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386FBF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hideMark/>
          </w:tcPr>
          <w:p w14:paraId="2C7CE25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6E046A13"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E17EB2C" w14:textId="77777777" w:rsidR="00371FBF" w:rsidRPr="00BE0134" w:rsidRDefault="00371FBF" w:rsidP="008B6C2C">
            <w:pPr>
              <w:pStyle w:val="QnT-Table1-Left"/>
              <w:rPr>
                <w:bCs w:val="0"/>
                <w:lang w:val="en-IN"/>
              </w:rPr>
            </w:pPr>
            <w:r>
              <w:rPr>
                <w:lang w:val="en-IN"/>
              </w:rPr>
              <w:t>Asia-Pacific</w:t>
            </w:r>
          </w:p>
        </w:tc>
        <w:tc>
          <w:tcPr>
            <w:tcW w:w="239" w:type="pct"/>
            <w:noWrap/>
            <w:hideMark/>
          </w:tcPr>
          <w:p w14:paraId="56A5D81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335FD3C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E4C68E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54628B6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38A4AD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B65762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E7215B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9B8417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CB40A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21250B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3AFB42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69E378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EC5BC8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2DDF8C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89EE390"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528CADEE"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79F95A2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7A44B962"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A6647EC" w14:textId="77777777" w:rsidR="00371FBF" w:rsidRPr="0016604C" w:rsidRDefault="00371FBF" w:rsidP="008B6C2C">
            <w:pPr>
              <w:pStyle w:val="QnT-Table1-Left"/>
              <w:rPr>
                <w:lang w:val="en-IN"/>
              </w:rPr>
            </w:pPr>
            <w:r>
              <w:rPr>
                <w:lang w:val="en-IN"/>
              </w:rPr>
              <w:t>Latin America</w:t>
            </w:r>
          </w:p>
        </w:tc>
        <w:tc>
          <w:tcPr>
            <w:tcW w:w="239" w:type="pct"/>
            <w:noWrap/>
          </w:tcPr>
          <w:p w14:paraId="00E20DA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7B32FFE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E91511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57E18A1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27B9C5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B29F62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3D5C8C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B84867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628173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B0E8C0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81F424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23EBE8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C1F992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34461A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16281A8"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B14E2E5"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7B51555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4E22EDB4"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988D452" w14:textId="77777777" w:rsidR="00371FBF" w:rsidRPr="0016604C" w:rsidRDefault="00371FBF" w:rsidP="008B6C2C">
            <w:pPr>
              <w:pStyle w:val="QnT-Table1-Left"/>
              <w:rPr>
                <w:lang w:val="en-IN"/>
              </w:rPr>
            </w:pPr>
            <w:r w:rsidRPr="0016604C">
              <w:rPr>
                <w:lang w:val="en-IN"/>
              </w:rPr>
              <w:t>Middle East &amp; Africa</w:t>
            </w:r>
          </w:p>
        </w:tc>
        <w:tc>
          <w:tcPr>
            <w:tcW w:w="239" w:type="pct"/>
            <w:noWrap/>
          </w:tcPr>
          <w:p w14:paraId="5146210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0A6E288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3F1620E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4EF937E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9E267A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DAFE14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F62A96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708AB6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2A38A7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703FC8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EFBA63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723E6B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757D65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FC7E21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2385AB4"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6FC6B8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tcPr>
          <w:p w14:paraId="5CB6067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7C68F044"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D05F081" w14:textId="77777777" w:rsidR="00371FBF" w:rsidRPr="0016604C" w:rsidRDefault="00371FBF" w:rsidP="008B6C2C">
            <w:pPr>
              <w:pStyle w:val="QnT-Table1-Left"/>
              <w:rPr>
                <w:lang w:val="en-IN"/>
              </w:rPr>
            </w:pPr>
            <w:r w:rsidRPr="00BE0134">
              <w:rPr>
                <w:lang w:val="en-IN"/>
              </w:rPr>
              <w:t>Total</w:t>
            </w:r>
          </w:p>
        </w:tc>
        <w:tc>
          <w:tcPr>
            <w:tcW w:w="239" w:type="pct"/>
            <w:noWrap/>
          </w:tcPr>
          <w:p w14:paraId="57E83DB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039529F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0C77CC5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AE5DBE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F31E14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79CD2E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65323B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E8EB1E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34B8CC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464D8C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BDC46D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C979BE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F458E7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A76597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9542BCF"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D2199C4"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5D14A77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bl>
    <w:p w14:paraId="60D66CD1" w14:textId="2409D899" w:rsidR="00AE049D" w:rsidRDefault="00AE049D" w:rsidP="00AE049D">
      <w:pPr>
        <w:pStyle w:val="QnT-Source"/>
      </w:pPr>
      <w:r>
        <w:t xml:space="preserve">Source: Primary Interviews, Surveys, Secondary Sources, </w:t>
      </w:r>
      <w:r w:rsidR="00611901">
        <w:t>Web-Based</w:t>
      </w:r>
      <w:r>
        <w:t xml:space="preserve"> &amp; Paid External Databases, 2025</w:t>
      </w:r>
    </w:p>
    <w:p w14:paraId="768B6F62" w14:textId="77777777" w:rsidR="00AE049D" w:rsidRDefault="00AE049D" w:rsidP="00D35860">
      <w:pPr>
        <w:pStyle w:val="QnT-Boldtext1"/>
      </w:pPr>
      <w:r w:rsidRPr="00142691">
        <w:t>*</w:t>
      </w:r>
      <w:r>
        <w:t xml:space="preserve">The above similar information will be cover for below segment as well. </w:t>
      </w:r>
    </w:p>
    <w:p w14:paraId="0AC3707D" w14:textId="0345B44A" w:rsidR="002A1DF8" w:rsidRDefault="007E60D1" w:rsidP="00670FAB">
      <w:pPr>
        <w:pStyle w:val="QnT-Head1"/>
      </w:pPr>
      <w:bookmarkStart w:id="211" w:name="_Toc227581867"/>
      <w:r>
        <w:t>Power Generation</w:t>
      </w:r>
      <w:bookmarkEnd w:id="211"/>
    </w:p>
    <w:p w14:paraId="74CBAE3A" w14:textId="78EBB58F" w:rsidR="00865BDE" w:rsidRPr="00D024D6" w:rsidRDefault="007E60D1" w:rsidP="00670FAB">
      <w:pPr>
        <w:pStyle w:val="QnT-Head1"/>
        <w:rPr>
          <w:lang w:val="it-IT"/>
        </w:rPr>
      </w:pPr>
      <w:bookmarkStart w:id="212" w:name="_Toc227581868"/>
      <w:r>
        <w:rPr>
          <w:lang w:val="it-IT"/>
        </w:rPr>
        <w:t>Automotive Fuel</w:t>
      </w:r>
      <w:bookmarkEnd w:id="212"/>
    </w:p>
    <w:p w14:paraId="38F44A6B" w14:textId="2E0AB68C" w:rsidR="002D58F4" w:rsidRPr="00694D7C" w:rsidRDefault="00D024D6" w:rsidP="00641F67">
      <w:pPr>
        <w:pStyle w:val="QnT-Chapterhead"/>
      </w:pPr>
      <w:bookmarkStart w:id="213" w:name="_Toc120970864"/>
      <w:bookmarkStart w:id="214" w:name="_Toc121446588"/>
      <w:bookmarkStart w:id="215" w:name="_Toc148477386"/>
      <w:bookmarkStart w:id="216" w:name="_Toc196868387"/>
      <w:bookmarkStart w:id="217" w:name="_Toc197355370"/>
      <w:bookmarkStart w:id="218" w:name="_Toc227581869"/>
      <w:bookmarkEnd w:id="196"/>
      <w:bookmarkEnd w:id="197"/>
      <w:r>
        <w:lastRenderedPageBreak/>
        <w:t>GREEN METHANOL</w:t>
      </w:r>
      <w:r w:rsidR="002D58F4" w:rsidRPr="00694D7C">
        <w:t xml:space="preserve"> Market – Regional Analysis</w:t>
      </w:r>
      <w:bookmarkEnd w:id="198"/>
      <w:bookmarkEnd w:id="199"/>
      <w:bookmarkEnd w:id="213"/>
      <w:bookmarkEnd w:id="214"/>
      <w:bookmarkEnd w:id="215"/>
      <w:bookmarkEnd w:id="216"/>
      <w:bookmarkEnd w:id="217"/>
      <w:bookmarkEnd w:id="218"/>
    </w:p>
    <w:p w14:paraId="0ED7C0AB" w14:textId="303B8A21" w:rsidR="00FD2DB2" w:rsidRDefault="002D58F4" w:rsidP="00670FAB">
      <w:pPr>
        <w:pStyle w:val="QnT-Head1"/>
      </w:pPr>
      <w:bookmarkStart w:id="219" w:name="_Toc13843935"/>
      <w:bookmarkStart w:id="220" w:name="_Toc27650691"/>
      <w:bookmarkStart w:id="221" w:name="_Toc120970865"/>
      <w:bookmarkStart w:id="222" w:name="_Toc121446589"/>
      <w:bookmarkStart w:id="223" w:name="_Toc148477387"/>
      <w:bookmarkStart w:id="224" w:name="_Toc196868388"/>
      <w:bookmarkStart w:id="225" w:name="_Toc197355371"/>
      <w:bookmarkStart w:id="226" w:name="_Toc227581870"/>
      <w:r w:rsidRPr="0016367C">
        <w:t xml:space="preserve">Global </w:t>
      </w:r>
      <w:r w:rsidR="00D024D6">
        <w:t>GREEN METHANOL</w:t>
      </w:r>
      <w:r>
        <w:t xml:space="preserve"> </w:t>
      </w:r>
      <w:r w:rsidRPr="0016367C">
        <w:t>Market Regional Overview</w:t>
      </w:r>
      <w:bookmarkEnd w:id="219"/>
      <w:bookmarkEnd w:id="220"/>
      <w:bookmarkEnd w:id="221"/>
      <w:bookmarkEnd w:id="222"/>
      <w:bookmarkEnd w:id="223"/>
      <w:bookmarkEnd w:id="224"/>
      <w:bookmarkEnd w:id="225"/>
      <w:bookmarkEnd w:id="226"/>
    </w:p>
    <w:p w14:paraId="060712C7" w14:textId="77777777" w:rsidR="00E5332C" w:rsidRDefault="005D66F2" w:rsidP="00E5332C">
      <w:pPr>
        <w:pStyle w:val="QnT-Figureline"/>
      </w:pPr>
      <w:bookmarkStart w:id="227" w:name="_Toc13843936"/>
      <w:bookmarkStart w:id="228" w:name="_Toc27650692"/>
      <w:bookmarkStart w:id="229" w:name="_Toc148477388"/>
      <w:bookmarkStart w:id="230" w:name="_Toc196868389"/>
      <w:bookmarkStart w:id="231" w:name="_Toc197355372"/>
      <w:bookmarkStart w:id="232" w:name="_Toc120970866"/>
      <w:bookmarkStart w:id="233" w:name="_Toc121446590"/>
      <w:r w:rsidRPr="005D66F2">
        <w:rPr>
          <w:noProof/>
          <w:lang w:val="en-US" w:eastAsia="en-US"/>
        </w:rPr>
        <w:drawing>
          <wp:inline distT="0" distB="0" distL="0" distR="0" wp14:anchorId="2E1C96B5" wp14:editId="416C099D">
            <wp:extent cx="7330440" cy="3636214"/>
            <wp:effectExtent l="0" t="0" r="3810" b="2540"/>
            <wp:docPr id="17420921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688"/>
                    <a:stretch>
                      <a:fillRect/>
                    </a:stretch>
                  </pic:blipFill>
                  <pic:spPr bwMode="auto">
                    <a:xfrm>
                      <a:off x="0" y="0"/>
                      <a:ext cx="7349391" cy="3645615"/>
                    </a:xfrm>
                    <a:prstGeom prst="rect">
                      <a:avLst/>
                    </a:prstGeom>
                    <a:noFill/>
                    <a:ln>
                      <a:noFill/>
                    </a:ln>
                    <a:extLst>
                      <a:ext uri="{53640926-AAD7-44D8-BBD7-CCE9431645EC}">
                        <a14:shadowObscured xmlns:a14="http://schemas.microsoft.com/office/drawing/2010/main"/>
                      </a:ext>
                    </a:extLst>
                  </pic:spPr>
                </pic:pic>
              </a:graphicData>
            </a:graphic>
          </wp:inline>
        </w:drawing>
      </w:r>
    </w:p>
    <w:p w14:paraId="0C2C6257" w14:textId="77777777" w:rsidR="007E60D1" w:rsidRDefault="007E60D1" w:rsidP="007E60D1"/>
    <w:p w14:paraId="360F5949" w14:textId="77777777" w:rsidR="007E60D1" w:rsidRDefault="007E60D1" w:rsidP="007E60D1"/>
    <w:p w14:paraId="27466C10" w14:textId="77777777" w:rsidR="007E60D1" w:rsidRDefault="007E60D1" w:rsidP="007E60D1"/>
    <w:p w14:paraId="33B49C8D" w14:textId="2EA507E3" w:rsidR="002D58F4" w:rsidRPr="0016367C" w:rsidRDefault="002D58F4" w:rsidP="00670FAB">
      <w:pPr>
        <w:pStyle w:val="QnT-Head1"/>
      </w:pPr>
      <w:bookmarkStart w:id="234" w:name="_Toc227581871"/>
      <w:r w:rsidRPr="0016367C">
        <w:lastRenderedPageBreak/>
        <w:t xml:space="preserve">Global </w:t>
      </w:r>
      <w:r w:rsidR="00D024D6">
        <w:t>GREEN METHANOL</w:t>
      </w:r>
      <w:r>
        <w:t xml:space="preserve"> </w:t>
      </w:r>
      <w:r w:rsidRPr="0016367C">
        <w:t xml:space="preserve">Market Share, by Region, </w:t>
      </w:r>
      <w:bookmarkEnd w:id="227"/>
      <w:r w:rsidR="005A7EDA">
        <w:t xml:space="preserve">2024 &amp; 2035 </w:t>
      </w:r>
      <w:bookmarkEnd w:id="228"/>
      <w:bookmarkEnd w:id="229"/>
      <w:bookmarkEnd w:id="230"/>
      <w:bookmarkEnd w:id="231"/>
      <w:bookmarkEnd w:id="232"/>
      <w:bookmarkEnd w:id="233"/>
      <w:r w:rsidR="008D47DF">
        <w:t>(%)</w:t>
      </w:r>
      <w:bookmarkEnd w:id="234"/>
    </w:p>
    <w:p w14:paraId="32E695AE" w14:textId="1D5C7D1A" w:rsidR="002D58F4" w:rsidRPr="00694D7C" w:rsidRDefault="002D58F4" w:rsidP="00694D7C">
      <w:pPr>
        <w:pStyle w:val="QnT-FigureTitle"/>
      </w:pPr>
      <w:bookmarkStart w:id="235" w:name="_Toc17407828"/>
      <w:bookmarkStart w:id="236" w:name="_Toc29997907"/>
      <w:bookmarkStart w:id="237" w:name="_Toc120971041"/>
      <w:bookmarkStart w:id="238" w:name="_Toc196868185"/>
      <w:bookmarkStart w:id="239" w:name="_Toc197353859"/>
      <w:bookmarkStart w:id="240" w:name="_Toc229142628"/>
      <w:r w:rsidRPr="00694D7C">
        <w:t xml:space="preserve">Global </w:t>
      </w:r>
      <w:r w:rsidR="00D024D6">
        <w:t>GREEN METHANOL</w:t>
      </w:r>
      <w:r w:rsidRPr="00694D7C">
        <w:t xml:space="preserve"> Market Share, by Region, </w:t>
      </w:r>
      <w:bookmarkEnd w:id="235"/>
      <w:r w:rsidR="005A7EDA">
        <w:t xml:space="preserve">2024 &amp; 2035 </w:t>
      </w:r>
      <w:bookmarkEnd w:id="236"/>
      <w:bookmarkEnd w:id="237"/>
      <w:bookmarkEnd w:id="238"/>
      <w:bookmarkEnd w:id="239"/>
      <w:r w:rsidR="008D47DF">
        <w:t>(%)</w:t>
      </w:r>
      <w:bookmarkEnd w:id="240"/>
    </w:p>
    <w:p w14:paraId="5309007D" w14:textId="4A734831" w:rsidR="002D58F4" w:rsidRPr="00142691" w:rsidRDefault="00812ABD" w:rsidP="002D58F4">
      <w:pPr>
        <w:pStyle w:val="QnT-Figureline"/>
      </w:pPr>
      <w:r>
        <w:rPr>
          <w:noProof/>
          <w:lang w:val="en-US" w:eastAsia="en-US"/>
        </w:rPr>
        <w:drawing>
          <wp:inline distT="0" distB="0" distL="0" distR="0" wp14:anchorId="7C2F4374" wp14:editId="69DD5960">
            <wp:extent cx="8621486" cy="3070399"/>
            <wp:effectExtent l="0" t="0" r="0" b="0"/>
            <wp:docPr id="1003201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625485" cy="3071823"/>
                    </a:xfrm>
                    <a:prstGeom prst="rect">
                      <a:avLst/>
                    </a:prstGeom>
                    <a:noFill/>
                  </pic:spPr>
                </pic:pic>
              </a:graphicData>
            </a:graphic>
          </wp:inline>
        </w:drawing>
      </w:r>
    </w:p>
    <w:p w14:paraId="7C3A4FDE" w14:textId="2940FEFE" w:rsidR="005D66F2" w:rsidRPr="000B484A" w:rsidRDefault="002D58F4" w:rsidP="000B484A">
      <w:pPr>
        <w:pStyle w:val="QnT-Source"/>
      </w:pPr>
      <w:r>
        <w:t xml:space="preserve">Source: Primary Interviews, Surveys, Secondary Sources, </w:t>
      </w:r>
      <w:r w:rsidR="00611901">
        <w:t>Web-Based</w:t>
      </w:r>
      <w:r>
        <w:t xml:space="preserve"> &amp; Paid External Databases, </w:t>
      </w:r>
      <w:r w:rsidR="005B0BEE">
        <w:t>2025</w:t>
      </w:r>
      <w:r w:rsidR="009F2080">
        <w:br/>
      </w:r>
      <w:r w:rsidRPr="00142691">
        <w:t xml:space="preserve">Note: Charts &amp; Figures </w:t>
      </w:r>
      <w:r w:rsidR="00C918D9">
        <w:t xml:space="preserve">are </w:t>
      </w:r>
      <w:r w:rsidRPr="00142691">
        <w:t>only for Illustration purpose</w:t>
      </w:r>
      <w:r>
        <w:t>s</w:t>
      </w:r>
      <w:bookmarkStart w:id="241" w:name="_Toc29848110"/>
      <w:bookmarkStart w:id="242" w:name="_Toc120971114"/>
      <w:bookmarkStart w:id="243" w:name="_Toc196868201"/>
      <w:bookmarkStart w:id="244" w:name="_Toc197353760"/>
    </w:p>
    <w:p w14:paraId="6416F527" w14:textId="7463A900" w:rsidR="002D58F4" w:rsidRDefault="001F23EA" w:rsidP="002D58F4">
      <w:pPr>
        <w:pStyle w:val="QnT-TableTitle"/>
        <w:spacing w:line="312" w:lineRule="auto"/>
      </w:pPr>
      <w:r>
        <w:br w:type="column"/>
      </w:r>
      <w:bookmarkStart w:id="245" w:name="_Toc227581938"/>
      <w:r w:rsidR="002D58F4" w:rsidRPr="009F51AF">
        <w:lastRenderedPageBreak/>
        <w:t xml:space="preserve">Global </w:t>
      </w:r>
      <w:r w:rsidR="00D024D6">
        <w:t>GREEN METHANOL</w:t>
      </w:r>
      <w:r w:rsidR="002D58F4">
        <w:t xml:space="preserve"> </w:t>
      </w:r>
      <w:r w:rsidR="002D58F4" w:rsidRPr="009F51AF">
        <w:t xml:space="preserve">Market, by Region, </w:t>
      </w:r>
      <w:r w:rsidR="008D7627">
        <w:t xml:space="preserve">2020 </w:t>
      </w:r>
      <w:r w:rsidR="008D47DF">
        <w:t>–</w:t>
      </w:r>
      <w:r w:rsidR="008D7627">
        <w:t xml:space="preserve"> 2035</w:t>
      </w:r>
      <w:bookmarkEnd w:id="241"/>
      <w:bookmarkEnd w:id="242"/>
      <w:bookmarkEnd w:id="243"/>
      <w:bookmarkEnd w:id="244"/>
      <w:r w:rsidR="008D47DF">
        <w:t xml:space="preserve"> </w:t>
      </w:r>
      <w:r w:rsidR="008D47DF" w:rsidRPr="008D47DF">
        <w:t>(USD MILLION)</w:t>
      </w:r>
      <w:bookmarkEnd w:id="245"/>
    </w:p>
    <w:tbl>
      <w:tblPr>
        <w:tblStyle w:val="QnT-Table1"/>
        <w:tblW w:w="5000" w:type="pct"/>
        <w:tblLook w:val="04A0" w:firstRow="1" w:lastRow="0" w:firstColumn="1" w:lastColumn="0" w:noHBand="0" w:noVBand="1"/>
      </w:tblPr>
      <w:tblGrid>
        <w:gridCol w:w="2631"/>
        <w:gridCol w:w="882"/>
        <w:gridCol w:w="882"/>
        <w:gridCol w:w="882"/>
        <w:gridCol w:w="882"/>
        <w:gridCol w:w="882"/>
        <w:gridCol w:w="882"/>
        <w:gridCol w:w="882"/>
        <w:gridCol w:w="882"/>
        <w:gridCol w:w="882"/>
        <w:gridCol w:w="882"/>
        <w:gridCol w:w="882"/>
        <w:gridCol w:w="882"/>
        <w:gridCol w:w="882"/>
        <w:gridCol w:w="882"/>
        <w:gridCol w:w="882"/>
        <w:gridCol w:w="882"/>
        <w:gridCol w:w="1697"/>
      </w:tblGrid>
      <w:tr w:rsidR="008D47DF" w:rsidRPr="005B59B8" w14:paraId="3AE27F95"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FC7BC99" w14:textId="77777777" w:rsidR="008D47DF" w:rsidRPr="00BE0134" w:rsidRDefault="008D47DF" w:rsidP="008B6C2C">
            <w:pPr>
              <w:pStyle w:val="QnT-Table1-header"/>
              <w:spacing w:before="48" w:after="48"/>
              <w:rPr>
                <w:lang w:val="en-IN"/>
              </w:rPr>
            </w:pPr>
            <w:r w:rsidRPr="00BE0134">
              <w:rPr>
                <w:lang w:val="en-IN"/>
              </w:rPr>
              <w:t xml:space="preserve">By </w:t>
            </w:r>
            <w:r>
              <w:rPr>
                <w:lang w:val="en-IN"/>
              </w:rPr>
              <w:t>Region</w:t>
            </w:r>
          </w:p>
        </w:tc>
        <w:tc>
          <w:tcPr>
            <w:tcW w:w="239" w:type="pct"/>
            <w:noWrap/>
            <w:hideMark/>
          </w:tcPr>
          <w:p w14:paraId="0C9B14D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2020</w:t>
            </w:r>
          </w:p>
        </w:tc>
        <w:tc>
          <w:tcPr>
            <w:tcW w:w="239" w:type="pct"/>
            <w:noWrap/>
            <w:hideMark/>
          </w:tcPr>
          <w:p w14:paraId="347B857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2021</w:t>
            </w:r>
          </w:p>
        </w:tc>
        <w:tc>
          <w:tcPr>
            <w:tcW w:w="239" w:type="pct"/>
            <w:noWrap/>
            <w:hideMark/>
          </w:tcPr>
          <w:p w14:paraId="01BB649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2022</w:t>
            </w:r>
          </w:p>
        </w:tc>
        <w:tc>
          <w:tcPr>
            <w:tcW w:w="239" w:type="pct"/>
            <w:noWrap/>
            <w:hideMark/>
          </w:tcPr>
          <w:p w14:paraId="0D0EF091"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2023</w:t>
            </w:r>
          </w:p>
        </w:tc>
        <w:tc>
          <w:tcPr>
            <w:tcW w:w="239" w:type="pct"/>
            <w:hideMark/>
          </w:tcPr>
          <w:p w14:paraId="112F99E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2024</w:t>
            </w:r>
          </w:p>
        </w:tc>
        <w:tc>
          <w:tcPr>
            <w:tcW w:w="239" w:type="pct"/>
            <w:hideMark/>
          </w:tcPr>
          <w:p w14:paraId="6A2F4E3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2025</w:t>
            </w:r>
          </w:p>
        </w:tc>
        <w:tc>
          <w:tcPr>
            <w:tcW w:w="239" w:type="pct"/>
            <w:hideMark/>
          </w:tcPr>
          <w:p w14:paraId="33D80D0D"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2026</w:t>
            </w:r>
          </w:p>
        </w:tc>
        <w:tc>
          <w:tcPr>
            <w:tcW w:w="239" w:type="pct"/>
            <w:hideMark/>
          </w:tcPr>
          <w:p w14:paraId="027979F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2027</w:t>
            </w:r>
          </w:p>
        </w:tc>
        <w:tc>
          <w:tcPr>
            <w:tcW w:w="239" w:type="pct"/>
            <w:hideMark/>
          </w:tcPr>
          <w:p w14:paraId="09482B0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2028</w:t>
            </w:r>
          </w:p>
        </w:tc>
        <w:tc>
          <w:tcPr>
            <w:tcW w:w="239" w:type="pct"/>
            <w:hideMark/>
          </w:tcPr>
          <w:p w14:paraId="30A79DE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2029</w:t>
            </w:r>
          </w:p>
        </w:tc>
        <w:tc>
          <w:tcPr>
            <w:tcW w:w="239" w:type="pct"/>
            <w:noWrap/>
            <w:hideMark/>
          </w:tcPr>
          <w:p w14:paraId="2960DEFB"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2030</w:t>
            </w:r>
          </w:p>
        </w:tc>
        <w:tc>
          <w:tcPr>
            <w:tcW w:w="239" w:type="pct"/>
            <w:noWrap/>
            <w:hideMark/>
          </w:tcPr>
          <w:p w14:paraId="0456FF6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2031</w:t>
            </w:r>
          </w:p>
        </w:tc>
        <w:tc>
          <w:tcPr>
            <w:tcW w:w="239" w:type="pct"/>
            <w:noWrap/>
            <w:hideMark/>
          </w:tcPr>
          <w:p w14:paraId="18906401"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2032</w:t>
            </w:r>
          </w:p>
        </w:tc>
        <w:tc>
          <w:tcPr>
            <w:tcW w:w="239" w:type="pct"/>
            <w:noWrap/>
            <w:hideMark/>
          </w:tcPr>
          <w:p w14:paraId="76592CD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2033</w:t>
            </w:r>
          </w:p>
        </w:tc>
        <w:tc>
          <w:tcPr>
            <w:tcW w:w="239" w:type="pct"/>
          </w:tcPr>
          <w:p w14:paraId="56199486" w14:textId="77777777" w:rsidR="008D47DF" w:rsidRPr="00211935"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2E63B046" w14:textId="77777777" w:rsidR="008D47DF" w:rsidRPr="00211935"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460" w:type="pct"/>
            <w:hideMark/>
          </w:tcPr>
          <w:p w14:paraId="416E2DDE"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rsidRPr="00211935">
              <w:t>CAGR%</w:t>
            </w:r>
            <w:r w:rsidRPr="00211935">
              <w:br/>
              <w:t>(</w:t>
            </w:r>
            <w:r>
              <w:t>2025-2035</w:t>
            </w:r>
            <w:r w:rsidRPr="00211935">
              <w:t>)</w:t>
            </w:r>
          </w:p>
        </w:tc>
      </w:tr>
      <w:tr w:rsidR="008D47DF" w:rsidRPr="005B59B8" w14:paraId="16CDE301"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E453A1E" w14:textId="77777777" w:rsidR="008D47DF" w:rsidRPr="00BE0134" w:rsidRDefault="008D47DF" w:rsidP="008B6C2C">
            <w:pPr>
              <w:pStyle w:val="QnT-Table1-Left"/>
              <w:rPr>
                <w:bCs w:val="0"/>
                <w:lang w:val="en-IN"/>
              </w:rPr>
            </w:pPr>
            <w:r>
              <w:rPr>
                <w:lang w:val="en-IN"/>
              </w:rPr>
              <w:t>North America</w:t>
            </w:r>
          </w:p>
        </w:tc>
        <w:tc>
          <w:tcPr>
            <w:tcW w:w="239" w:type="pct"/>
            <w:noWrap/>
            <w:hideMark/>
          </w:tcPr>
          <w:p w14:paraId="60D3533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262C0EF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0346029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2FDE99A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9B8542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F80985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361CC8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9EF24A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65D6EC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96EF7C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1232A1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D13583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A2B892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33A50D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F3B8173"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8E1E79A"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4D7EDC1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8D47DF" w:rsidRPr="005B59B8" w14:paraId="6C4D0D1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38A5AE0" w14:textId="77777777" w:rsidR="008D47DF" w:rsidRPr="00BE0134" w:rsidRDefault="008D47DF" w:rsidP="008B6C2C">
            <w:pPr>
              <w:pStyle w:val="QnT-Table1-Left"/>
              <w:rPr>
                <w:bCs w:val="0"/>
                <w:lang w:val="en-IN"/>
              </w:rPr>
            </w:pPr>
            <w:r>
              <w:rPr>
                <w:lang w:val="en-IN"/>
              </w:rPr>
              <w:t>Europe</w:t>
            </w:r>
          </w:p>
        </w:tc>
        <w:tc>
          <w:tcPr>
            <w:tcW w:w="239" w:type="pct"/>
            <w:noWrap/>
            <w:hideMark/>
          </w:tcPr>
          <w:p w14:paraId="1DCD487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67612E0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162FC2F9"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41578AA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66FB58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169331F1"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27EFABB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09C4C8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77317D5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40A31ED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4CE3180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F1D193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A5DED1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605D3A1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38B2B32"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D051400"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hideMark/>
          </w:tcPr>
          <w:p w14:paraId="06DD212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8D47DF" w:rsidRPr="005B59B8" w14:paraId="07538A5E"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2FBE8DF" w14:textId="77777777" w:rsidR="008D47DF" w:rsidRPr="00BE0134" w:rsidRDefault="008D47DF" w:rsidP="008B6C2C">
            <w:pPr>
              <w:pStyle w:val="QnT-Table1-Left"/>
              <w:rPr>
                <w:bCs w:val="0"/>
                <w:lang w:val="en-IN"/>
              </w:rPr>
            </w:pPr>
            <w:r>
              <w:rPr>
                <w:lang w:val="en-IN"/>
              </w:rPr>
              <w:t>Asia-Pacific</w:t>
            </w:r>
          </w:p>
        </w:tc>
        <w:tc>
          <w:tcPr>
            <w:tcW w:w="239" w:type="pct"/>
            <w:noWrap/>
            <w:hideMark/>
          </w:tcPr>
          <w:p w14:paraId="752191C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23E3105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58F662D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F39F93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E1B8907"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164B2BA"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F2953AC"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F7BDFF9"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E4C424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E976A2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1CFEAE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072809F"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3BD2729"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A9409BE"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C467A30"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6CA7E2B"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015725D8"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8D47DF" w:rsidRPr="005B59B8" w14:paraId="77379EA0"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AEFE2C9" w14:textId="77777777" w:rsidR="008D47DF" w:rsidRPr="0016604C" w:rsidRDefault="008D47DF" w:rsidP="008B6C2C">
            <w:pPr>
              <w:pStyle w:val="QnT-Table1-Left"/>
              <w:rPr>
                <w:lang w:val="en-IN"/>
              </w:rPr>
            </w:pPr>
            <w:r>
              <w:rPr>
                <w:lang w:val="en-IN"/>
              </w:rPr>
              <w:t>Latin America</w:t>
            </w:r>
          </w:p>
        </w:tc>
        <w:tc>
          <w:tcPr>
            <w:tcW w:w="239" w:type="pct"/>
            <w:noWrap/>
          </w:tcPr>
          <w:p w14:paraId="4FDC058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46CE1A8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BDD5C0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26214DD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6B4195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63C9EC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EA339E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6F0A94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99A231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941FD1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396D789"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CD7727E"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0502FC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F46B81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7123F46"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2123B3F"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3077990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8D47DF" w:rsidRPr="005B59B8" w14:paraId="54E57F55"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BCD5996" w14:textId="77777777" w:rsidR="008D47DF" w:rsidRPr="0016604C" w:rsidRDefault="008D47DF" w:rsidP="008B6C2C">
            <w:pPr>
              <w:pStyle w:val="QnT-Table1-Left"/>
              <w:rPr>
                <w:lang w:val="en-IN"/>
              </w:rPr>
            </w:pPr>
            <w:r w:rsidRPr="0016604C">
              <w:rPr>
                <w:lang w:val="en-IN"/>
              </w:rPr>
              <w:t>Middle East &amp; Africa</w:t>
            </w:r>
          </w:p>
        </w:tc>
        <w:tc>
          <w:tcPr>
            <w:tcW w:w="239" w:type="pct"/>
            <w:noWrap/>
          </w:tcPr>
          <w:p w14:paraId="7FF293E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1820D88A"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3F1FF4E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4802584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1D01249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FE4657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814F56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7161C5F"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164B40B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5FFE0B3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000FDF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11AF2E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1E52E0E"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024BA6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1C0F1FA4"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B3D887C"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tcPr>
          <w:p w14:paraId="52A9BDDC"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8D47DF" w:rsidRPr="005B59B8" w14:paraId="3BD40A58"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352B4A0" w14:textId="77777777" w:rsidR="008D47DF" w:rsidRPr="0016604C" w:rsidRDefault="008D47DF" w:rsidP="008B6C2C">
            <w:pPr>
              <w:pStyle w:val="QnT-Table1-Left"/>
              <w:rPr>
                <w:lang w:val="en-IN"/>
              </w:rPr>
            </w:pPr>
            <w:r w:rsidRPr="00BE0134">
              <w:rPr>
                <w:lang w:val="en-IN"/>
              </w:rPr>
              <w:t>Total</w:t>
            </w:r>
          </w:p>
        </w:tc>
        <w:tc>
          <w:tcPr>
            <w:tcW w:w="239" w:type="pct"/>
            <w:noWrap/>
          </w:tcPr>
          <w:p w14:paraId="16E82250"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27915C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5A45656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3350391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7AC3B25"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565CEF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DC1890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4B2032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C3062C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7499A0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DA6A11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C7E98B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FB5888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242CFE0"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82D8689"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58F1E86"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5E92ABC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bl>
    <w:p w14:paraId="509D95C7" w14:textId="691C6545" w:rsidR="002D58F4" w:rsidRPr="00142691" w:rsidRDefault="002D58F4" w:rsidP="002D58F4">
      <w:pPr>
        <w:pStyle w:val="QnT-Source"/>
      </w:pPr>
      <w:r>
        <w:t xml:space="preserve">Source: Primary Interviews, Surveys, Secondary Sources, </w:t>
      </w:r>
      <w:r w:rsidR="00611901">
        <w:t>Web-Based</w:t>
      </w:r>
      <w:r>
        <w:t xml:space="preserve"> &amp; Paid External Databases, </w:t>
      </w:r>
      <w:r w:rsidR="005B0BEE">
        <w:t>2025</w:t>
      </w:r>
      <w:bookmarkStart w:id="246" w:name="_Toc27650693"/>
    </w:p>
    <w:p w14:paraId="4887DBE5" w14:textId="77777777" w:rsidR="002D58F4" w:rsidRPr="00142691" w:rsidRDefault="002D58F4" w:rsidP="002D58F4">
      <w:pPr>
        <w:spacing w:line="276" w:lineRule="auto"/>
        <w:ind w:right="-216"/>
        <w:jc w:val="left"/>
        <w:rPr>
          <w:i/>
        </w:rPr>
      </w:pPr>
      <w:r w:rsidRPr="00142691">
        <w:rPr>
          <w:i/>
        </w:rPr>
        <w:br w:type="page"/>
      </w:r>
    </w:p>
    <w:p w14:paraId="1F0BA98C" w14:textId="77777777" w:rsidR="002D58F4" w:rsidRPr="00142691" w:rsidRDefault="002D58F4" w:rsidP="00670FAB">
      <w:pPr>
        <w:pStyle w:val="QnT-Head1"/>
      </w:pPr>
      <w:bookmarkStart w:id="247" w:name="_Toc120970867"/>
      <w:bookmarkStart w:id="248" w:name="_Toc121446591"/>
      <w:bookmarkStart w:id="249" w:name="_Toc148477389"/>
      <w:bookmarkStart w:id="250" w:name="_Toc196868390"/>
      <w:bookmarkStart w:id="251" w:name="_Toc197355373"/>
      <w:bookmarkStart w:id="252" w:name="_Toc227581872"/>
      <w:bookmarkEnd w:id="246"/>
      <w:r w:rsidRPr="00142691">
        <w:lastRenderedPageBreak/>
        <w:t>North America</w:t>
      </w:r>
      <w:bookmarkEnd w:id="247"/>
      <w:bookmarkEnd w:id="248"/>
      <w:bookmarkEnd w:id="249"/>
      <w:bookmarkEnd w:id="250"/>
      <w:bookmarkEnd w:id="251"/>
      <w:bookmarkEnd w:id="252"/>
    </w:p>
    <w:p w14:paraId="1D743308" w14:textId="22AF49C0" w:rsidR="002D58F4" w:rsidRPr="005C6452" w:rsidRDefault="002D58F4" w:rsidP="003B0C3B">
      <w:pPr>
        <w:pStyle w:val="QnT-Head2"/>
      </w:pPr>
      <w:bookmarkStart w:id="253" w:name="_Toc197355374"/>
      <w:bookmarkStart w:id="254" w:name="_Toc148477390"/>
      <w:bookmarkStart w:id="255" w:name="_Toc196868391"/>
      <w:bookmarkStart w:id="256" w:name="_Toc120970868"/>
      <w:bookmarkStart w:id="257" w:name="_Toc121446592"/>
      <w:bookmarkStart w:id="258" w:name="_Toc227581873"/>
      <w:bookmarkStart w:id="259" w:name="_Hlk120968499"/>
      <w:r w:rsidRPr="005C6452">
        <w:t xml:space="preserve">North America </w:t>
      </w:r>
      <w:r w:rsidR="00D024D6">
        <w:t>GREEN METHANOL</w:t>
      </w:r>
      <w:r>
        <w:t xml:space="preserve"> </w:t>
      </w:r>
      <w:r w:rsidRPr="005C6452">
        <w:t xml:space="preserve">Market, </w:t>
      </w:r>
      <w:r w:rsidR="008D7627">
        <w:t>2020 - 2035</w:t>
      </w:r>
      <w:r w:rsidRPr="005C6452">
        <w:t xml:space="preserve"> </w:t>
      </w:r>
      <w:bookmarkEnd w:id="253"/>
      <w:bookmarkEnd w:id="254"/>
      <w:bookmarkEnd w:id="255"/>
      <w:bookmarkEnd w:id="256"/>
      <w:bookmarkEnd w:id="257"/>
      <w:r w:rsidR="008D47DF" w:rsidRPr="008D47DF">
        <w:t>(USD MILLION)</w:t>
      </w:r>
      <w:bookmarkEnd w:id="258"/>
    </w:p>
    <w:p w14:paraId="0DD68536" w14:textId="3EEF0E3B" w:rsidR="002D58F4" w:rsidRPr="00694D7C" w:rsidRDefault="002D58F4" w:rsidP="00694D7C">
      <w:pPr>
        <w:pStyle w:val="QnT-FigureTitle"/>
      </w:pPr>
      <w:bookmarkStart w:id="260" w:name="_Toc120971043"/>
      <w:bookmarkStart w:id="261" w:name="_Toc196868186"/>
      <w:bookmarkStart w:id="262" w:name="_Toc197353860"/>
      <w:bookmarkStart w:id="263" w:name="_Toc229142629"/>
      <w:r w:rsidRPr="00694D7C">
        <w:t xml:space="preserve">North America </w:t>
      </w:r>
      <w:r w:rsidR="00D024D6">
        <w:t>GREEN METHANOL</w:t>
      </w:r>
      <w:r w:rsidRPr="00694D7C">
        <w:t xml:space="preserve"> Market, </w:t>
      </w:r>
      <w:r w:rsidR="008D7627">
        <w:t>2020 - 2035</w:t>
      </w:r>
      <w:r w:rsidRPr="00694D7C">
        <w:t xml:space="preserve"> </w:t>
      </w:r>
      <w:bookmarkEnd w:id="260"/>
      <w:bookmarkEnd w:id="261"/>
      <w:bookmarkEnd w:id="262"/>
      <w:r w:rsidR="008D47DF" w:rsidRPr="008D47DF">
        <w:t>(USD MILLION)</w:t>
      </w:r>
      <w:bookmarkEnd w:id="263"/>
    </w:p>
    <w:p w14:paraId="79C13125" w14:textId="77777777" w:rsidR="002D58F4" w:rsidRDefault="008D47DF" w:rsidP="002D58F4">
      <w:pPr>
        <w:pStyle w:val="QnT-Figureline"/>
      </w:pPr>
      <w:r w:rsidRPr="008D47DF">
        <w:rPr>
          <w:noProof/>
          <w:lang w:val="en-US" w:eastAsia="en-US"/>
        </w:rPr>
        <w:drawing>
          <wp:inline distT="0" distB="0" distL="0" distR="0" wp14:anchorId="2ACBCF1E" wp14:editId="67D58B36">
            <wp:extent cx="10982325" cy="3476625"/>
            <wp:effectExtent l="0" t="0" r="0" b="0"/>
            <wp:docPr id="1800076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0387520E" w14:textId="40F680A5" w:rsidR="002D58F4" w:rsidRPr="00CE699D" w:rsidRDefault="002D58F4" w:rsidP="00CE699D">
      <w:pPr>
        <w:pStyle w:val="QnT-Source"/>
      </w:pPr>
      <w:r>
        <w:t xml:space="preserve">Source: Primary Interviews, Surveys, Secondary Sources, </w:t>
      </w:r>
      <w:r w:rsidR="00611901">
        <w:t>Web-Based</w:t>
      </w:r>
      <w:r>
        <w:t xml:space="preserve"> &amp; Paid External Databases, </w:t>
      </w:r>
      <w:r w:rsidR="005B0BEE">
        <w:t>2025</w:t>
      </w:r>
    </w:p>
    <w:p w14:paraId="79638F11" w14:textId="77777777" w:rsidR="00CE699D" w:rsidRPr="00813AE0" w:rsidRDefault="00CE699D" w:rsidP="00813AE0">
      <w:bookmarkStart w:id="264" w:name="_Toc120970869"/>
      <w:bookmarkStart w:id="265" w:name="_Toc121446593"/>
      <w:bookmarkStart w:id="266" w:name="_Toc197355375"/>
      <w:bookmarkStart w:id="267" w:name="_Toc148477391"/>
      <w:bookmarkStart w:id="268" w:name="_Toc196868392"/>
      <w:r w:rsidRPr="00813AE0">
        <w:br w:type="page"/>
      </w:r>
    </w:p>
    <w:p w14:paraId="7B7470EA" w14:textId="0315BC4E" w:rsidR="002D58F4" w:rsidRPr="0011097F" w:rsidRDefault="002D58F4" w:rsidP="003B0C3B">
      <w:pPr>
        <w:pStyle w:val="QnT-Head2"/>
      </w:pPr>
      <w:bookmarkStart w:id="269" w:name="_Toc227581874"/>
      <w:r w:rsidRPr="0011097F">
        <w:lastRenderedPageBreak/>
        <w:t xml:space="preserve">North America </w:t>
      </w:r>
      <w:r w:rsidR="00D024D6">
        <w:t>GREEN METHANOL</w:t>
      </w:r>
      <w:r w:rsidRPr="0011097F">
        <w:t xml:space="preserve"> Market, by Country, </w:t>
      </w:r>
      <w:bookmarkEnd w:id="264"/>
      <w:bookmarkEnd w:id="265"/>
      <w:bookmarkEnd w:id="266"/>
      <w:bookmarkEnd w:id="267"/>
      <w:bookmarkEnd w:id="268"/>
      <w:r w:rsidR="008D7627">
        <w:t xml:space="preserve">2020 </w:t>
      </w:r>
      <w:r w:rsidR="008D47DF">
        <w:t>–</w:t>
      </w:r>
      <w:r w:rsidR="008D7627">
        <w:t xml:space="preserve"> 2035</w:t>
      </w:r>
      <w:r w:rsidR="008D47DF">
        <w:t xml:space="preserve"> </w:t>
      </w:r>
      <w:r w:rsidR="008D47DF" w:rsidRPr="008D47DF">
        <w:t>(USD MILLION)</w:t>
      </w:r>
      <w:bookmarkEnd w:id="269"/>
    </w:p>
    <w:p w14:paraId="3D1CB705" w14:textId="4C885C65" w:rsidR="002D58F4" w:rsidRPr="0011097F" w:rsidRDefault="002D58F4" w:rsidP="002D58F4">
      <w:pPr>
        <w:pStyle w:val="QnT-TableTitle"/>
        <w:spacing w:line="312" w:lineRule="auto"/>
      </w:pPr>
      <w:bookmarkStart w:id="270" w:name="_Toc120971116"/>
      <w:bookmarkStart w:id="271" w:name="_Toc196868202"/>
      <w:bookmarkStart w:id="272" w:name="_Toc197353761"/>
      <w:bookmarkStart w:id="273" w:name="_Toc227581939"/>
      <w:r w:rsidRPr="0011097F">
        <w:t xml:space="preserve">North America </w:t>
      </w:r>
      <w:r w:rsidR="00D024D6">
        <w:t>GREEN METHANOL</w:t>
      </w:r>
      <w:r>
        <w:t xml:space="preserve"> </w:t>
      </w:r>
      <w:r w:rsidRPr="0011097F">
        <w:t xml:space="preserve">Market, by Country, </w:t>
      </w:r>
      <w:r w:rsidR="008D7627">
        <w:t xml:space="preserve">2020 </w:t>
      </w:r>
      <w:r w:rsidR="008D47DF">
        <w:t>–</w:t>
      </w:r>
      <w:r w:rsidR="008D7627">
        <w:t xml:space="preserve"> 2035</w:t>
      </w:r>
      <w:bookmarkEnd w:id="270"/>
      <w:bookmarkEnd w:id="271"/>
      <w:bookmarkEnd w:id="272"/>
      <w:r w:rsidR="008D47DF">
        <w:t xml:space="preserve"> </w:t>
      </w:r>
      <w:r w:rsidR="008D47DF" w:rsidRPr="008D47DF">
        <w:t>(USD MILLION)</w:t>
      </w:r>
      <w:bookmarkEnd w:id="273"/>
    </w:p>
    <w:tbl>
      <w:tblPr>
        <w:tblStyle w:val="QnT-Table1"/>
        <w:tblW w:w="5000" w:type="pct"/>
        <w:tblLook w:val="04A0" w:firstRow="1" w:lastRow="0" w:firstColumn="1" w:lastColumn="0" w:noHBand="0" w:noVBand="1"/>
      </w:tblPr>
      <w:tblGrid>
        <w:gridCol w:w="2494"/>
        <w:gridCol w:w="897"/>
        <w:gridCol w:w="897"/>
        <w:gridCol w:w="896"/>
        <w:gridCol w:w="896"/>
        <w:gridCol w:w="896"/>
        <w:gridCol w:w="896"/>
        <w:gridCol w:w="896"/>
        <w:gridCol w:w="896"/>
        <w:gridCol w:w="896"/>
        <w:gridCol w:w="896"/>
        <w:gridCol w:w="896"/>
        <w:gridCol w:w="896"/>
        <w:gridCol w:w="896"/>
        <w:gridCol w:w="896"/>
        <w:gridCol w:w="896"/>
        <w:gridCol w:w="896"/>
        <w:gridCol w:w="1608"/>
      </w:tblGrid>
      <w:tr w:rsidR="008D47DF" w:rsidRPr="005B59B8" w14:paraId="4CA7CD2F" w14:textId="77777777" w:rsidTr="008D47DF">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676" w:type="pct"/>
            <w:noWrap/>
            <w:hideMark/>
          </w:tcPr>
          <w:p w14:paraId="11A617F5" w14:textId="77777777" w:rsidR="008D47DF" w:rsidRPr="00BE0134" w:rsidRDefault="008D47DF" w:rsidP="000C5D55">
            <w:pPr>
              <w:pStyle w:val="QnT-Table1-header"/>
              <w:spacing w:before="48" w:after="48"/>
              <w:rPr>
                <w:lang w:val="en-IN"/>
              </w:rPr>
            </w:pPr>
            <w:r w:rsidRPr="00BE0134">
              <w:rPr>
                <w:lang w:val="en-IN"/>
              </w:rPr>
              <w:t xml:space="preserve">By </w:t>
            </w:r>
            <w:r>
              <w:rPr>
                <w:lang w:val="en-IN"/>
              </w:rPr>
              <w:t>Country</w:t>
            </w:r>
          </w:p>
        </w:tc>
        <w:tc>
          <w:tcPr>
            <w:tcW w:w="243" w:type="pct"/>
            <w:noWrap/>
            <w:hideMark/>
          </w:tcPr>
          <w:p w14:paraId="2BF1BD04"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2020</w:t>
            </w:r>
          </w:p>
        </w:tc>
        <w:tc>
          <w:tcPr>
            <w:tcW w:w="243" w:type="pct"/>
            <w:noWrap/>
            <w:hideMark/>
          </w:tcPr>
          <w:p w14:paraId="73ECFFF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2021</w:t>
            </w:r>
          </w:p>
        </w:tc>
        <w:tc>
          <w:tcPr>
            <w:tcW w:w="243" w:type="pct"/>
            <w:noWrap/>
            <w:hideMark/>
          </w:tcPr>
          <w:p w14:paraId="6624ABCD"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2022</w:t>
            </w:r>
          </w:p>
        </w:tc>
        <w:tc>
          <w:tcPr>
            <w:tcW w:w="243" w:type="pct"/>
            <w:noWrap/>
            <w:hideMark/>
          </w:tcPr>
          <w:p w14:paraId="27DFC81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2023</w:t>
            </w:r>
          </w:p>
        </w:tc>
        <w:tc>
          <w:tcPr>
            <w:tcW w:w="243" w:type="pct"/>
            <w:hideMark/>
          </w:tcPr>
          <w:p w14:paraId="4F0BF46B"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2024</w:t>
            </w:r>
          </w:p>
        </w:tc>
        <w:tc>
          <w:tcPr>
            <w:tcW w:w="243" w:type="pct"/>
            <w:hideMark/>
          </w:tcPr>
          <w:p w14:paraId="18AC937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2025</w:t>
            </w:r>
          </w:p>
        </w:tc>
        <w:tc>
          <w:tcPr>
            <w:tcW w:w="243" w:type="pct"/>
            <w:hideMark/>
          </w:tcPr>
          <w:p w14:paraId="2FA16FCE"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2026</w:t>
            </w:r>
          </w:p>
        </w:tc>
        <w:tc>
          <w:tcPr>
            <w:tcW w:w="243" w:type="pct"/>
            <w:hideMark/>
          </w:tcPr>
          <w:p w14:paraId="5F4B012F"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2027</w:t>
            </w:r>
          </w:p>
        </w:tc>
        <w:tc>
          <w:tcPr>
            <w:tcW w:w="243" w:type="pct"/>
            <w:hideMark/>
          </w:tcPr>
          <w:p w14:paraId="5B794FA0"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2028</w:t>
            </w:r>
          </w:p>
        </w:tc>
        <w:tc>
          <w:tcPr>
            <w:tcW w:w="243" w:type="pct"/>
            <w:hideMark/>
          </w:tcPr>
          <w:p w14:paraId="57F0880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2029</w:t>
            </w:r>
          </w:p>
        </w:tc>
        <w:tc>
          <w:tcPr>
            <w:tcW w:w="243" w:type="pct"/>
            <w:noWrap/>
            <w:hideMark/>
          </w:tcPr>
          <w:p w14:paraId="419EC198"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2030</w:t>
            </w:r>
          </w:p>
        </w:tc>
        <w:tc>
          <w:tcPr>
            <w:tcW w:w="243" w:type="pct"/>
            <w:noWrap/>
            <w:hideMark/>
          </w:tcPr>
          <w:p w14:paraId="0275AA48"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2031</w:t>
            </w:r>
          </w:p>
        </w:tc>
        <w:tc>
          <w:tcPr>
            <w:tcW w:w="243" w:type="pct"/>
            <w:noWrap/>
            <w:hideMark/>
          </w:tcPr>
          <w:p w14:paraId="7712394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2032</w:t>
            </w:r>
          </w:p>
        </w:tc>
        <w:tc>
          <w:tcPr>
            <w:tcW w:w="243" w:type="pct"/>
            <w:noWrap/>
            <w:hideMark/>
          </w:tcPr>
          <w:p w14:paraId="112BA686"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rPr>
                <w:lang w:val="en-IN"/>
              </w:rPr>
              <w:t>2033</w:t>
            </w:r>
          </w:p>
        </w:tc>
        <w:tc>
          <w:tcPr>
            <w:tcW w:w="243" w:type="pct"/>
          </w:tcPr>
          <w:p w14:paraId="52A00B5D" w14:textId="77777777" w:rsidR="008D47DF"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43" w:type="pct"/>
          </w:tcPr>
          <w:p w14:paraId="60E0E0D3" w14:textId="77777777" w:rsidR="008D47DF"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436" w:type="pct"/>
            <w:hideMark/>
          </w:tcPr>
          <w:p w14:paraId="2E1DEA0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CAGR%</w:t>
            </w:r>
            <w:r>
              <w:br/>
              <w:t>(2025-2035)</w:t>
            </w:r>
          </w:p>
        </w:tc>
      </w:tr>
      <w:tr w:rsidR="008D47DF" w:rsidRPr="005B59B8" w14:paraId="46B200E2" w14:textId="77777777" w:rsidTr="008D47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5C775838" w14:textId="77777777" w:rsidR="008D47DF" w:rsidRPr="00451190" w:rsidRDefault="008D47DF" w:rsidP="008D47DF">
            <w:pPr>
              <w:pStyle w:val="QnT-Table1-Left"/>
              <w:rPr>
                <w:lang w:val="en-IN"/>
              </w:rPr>
            </w:pPr>
            <w:r w:rsidRPr="00451190">
              <w:rPr>
                <w:lang w:val="en-IN"/>
              </w:rPr>
              <w:t>U.S.</w:t>
            </w:r>
          </w:p>
        </w:tc>
        <w:tc>
          <w:tcPr>
            <w:tcW w:w="243" w:type="pct"/>
            <w:noWrap/>
            <w:hideMark/>
          </w:tcPr>
          <w:p w14:paraId="6980358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76919BE8"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4B1711C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4F1130B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185E1BF"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832485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C0EC17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0D200BF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21776BE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7D726137"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280869F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5D5699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473FB4C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7207B6C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tcPr>
          <w:p w14:paraId="2CFB9A67"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tcPr>
          <w:p w14:paraId="4B5F3E8E"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36" w:type="pct"/>
            <w:hideMark/>
          </w:tcPr>
          <w:p w14:paraId="1FEF9EF6"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8D47DF" w:rsidRPr="005B59B8" w14:paraId="13C107DE" w14:textId="77777777" w:rsidTr="008D47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35D8BCD0" w14:textId="77777777" w:rsidR="008D47DF" w:rsidRPr="00451190" w:rsidRDefault="008D47DF" w:rsidP="008D47DF">
            <w:pPr>
              <w:pStyle w:val="QnT-Table1-Left"/>
              <w:rPr>
                <w:lang w:val="en-IN"/>
              </w:rPr>
            </w:pPr>
            <w:r>
              <w:rPr>
                <w:lang w:val="en-IN"/>
              </w:rPr>
              <w:t>Canada</w:t>
            </w:r>
          </w:p>
        </w:tc>
        <w:tc>
          <w:tcPr>
            <w:tcW w:w="243" w:type="pct"/>
            <w:noWrap/>
            <w:hideMark/>
          </w:tcPr>
          <w:p w14:paraId="56D041D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hideMark/>
          </w:tcPr>
          <w:p w14:paraId="0E79C8F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hideMark/>
          </w:tcPr>
          <w:p w14:paraId="7120787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hideMark/>
          </w:tcPr>
          <w:p w14:paraId="05BB207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76D8380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5FEA98D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45F58B54"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77EEE396"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229DFC0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21DAB99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5F0DB06A"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2B35A9F3"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44C5A824"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6DD05740"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6CB01AD9"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3B02E68D"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36" w:type="pct"/>
            <w:hideMark/>
          </w:tcPr>
          <w:p w14:paraId="79538277"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8D47DF" w:rsidRPr="005B59B8" w14:paraId="062FDEEA" w14:textId="77777777" w:rsidTr="008D47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6F579435" w14:textId="77777777" w:rsidR="008D47DF" w:rsidRPr="00451190" w:rsidRDefault="008D47DF" w:rsidP="008D47DF">
            <w:pPr>
              <w:pStyle w:val="QnT-Table1-Left"/>
              <w:rPr>
                <w:lang w:val="en-IN"/>
              </w:rPr>
            </w:pPr>
            <w:r>
              <w:rPr>
                <w:lang w:val="en-IN"/>
              </w:rPr>
              <w:t>Mexico</w:t>
            </w:r>
          </w:p>
        </w:tc>
        <w:tc>
          <w:tcPr>
            <w:tcW w:w="243" w:type="pct"/>
            <w:noWrap/>
            <w:hideMark/>
          </w:tcPr>
          <w:p w14:paraId="0DDD96D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08EF7039"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64B0F93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7454DFB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771810B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7145A85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18575764"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9C045B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103F1B4E"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0073E0D"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10E453D7"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22710DCA"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62AB81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0FE4ABDD"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tcPr>
          <w:p w14:paraId="52A1F388"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tcPr>
          <w:p w14:paraId="2A0895BA"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36" w:type="pct"/>
            <w:hideMark/>
          </w:tcPr>
          <w:p w14:paraId="2664DAF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8D47DF" w:rsidRPr="005B59B8" w14:paraId="45B3C5A8" w14:textId="77777777" w:rsidTr="008D47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tcPr>
          <w:p w14:paraId="7587738C" w14:textId="77777777" w:rsidR="008D47DF" w:rsidRPr="0016604C" w:rsidRDefault="008D47DF" w:rsidP="008D47DF">
            <w:pPr>
              <w:pStyle w:val="QnT-Table1-Left"/>
              <w:rPr>
                <w:lang w:val="en-IN"/>
              </w:rPr>
            </w:pPr>
            <w:r w:rsidRPr="00BE0134">
              <w:rPr>
                <w:lang w:val="en-IN"/>
              </w:rPr>
              <w:t>Total</w:t>
            </w:r>
          </w:p>
        </w:tc>
        <w:tc>
          <w:tcPr>
            <w:tcW w:w="243" w:type="pct"/>
            <w:noWrap/>
          </w:tcPr>
          <w:p w14:paraId="6868B91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tcPr>
          <w:p w14:paraId="1490C115"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tcPr>
          <w:p w14:paraId="104BF86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tcPr>
          <w:p w14:paraId="4D86577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35D689AF"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026CD86B"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24B72C2F"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2226BA1B"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42BE5CA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1BF61B8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4B8B239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33E078D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4588EA6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30948B5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4DB35FDA"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75710BB4"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36" w:type="pct"/>
          </w:tcPr>
          <w:p w14:paraId="0CDAEC9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bl>
    <w:p w14:paraId="1CB2A596" w14:textId="0AD5CF7A"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bookmarkStart w:id="274" w:name="_Hlk113544077"/>
      <w:bookmarkStart w:id="275" w:name="_Hlk128776583"/>
    </w:p>
    <w:p w14:paraId="40ED93C9" w14:textId="77777777" w:rsidR="009305DC" w:rsidRDefault="009305DC" w:rsidP="002D58F4">
      <w:pPr>
        <w:pStyle w:val="QnT-Source"/>
      </w:pPr>
    </w:p>
    <w:p w14:paraId="36E41FF5" w14:textId="466CE358" w:rsidR="002D58F4" w:rsidRPr="00DA1177" w:rsidRDefault="002D58F4" w:rsidP="003B0C3B">
      <w:pPr>
        <w:pStyle w:val="QnT-Head2"/>
      </w:pPr>
      <w:bookmarkStart w:id="276" w:name="_Toc120970870"/>
      <w:bookmarkStart w:id="277" w:name="_Toc121446594"/>
      <w:bookmarkStart w:id="278" w:name="_Toc148477392"/>
      <w:bookmarkStart w:id="279" w:name="_Toc196868393"/>
      <w:bookmarkStart w:id="280" w:name="_Toc197355376"/>
      <w:bookmarkStart w:id="281" w:name="_Toc227581875"/>
      <w:bookmarkStart w:id="282" w:name="_Hlk121417995"/>
      <w:r w:rsidRPr="00DA1177">
        <w:t xml:space="preserve">North America </w:t>
      </w:r>
      <w:r w:rsidR="00D024D6">
        <w:t>GREEN METHANOL</w:t>
      </w:r>
      <w:r>
        <w:t xml:space="preserve"> </w:t>
      </w:r>
      <w:r w:rsidRPr="00DA1177">
        <w:t>Market, by</w:t>
      </w:r>
      <w:r w:rsidR="008D47DF">
        <w:t xml:space="preserve"> </w:t>
      </w:r>
      <w:r w:rsidR="00D024D6">
        <w:t>Type</w:t>
      </w:r>
      <w:r w:rsidR="008D47DF">
        <w:t>,</w:t>
      </w:r>
      <w:r w:rsidRPr="00DA1177">
        <w:t xml:space="preserve"> </w:t>
      </w:r>
      <w:bookmarkEnd w:id="276"/>
      <w:bookmarkEnd w:id="277"/>
      <w:bookmarkEnd w:id="278"/>
      <w:bookmarkEnd w:id="279"/>
      <w:bookmarkEnd w:id="280"/>
      <w:r w:rsidR="008D7627">
        <w:t xml:space="preserve">2020 </w:t>
      </w:r>
      <w:r w:rsidR="008D47DF">
        <w:t>–</w:t>
      </w:r>
      <w:r w:rsidR="008D7627">
        <w:t xml:space="preserve"> 2035</w:t>
      </w:r>
      <w:r w:rsidR="008D47DF">
        <w:t xml:space="preserve"> </w:t>
      </w:r>
      <w:r w:rsidR="008D47DF" w:rsidRPr="008D47DF">
        <w:t>(USD MILLION)</w:t>
      </w:r>
      <w:bookmarkEnd w:id="281"/>
    </w:p>
    <w:p w14:paraId="68AAC00F" w14:textId="5D3774EE" w:rsidR="002D58F4" w:rsidRPr="00DA1177" w:rsidRDefault="002D58F4" w:rsidP="002D58F4">
      <w:pPr>
        <w:pStyle w:val="QnT-TableTitle"/>
        <w:spacing w:line="312" w:lineRule="auto"/>
      </w:pPr>
      <w:bookmarkStart w:id="283" w:name="_Toc120971118"/>
      <w:bookmarkStart w:id="284" w:name="_Toc196868203"/>
      <w:bookmarkStart w:id="285" w:name="_Toc197353762"/>
      <w:bookmarkStart w:id="286" w:name="_Toc227581940"/>
      <w:r w:rsidRPr="00DA1177">
        <w:t xml:space="preserve">North America </w:t>
      </w:r>
      <w:r w:rsidR="00D024D6">
        <w:t>GREEN METHANOL</w:t>
      </w:r>
      <w:r>
        <w:t xml:space="preserve"> </w:t>
      </w:r>
      <w:r w:rsidRPr="00DA1177">
        <w:t>Market, by</w:t>
      </w:r>
      <w:r w:rsidR="008D47DF">
        <w:t xml:space="preserve"> </w:t>
      </w:r>
      <w:r w:rsidR="00D024D6">
        <w:t>Type</w:t>
      </w:r>
      <w:r w:rsidR="008D47DF">
        <w:t>,</w:t>
      </w:r>
      <w:r w:rsidRPr="00DA1177">
        <w:t xml:space="preserve"> </w:t>
      </w:r>
      <w:r w:rsidR="008D7627">
        <w:t xml:space="preserve">2020 </w:t>
      </w:r>
      <w:r w:rsidR="008D47DF">
        <w:t>–</w:t>
      </w:r>
      <w:r w:rsidR="008D7627">
        <w:t xml:space="preserve"> 2035</w:t>
      </w:r>
      <w:bookmarkEnd w:id="283"/>
      <w:bookmarkEnd w:id="284"/>
      <w:bookmarkEnd w:id="285"/>
      <w:r w:rsidR="008D47DF">
        <w:t xml:space="preserve"> </w:t>
      </w:r>
      <w:r w:rsidR="008D47DF" w:rsidRPr="008D47DF">
        <w:t>(USD MILLION)</w:t>
      </w:r>
      <w:bookmarkEnd w:id="286"/>
    </w:p>
    <w:tbl>
      <w:tblPr>
        <w:tblStyle w:val="QnT-Table1"/>
        <w:tblW w:w="5000" w:type="pct"/>
        <w:tblLook w:val="04A0" w:firstRow="1" w:lastRow="0" w:firstColumn="1" w:lastColumn="0" w:noHBand="0" w:noVBand="1"/>
      </w:tblPr>
      <w:tblGrid>
        <w:gridCol w:w="4163"/>
        <w:gridCol w:w="785"/>
        <w:gridCol w:w="785"/>
        <w:gridCol w:w="786"/>
        <w:gridCol w:w="786"/>
        <w:gridCol w:w="786"/>
        <w:gridCol w:w="786"/>
        <w:gridCol w:w="786"/>
        <w:gridCol w:w="786"/>
        <w:gridCol w:w="786"/>
        <w:gridCol w:w="786"/>
        <w:gridCol w:w="786"/>
        <w:gridCol w:w="786"/>
        <w:gridCol w:w="786"/>
        <w:gridCol w:w="786"/>
        <w:gridCol w:w="786"/>
        <w:gridCol w:w="848"/>
        <w:gridCol w:w="1641"/>
      </w:tblGrid>
      <w:tr w:rsidR="00D25773" w:rsidRPr="00475450" w14:paraId="3AEB9740" w14:textId="77777777" w:rsidTr="00D25773">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6BFF49AE" w14:textId="5EA92AAF" w:rsidR="00D25773" w:rsidRPr="00475450" w:rsidRDefault="00D25773" w:rsidP="00D25773">
            <w:pPr>
              <w:spacing w:beforeLines="20" w:before="48" w:afterLines="20" w:after="48" w:line="240" w:lineRule="auto"/>
              <w:jc w:val="center"/>
              <w:rPr>
                <w:rFonts w:ascii="Roboto" w:eastAsia="Roboto" w:hAnsi="Roboto" w:cs="Arial Unicode MS"/>
                <w:caps/>
                <w:color w:val="FFFFFF"/>
                <w:szCs w:val="20"/>
              </w:rPr>
            </w:pPr>
            <w:r w:rsidRPr="00475450">
              <w:rPr>
                <w:rFonts w:ascii="Roboto" w:eastAsia="Roboto" w:hAnsi="Roboto" w:cs="Arial Unicode MS"/>
                <w:caps/>
                <w:color w:val="FFFFFF"/>
                <w:szCs w:val="20"/>
              </w:rPr>
              <w:t xml:space="preserve">By </w:t>
            </w:r>
            <w:r w:rsidR="00D024D6">
              <w:rPr>
                <w:rFonts w:ascii="Roboto" w:eastAsia="Roboto" w:hAnsi="Roboto" w:cs="Arial Unicode MS"/>
                <w:caps/>
                <w:color w:val="FFFFFF"/>
                <w:szCs w:val="20"/>
              </w:rPr>
              <w:t>Type</w:t>
            </w:r>
            <w:r w:rsidRPr="00475450">
              <w:rPr>
                <w:rFonts w:ascii="Roboto" w:eastAsia="Roboto" w:hAnsi="Roboto" w:cs="Arial Unicode MS"/>
                <w:caps/>
                <w:color w:val="FFFFFF"/>
                <w:szCs w:val="20"/>
              </w:rPr>
              <w:t xml:space="preserve"> </w:t>
            </w:r>
          </w:p>
        </w:tc>
        <w:tc>
          <w:tcPr>
            <w:tcW w:w="213" w:type="pct"/>
            <w:noWrap/>
            <w:hideMark/>
          </w:tcPr>
          <w:p w14:paraId="3BBA799E"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2020</w:t>
            </w:r>
          </w:p>
        </w:tc>
        <w:tc>
          <w:tcPr>
            <w:tcW w:w="213" w:type="pct"/>
            <w:noWrap/>
            <w:hideMark/>
          </w:tcPr>
          <w:p w14:paraId="7BD88154"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2021</w:t>
            </w:r>
          </w:p>
        </w:tc>
        <w:tc>
          <w:tcPr>
            <w:tcW w:w="213" w:type="pct"/>
            <w:noWrap/>
            <w:hideMark/>
          </w:tcPr>
          <w:p w14:paraId="3BE6790A"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2022</w:t>
            </w:r>
          </w:p>
        </w:tc>
        <w:tc>
          <w:tcPr>
            <w:tcW w:w="213" w:type="pct"/>
            <w:noWrap/>
            <w:hideMark/>
          </w:tcPr>
          <w:p w14:paraId="13BE427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2023</w:t>
            </w:r>
          </w:p>
        </w:tc>
        <w:tc>
          <w:tcPr>
            <w:tcW w:w="213" w:type="pct"/>
            <w:hideMark/>
          </w:tcPr>
          <w:p w14:paraId="05095E5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2024</w:t>
            </w:r>
          </w:p>
        </w:tc>
        <w:tc>
          <w:tcPr>
            <w:tcW w:w="213" w:type="pct"/>
            <w:hideMark/>
          </w:tcPr>
          <w:p w14:paraId="5374505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2025</w:t>
            </w:r>
          </w:p>
        </w:tc>
        <w:tc>
          <w:tcPr>
            <w:tcW w:w="213" w:type="pct"/>
            <w:hideMark/>
          </w:tcPr>
          <w:p w14:paraId="303C2B86"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2026</w:t>
            </w:r>
          </w:p>
        </w:tc>
        <w:tc>
          <w:tcPr>
            <w:tcW w:w="213" w:type="pct"/>
            <w:hideMark/>
          </w:tcPr>
          <w:p w14:paraId="0F5E737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2027</w:t>
            </w:r>
          </w:p>
        </w:tc>
        <w:tc>
          <w:tcPr>
            <w:tcW w:w="213" w:type="pct"/>
            <w:hideMark/>
          </w:tcPr>
          <w:p w14:paraId="357FA5F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2028</w:t>
            </w:r>
          </w:p>
        </w:tc>
        <w:tc>
          <w:tcPr>
            <w:tcW w:w="213" w:type="pct"/>
            <w:hideMark/>
          </w:tcPr>
          <w:p w14:paraId="7D0FE95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2029</w:t>
            </w:r>
          </w:p>
        </w:tc>
        <w:tc>
          <w:tcPr>
            <w:tcW w:w="213" w:type="pct"/>
            <w:noWrap/>
            <w:hideMark/>
          </w:tcPr>
          <w:p w14:paraId="6677E0A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2030</w:t>
            </w:r>
          </w:p>
        </w:tc>
        <w:tc>
          <w:tcPr>
            <w:tcW w:w="213" w:type="pct"/>
            <w:noWrap/>
            <w:hideMark/>
          </w:tcPr>
          <w:p w14:paraId="1FF196D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2031</w:t>
            </w:r>
          </w:p>
        </w:tc>
        <w:tc>
          <w:tcPr>
            <w:tcW w:w="213" w:type="pct"/>
            <w:noWrap/>
            <w:hideMark/>
          </w:tcPr>
          <w:p w14:paraId="1235B1B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2032</w:t>
            </w:r>
          </w:p>
        </w:tc>
        <w:tc>
          <w:tcPr>
            <w:tcW w:w="213" w:type="pct"/>
            <w:noWrap/>
            <w:hideMark/>
          </w:tcPr>
          <w:p w14:paraId="30EEB47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2033</w:t>
            </w:r>
          </w:p>
        </w:tc>
        <w:tc>
          <w:tcPr>
            <w:tcW w:w="213" w:type="pct"/>
          </w:tcPr>
          <w:p w14:paraId="508EC31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2034</w:t>
            </w:r>
          </w:p>
        </w:tc>
        <w:tc>
          <w:tcPr>
            <w:tcW w:w="230" w:type="pct"/>
          </w:tcPr>
          <w:p w14:paraId="0FDE9B6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20235</w:t>
            </w:r>
          </w:p>
        </w:tc>
        <w:tc>
          <w:tcPr>
            <w:tcW w:w="445" w:type="pct"/>
            <w:hideMark/>
          </w:tcPr>
          <w:p w14:paraId="69FD712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CAGR%</w:t>
            </w:r>
            <w:r w:rsidRPr="00475450">
              <w:rPr>
                <w:rFonts w:ascii="Roboto" w:eastAsia="Roboto" w:hAnsi="Roboto" w:cs="Arial Unicode MS"/>
                <w:caps/>
                <w:color w:val="FFFFFF"/>
                <w:szCs w:val="20"/>
              </w:rPr>
              <w:br/>
              <w:t>(2025-2035)</w:t>
            </w:r>
          </w:p>
        </w:tc>
      </w:tr>
      <w:tr w:rsidR="00D25773" w:rsidRPr="00475450" w14:paraId="2C103260" w14:textId="77777777" w:rsidTr="00D257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7B164C29" w14:textId="6D95F9DA"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w:t>
            </w:r>
          </w:p>
        </w:tc>
        <w:tc>
          <w:tcPr>
            <w:tcW w:w="213" w:type="pct"/>
            <w:noWrap/>
            <w:hideMark/>
          </w:tcPr>
          <w:p w14:paraId="2174BFE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hideMark/>
          </w:tcPr>
          <w:p w14:paraId="16F2AFE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hideMark/>
          </w:tcPr>
          <w:p w14:paraId="7752E01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hideMark/>
          </w:tcPr>
          <w:p w14:paraId="416CEFB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0B35DD7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2C7E9DE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107BDE0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7B00FD0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6FF874A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29A0D70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1A67159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7FB3419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1AE7A5C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43D09DF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3549B7B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30" w:type="pct"/>
          </w:tcPr>
          <w:p w14:paraId="6818F7C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445" w:type="pct"/>
            <w:hideMark/>
          </w:tcPr>
          <w:p w14:paraId="20E5D45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r w:rsidR="00D25773" w:rsidRPr="00475450" w14:paraId="5CB44BA0" w14:textId="77777777" w:rsidTr="00D257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46950C4" w14:textId="1B5341EF"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E-methanol (Bio-methanol)</w:t>
            </w:r>
          </w:p>
        </w:tc>
        <w:tc>
          <w:tcPr>
            <w:tcW w:w="213" w:type="pct"/>
            <w:noWrap/>
            <w:hideMark/>
          </w:tcPr>
          <w:p w14:paraId="574C120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hideMark/>
          </w:tcPr>
          <w:p w14:paraId="1C5D1B9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hideMark/>
          </w:tcPr>
          <w:p w14:paraId="3AF869C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hideMark/>
          </w:tcPr>
          <w:p w14:paraId="66FE4BF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44B5DCD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0FE5D2D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7ED728F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1F4AC2C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121E1CE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284701D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471E529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71547C7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5137F83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hideMark/>
          </w:tcPr>
          <w:p w14:paraId="6B3A09C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2C951EA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30" w:type="pct"/>
          </w:tcPr>
          <w:p w14:paraId="6FC6027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445" w:type="pct"/>
            <w:hideMark/>
          </w:tcPr>
          <w:p w14:paraId="1A58D37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r w:rsidR="00D25773" w:rsidRPr="00475450" w14:paraId="558ACECE" w14:textId="77777777" w:rsidTr="00D257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BC60E19" w14:textId="7BE5979D"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 + Green Hydrogen (Hybrid)</w:t>
            </w:r>
          </w:p>
        </w:tc>
        <w:tc>
          <w:tcPr>
            <w:tcW w:w="213" w:type="pct"/>
            <w:noWrap/>
          </w:tcPr>
          <w:p w14:paraId="481787C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tcPr>
          <w:p w14:paraId="49C1E8E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tcPr>
          <w:p w14:paraId="2F11353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tcPr>
          <w:p w14:paraId="42347C5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7293EAC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2FA1C85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6C8F0CA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46E5C0E8"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7726548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1485AD7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675D645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04DFEFF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1E06C38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0489081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1808043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30" w:type="pct"/>
          </w:tcPr>
          <w:p w14:paraId="0697869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445" w:type="pct"/>
          </w:tcPr>
          <w:p w14:paraId="7E13B81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r w:rsidR="00D25773" w:rsidRPr="00475450" w14:paraId="218402FB" w14:textId="77777777" w:rsidTr="00D257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2EA1C1AF" w14:textId="77777777" w:rsidR="00D25773" w:rsidRPr="00475450" w:rsidRDefault="00D25773" w:rsidP="00D25773">
            <w:pPr>
              <w:spacing w:beforeLines="30" w:before="72" w:afterLines="30" w:after="72" w:line="240" w:lineRule="auto"/>
              <w:rPr>
                <w:rFonts w:ascii="Roboto" w:eastAsia="Roboto" w:hAnsi="Roboto" w:cs="Arial Unicode MS"/>
                <w:b/>
                <w:color w:val="000000"/>
                <w:sz w:val="20"/>
                <w:szCs w:val="19"/>
              </w:rPr>
            </w:pPr>
            <w:r w:rsidRPr="00475450">
              <w:rPr>
                <w:rFonts w:ascii="Roboto" w:eastAsia="Roboto" w:hAnsi="Roboto" w:cs="Arial Unicode MS"/>
                <w:b/>
                <w:color w:val="000000"/>
                <w:sz w:val="20"/>
                <w:szCs w:val="19"/>
              </w:rPr>
              <w:t>Total</w:t>
            </w:r>
          </w:p>
        </w:tc>
        <w:tc>
          <w:tcPr>
            <w:tcW w:w="213" w:type="pct"/>
            <w:noWrap/>
          </w:tcPr>
          <w:p w14:paraId="0E90148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tcPr>
          <w:p w14:paraId="4870D44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tcPr>
          <w:p w14:paraId="2B8CF2C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noWrap/>
          </w:tcPr>
          <w:p w14:paraId="594A723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180D85F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59D965F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0428A92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26ED94B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036EBA4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49EDC79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420E6E0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3E9FE6A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17603B8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61D99AD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13" w:type="pct"/>
          </w:tcPr>
          <w:p w14:paraId="7416054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30" w:type="pct"/>
          </w:tcPr>
          <w:p w14:paraId="0BD5EA43"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445" w:type="pct"/>
          </w:tcPr>
          <w:p w14:paraId="2888C1E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bl>
    <w:p w14:paraId="13D012B7" w14:textId="59BD6CA9" w:rsidR="002D58F4" w:rsidRDefault="002D58F4" w:rsidP="00DF5E20">
      <w:pPr>
        <w:pStyle w:val="QnT-Source"/>
      </w:pPr>
      <w:r>
        <w:t xml:space="preserve">Source: Primary Interviews, Surveys, Secondary Sources, </w:t>
      </w:r>
      <w:r w:rsidR="00611901">
        <w:t>Web-Based</w:t>
      </w:r>
      <w:r>
        <w:t xml:space="preserve"> &amp; Paid External Databases, </w:t>
      </w:r>
      <w:r w:rsidR="005B0BEE">
        <w:t>2025</w:t>
      </w:r>
      <w:bookmarkStart w:id="287" w:name="_Toc196868395"/>
    </w:p>
    <w:p w14:paraId="414B0444" w14:textId="77777777" w:rsidR="00D63BCA" w:rsidRDefault="00D63BCA" w:rsidP="00DF5E20">
      <w:pPr>
        <w:pStyle w:val="QnT-Source"/>
      </w:pPr>
    </w:p>
    <w:p w14:paraId="470D880B" w14:textId="77777777" w:rsidR="00B64382" w:rsidRDefault="00B64382" w:rsidP="00DF5E20">
      <w:pPr>
        <w:pStyle w:val="QnT-Source"/>
      </w:pPr>
    </w:p>
    <w:p w14:paraId="4463913E" w14:textId="77777777" w:rsidR="004430D5" w:rsidRDefault="004430D5" w:rsidP="00DF5E20">
      <w:pPr>
        <w:pStyle w:val="QnT-Source"/>
      </w:pPr>
    </w:p>
    <w:p w14:paraId="306AA16A" w14:textId="5995F612" w:rsidR="002D58F4" w:rsidRPr="00DA1177" w:rsidRDefault="002D58F4" w:rsidP="003B0C3B">
      <w:pPr>
        <w:pStyle w:val="QnT-Head2"/>
      </w:pPr>
      <w:bookmarkStart w:id="288" w:name="_Toc197355378"/>
      <w:bookmarkStart w:id="289" w:name="_Toc227581876"/>
      <w:r w:rsidRPr="00DA1177">
        <w:lastRenderedPageBreak/>
        <w:t xml:space="preserve">North America </w:t>
      </w:r>
      <w:r w:rsidR="00D024D6">
        <w:t>GREEN METHANOL</w:t>
      </w:r>
      <w:r>
        <w:t xml:space="preserve"> </w:t>
      </w:r>
      <w:r w:rsidRPr="00DA1177">
        <w:t xml:space="preserve">Market, by </w:t>
      </w:r>
      <w:r w:rsidR="00D024D6">
        <w:t>Technology</w:t>
      </w:r>
      <w:r w:rsidRPr="00DA1177">
        <w:t xml:space="preserve">, </w:t>
      </w:r>
      <w:bookmarkEnd w:id="287"/>
      <w:bookmarkEnd w:id="288"/>
      <w:r w:rsidR="008D7627">
        <w:t xml:space="preserve">2020 </w:t>
      </w:r>
      <w:r w:rsidR="009E6428">
        <w:t>–</w:t>
      </w:r>
      <w:r w:rsidR="008D7627">
        <w:t xml:space="preserve"> 2035</w:t>
      </w:r>
      <w:r w:rsidR="009E6428">
        <w:t xml:space="preserve"> </w:t>
      </w:r>
      <w:r w:rsidR="009E6428" w:rsidRPr="009E6428">
        <w:t>(USD MILLION)</w:t>
      </w:r>
      <w:bookmarkEnd w:id="289"/>
    </w:p>
    <w:p w14:paraId="05BF3C6C" w14:textId="7D8CBB98" w:rsidR="002D58F4" w:rsidRPr="00DA1177" w:rsidRDefault="002D58F4" w:rsidP="002D58F4">
      <w:pPr>
        <w:pStyle w:val="QnT-TableTitle"/>
        <w:spacing w:line="312" w:lineRule="auto"/>
      </w:pPr>
      <w:bookmarkStart w:id="290" w:name="_Toc196868204"/>
      <w:bookmarkStart w:id="291" w:name="_Toc197353763"/>
      <w:bookmarkStart w:id="292" w:name="_Toc227581941"/>
      <w:r w:rsidRPr="00DA1177">
        <w:t xml:space="preserve">North America </w:t>
      </w:r>
      <w:r w:rsidR="00D024D6">
        <w:t>GREEN METHANOL</w:t>
      </w:r>
      <w:r>
        <w:t xml:space="preserve"> </w:t>
      </w:r>
      <w:r w:rsidRPr="00DA1177">
        <w:t xml:space="preserve">Market, by </w:t>
      </w:r>
      <w:r w:rsidR="00D024D6">
        <w:t>Technology</w:t>
      </w:r>
      <w:r w:rsidR="00A153FA">
        <w:t>,</w:t>
      </w:r>
      <w:r w:rsidRPr="00DA1177">
        <w:t xml:space="preserve"> </w:t>
      </w:r>
      <w:r w:rsidR="008D7627">
        <w:t xml:space="preserve">2020 </w:t>
      </w:r>
      <w:r w:rsidR="009E6428">
        <w:t>–</w:t>
      </w:r>
      <w:r w:rsidR="008D7627">
        <w:t xml:space="preserve"> 2035</w:t>
      </w:r>
      <w:bookmarkEnd w:id="290"/>
      <w:bookmarkEnd w:id="291"/>
      <w:r w:rsidR="009E6428">
        <w:t xml:space="preserve"> </w:t>
      </w:r>
      <w:r w:rsidR="009E6428" w:rsidRPr="009E6428">
        <w:t>(USD MILLION)</w:t>
      </w:r>
      <w:bookmarkEnd w:id="292"/>
    </w:p>
    <w:tbl>
      <w:tblPr>
        <w:tblStyle w:val="QnT-Table11"/>
        <w:tblW w:w="5000" w:type="pct"/>
        <w:tblLook w:val="04A0" w:firstRow="1" w:lastRow="0" w:firstColumn="1" w:lastColumn="0" w:noHBand="0" w:noVBand="1"/>
      </w:tblPr>
      <w:tblGrid>
        <w:gridCol w:w="5942"/>
        <w:gridCol w:w="721"/>
        <w:gridCol w:w="721"/>
        <w:gridCol w:w="721"/>
        <w:gridCol w:w="721"/>
        <w:gridCol w:w="721"/>
        <w:gridCol w:w="721"/>
        <w:gridCol w:w="721"/>
        <w:gridCol w:w="721"/>
        <w:gridCol w:w="721"/>
        <w:gridCol w:w="721"/>
        <w:gridCol w:w="721"/>
        <w:gridCol w:w="721"/>
        <w:gridCol w:w="721"/>
        <w:gridCol w:w="721"/>
        <w:gridCol w:w="721"/>
        <w:gridCol w:w="721"/>
        <w:gridCol w:w="962"/>
      </w:tblGrid>
      <w:tr w:rsidR="00D25773" w:rsidRPr="00475450" w14:paraId="61758DC8"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3727ED14" w14:textId="31033FF5" w:rsidR="00D25773" w:rsidRPr="00475450" w:rsidRDefault="00D25773" w:rsidP="00D25773">
            <w:pPr>
              <w:spacing w:beforeLines="20" w:before="48" w:afterLines="20" w:after="48" w:line="240" w:lineRule="auto"/>
              <w:jc w:val="center"/>
              <w:rPr>
                <w:rFonts w:ascii="Roboto" w:eastAsia="Roboto" w:hAnsi="Roboto" w:cs="Arial Unicode MS"/>
                <w:caps/>
                <w:color w:val="FFFFFF"/>
                <w:szCs w:val="20"/>
              </w:rPr>
            </w:pPr>
            <w:r w:rsidRPr="00475450">
              <w:rPr>
                <w:rFonts w:ascii="Roboto" w:eastAsia="Roboto" w:hAnsi="Roboto" w:cs="Arial Unicode MS"/>
                <w:caps/>
                <w:color w:val="FFFFFF"/>
                <w:szCs w:val="20"/>
              </w:rPr>
              <w:t xml:space="preserve">By </w:t>
            </w:r>
            <w:r w:rsidR="004430D5">
              <w:rPr>
                <w:rFonts w:ascii="Roboto" w:eastAsia="Roboto" w:hAnsi="Roboto" w:cs="Arial Unicode MS"/>
                <w:caps/>
                <w:color w:val="FFFFFF"/>
                <w:szCs w:val="20"/>
              </w:rPr>
              <w:t>TECHNOLOGY</w:t>
            </w:r>
          </w:p>
        </w:tc>
        <w:tc>
          <w:tcPr>
            <w:tcW w:w="195" w:type="pct"/>
            <w:noWrap/>
            <w:hideMark/>
          </w:tcPr>
          <w:p w14:paraId="11BEFB8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2020</w:t>
            </w:r>
          </w:p>
        </w:tc>
        <w:tc>
          <w:tcPr>
            <w:tcW w:w="195" w:type="pct"/>
            <w:noWrap/>
            <w:hideMark/>
          </w:tcPr>
          <w:p w14:paraId="66C4F72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2021</w:t>
            </w:r>
          </w:p>
        </w:tc>
        <w:tc>
          <w:tcPr>
            <w:tcW w:w="195" w:type="pct"/>
            <w:noWrap/>
            <w:hideMark/>
          </w:tcPr>
          <w:p w14:paraId="2D4BB14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2022</w:t>
            </w:r>
          </w:p>
        </w:tc>
        <w:tc>
          <w:tcPr>
            <w:tcW w:w="195" w:type="pct"/>
            <w:noWrap/>
            <w:hideMark/>
          </w:tcPr>
          <w:p w14:paraId="4BDD87A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2023</w:t>
            </w:r>
          </w:p>
        </w:tc>
        <w:tc>
          <w:tcPr>
            <w:tcW w:w="195" w:type="pct"/>
            <w:hideMark/>
          </w:tcPr>
          <w:p w14:paraId="0CAAD43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2024</w:t>
            </w:r>
          </w:p>
        </w:tc>
        <w:tc>
          <w:tcPr>
            <w:tcW w:w="195" w:type="pct"/>
            <w:hideMark/>
          </w:tcPr>
          <w:p w14:paraId="109CDA37"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2025</w:t>
            </w:r>
          </w:p>
        </w:tc>
        <w:tc>
          <w:tcPr>
            <w:tcW w:w="195" w:type="pct"/>
            <w:hideMark/>
          </w:tcPr>
          <w:p w14:paraId="6C6C3057"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2026</w:t>
            </w:r>
          </w:p>
        </w:tc>
        <w:tc>
          <w:tcPr>
            <w:tcW w:w="195" w:type="pct"/>
            <w:hideMark/>
          </w:tcPr>
          <w:p w14:paraId="0D877AE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2027</w:t>
            </w:r>
          </w:p>
        </w:tc>
        <w:tc>
          <w:tcPr>
            <w:tcW w:w="195" w:type="pct"/>
            <w:hideMark/>
          </w:tcPr>
          <w:p w14:paraId="2183EA15"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2028</w:t>
            </w:r>
          </w:p>
        </w:tc>
        <w:tc>
          <w:tcPr>
            <w:tcW w:w="195" w:type="pct"/>
            <w:hideMark/>
          </w:tcPr>
          <w:p w14:paraId="5CB7F780"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2029</w:t>
            </w:r>
          </w:p>
        </w:tc>
        <w:tc>
          <w:tcPr>
            <w:tcW w:w="195" w:type="pct"/>
            <w:noWrap/>
            <w:hideMark/>
          </w:tcPr>
          <w:p w14:paraId="189EDB7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2030</w:t>
            </w:r>
          </w:p>
        </w:tc>
        <w:tc>
          <w:tcPr>
            <w:tcW w:w="195" w:type="pct"/>
            <w:noWrap/>
            <w:hideMark/>
          </w:tcPr>
          <w:p w14:paraId="215648A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2031</w:t>
            </w:r>
          </w:p>
        </w:tc>
        <w:tc>
          <w:tcPr>
            <w:tcW w:w="195" w:type="pct"/>
            <w:noWrap/>
            <w:hideMark/>
          </w:tcPr>
          <w:p w14:paraId="062D57FB"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2032</w:t>
            </w:r>
          </w:p>
        </w:tc>
        <w:tc>
          <w:tcPr>
            <w:tcW w:w="195" w:type="pct"/>
            <w:noWrap/>
            <w:hideMark/>
          </w:tcPr>
          <w:p w14:paraId="1494E59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2033</w:t>
            </w:r>
          </w:p>
        </w:tc>
        <w:tc>
          <w:tcPr>
            <w:tcW w:w="195" w:type="pct"/>
          </w:tcPr>
          <w:p w14:paraId="2F38AE8B"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2034</w:t>
            </w:r>
          </w:p>
        </w:tc>
        <w:tc>
          <w:tcPr>
            <w:tcW w:w="195" w:type="pct"/>
          </w:tcPr>
          <w:p w14:paraId="2C8CD86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2035</w:t>
            </w:r>
          </w:p>
        </w:tc>
        <w:tc>
          <w:tcPr>
            <w:tcW w:w="261" w:type="pct"/>
            <w:hideMark/>
          </w:tcPr>
          <w:p w14:paraId="32577D7A"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CAGR%</w:t>
            </w:r>
            <w:r w:rsidRPr="00475450">
              <w:rPr>
                <w:rFonts w:ascii="Roboto" w:eastAsia="Roboto" w:hAnsi="Roboto" w:cs="Arial Unicode MS"/>
                <w:caps/>
                <w:color w:val="FFFFFF"/>
                <w:szCs w:val="20"/>
              </w:rPr>
              <w:br/>
              <w:t>(2025-2035)</w:t>
            </w:r>
          </w:p>
        </w:tc>
      </w:tr>
      <w:tr w:rsidR="00D25773" w:rsidRPr="00475450" w14:paraId="7E06198D"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75CD1109" w14:textId="3DFC1F12"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Biomass Gasification</w:t>
            </w:r>
          </w:p>
        </w:tc>
        <w:tc>
          <w:tcPr>
            <w:tcW w:w="195" w:type="pct"/>
            <w:noWrap/>
            <w:hideMark/>
          </w:tcPr>
          <w:p w14:paraId="57138F3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246AF28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35E5DC1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4E390BB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7D8234A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072AE315"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13564C3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70B6743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2294DEC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443299A9"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643DB26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2DF2C4C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5573130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3AAECBF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5ED482D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19ABB14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61" w:type="pct"/>
            <w:hideMark/>
          </w:tcPr>
          <w:p w14:paraId="6ABD5F8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r w:rsidR="00D25773" w:rsidRPr="00475450" w14:paraId="2758429A"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4B0F24D1" w14:textId="56D411EF"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Fermentation</w:t>
            </w:r>
          </w:p>
        </w:tc>
        <w:tc>
          <w:tcPr>
            <w:tcW w:w="195" w:type="pct"/>
            <w:noWrap/>
            <w:hideMark/>
          </w:tcPr>
          <w:p w14:paraId="1F0443A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01A48D2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20C7D41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2D1FE4F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3BA0046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04D5C0B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175008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7466ABAC"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21D4DA60"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7DCA562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56575E9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70D3E99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0CB45A6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7DFD35F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760D7F4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7ED7D81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61" w:type="pct"/>
            <w:hideMark/>
          </w:tcPr>
          <w:p w14:paraId="398B12A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r w:rsidR="00D25773" w:rsidRPr="00475450" w14:paraId="608E07F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7FFFD9EB" w14:textId="674735B7"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Electrochemical Reduction (e-methanol)</w:t>
            </w:r>
          </w:p>
        </w:tc>
        <w:tc>
          <w:tcPr>
            <w:tcW w:w="195" w:type="pct"/>
            <w:noWrap/>
          </w:tcPr>
          <w:p w14:paraId="1558139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6EF568F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57C9B4E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702D2F6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10811C9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4432F5D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720D43C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01EDA52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14E6634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657B498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45C17DE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2B075B3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5443EA9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4C8C2608"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379BE60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72D5AF8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61" w:type="pct"/>
          </w:tcPr>
          <w:p w14:paraId="0ABBC555"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r w:rsidR="00D25773" w:rsidRPr="00475450" w14:paraId="5C96CACF"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6CE80C7F" w14:textId="77777777" w:rsidR="00D25773" w:rsidRPr="00475450" w:rsidRDefault="00D25773" w:rsidP="00D25773">
            <w:pPr>
              <w:spacing w:beforeLines="30" w:before="72" w:afterLines="30" w:after="72" w:line="240" w:lineRule="auto"/>
              <w:rPr>
                <w:rFonts w:ascii="Roboto" w:eastAsia="Roboto" w:hAnsi="Roboto" w:cs="Arial Unicode MS"/>
                <w:b/>
                <w:color w:val="000000"/>
                <w:sz w:val="20"/>
                <w:szCs w:val="19"/>
              </w:rPr>
            </w:pPr>
            <w:r w:rsidRPr="00475450">
              <w:rPr>
                <w:rFonts w:ascii="Roboto" w:eastAsia="Roboto" w:hAnsi="Roboto" w:cs="Arial Unicode MS"/>
                <w:b/>
                <w:color w:val="000000"/>
                <w:sz w:val="20"/>
                <w:szCs w:val="19"/>
              </w:rPr>
              <w:t>Total</w:t>
            </w:r>
          </w:p>
        </w:tc>
        <w:tc>
          <w:tcPr>
            <w:tcW w:w="195" w:type="pct"/>
            <w:noWrap/>
          </w:tcPr>
          <w:p w14:paraId="1D3462FE"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7DC671A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4103FE0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5134EF8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76D6664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1A1EE0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2D9B44F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38B0B8F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6EB4359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1278D0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3FE7696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2BC37CD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059A326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078D816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5AA90A6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2201ED8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61" w:type="pct"/>
          </w:tcPr>
          <w:p w14:paraId="3F0276D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bl>
    <w:p w14:paraId="2E6DCAF7" w14:textId="08F4C7FC"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p>
    <w:p w14:paraId="167020E8" w14:textId="3391024E" w:rsidR="00B64382" w:rsidRDefault="00B64382">
      <w:pPr>
        <w:tabs>
          <w:tab w:val="clear" w:pos="15264"/>
        </w:tabs>
        <w:spacing w:after="0" w:line="240" w:lineRule="auto"/>
        <w:jc w:val="left"/>
      </w:pPr>
      <w:bookmarkStart w:id="293" w:name="_Toc196868397"/>
      <w:r>
        <w:br w:type="page"/>
      </w:r>
    </w:p>
    <w:p w14:paraId="226CCD0D" w14:textId="6652F825" w:rsidR="000C5D55" w:rsidRPr="00DA1177" w:rsidRDefault="000C5D55" w:rsidP="003B0C3B">
      <w:pPr>
        <w:pStyle w:val="QnT-Head2"/>
      </w:pPr>
      <w:bookmarkStart w:id="294" w:name="_Toc227581877"/>
      <w:r w:rsidRPr="00DA1177">
        <w:lastRenderedPageBreak/>
        <w:t xml:space="preserve">North America </w:t>
      </w:r>
      <w:r w:rsidR="00D024D6">
        <w:t>GREEN METHANOL</w:t>
      </w:r>
      <w:r>
        <w:t xml:space="preserve"> </w:t>
      </w:r>
      <w:r w:rsidRPr="00DA1177">
        <w:t xml:space="preserve">Market, by </w:t>
      </w:r>
      <w:r w:rsidR="00011246">
        <w:t>Application</w:t>
      </w:r>
      <w:r w:rsidRPr="00DA1177">
        <w:t xml:space="preserve">, </w:t>
      </w:r>
      <w:r w:rsidR="008D7627">
        <w:t xml:space="preserve">2020 </w:t>
      </w:r>
      <w:r w:rsidR="009E6428">
        <w:t>–</w:t>
      </w:r>
      <w:r w:rsidR="008D7627">
        <w:t xml:space="preserve"> 2035</w:t>
      </w:r>
      <w:r w:rsidR="009E6428">
        <w:t xml:space="preserve"> </w:t>
      </w:r>
      <w:r w:rsidR="009E6428" w:rsidRPr="009E6428">
        <w:t>(USD MILLION)</w:t>
      </w:r>
      <w:bookmarkEnd w:id="294"/>
    </w:p>
    <w:p w14:paraId="43031FB9" w14:textId="4FD538BA" w:rsidR="000C5D55" w:rsidRPr="00DA1177" w:rsidRDefault="000C5D55" w:rsidP="000C5D55">
      <w:pPr>
        <w:pStyle w:val="QnT-TableTitle"/>
        <w:spacing w:line="312" w:lineRule="auto"/>
      </w:pPr>
      <w:bookmarkStart w:id="295" w:name="_Toc227581942"/>
      <w:r w:rsidRPr="00DA1177">
        <w:t xml:space="preserve">North America </w:t>
      </w:r>
      <w:r w:rsidR="00D024D6">
        <w:t>GREEN METHANOL</w:t>
      </w:r>
      <w:r>
        <w:t xml:space="preserve"> </w:t>
      </w:r>
      <w:r w:rsidRPr="00DA1177">
        <w:t xml:space="preserve">Market, by </w:t>
      </w:r>
      <w:r w:rsidR="00011246">
        <w:t>Application</w:t>
      </w:r>
      <w:r>
        <w:t>,</w:t>
      </w:r>
      <w:r w:rsidRPr="00DA1177">
        <w:t xml:space="preserve"> </w:t>
      </w:r>
      <w:r w:rsidR="008D7627">
        <w:t xml:space="preserve">2020 </w:t>
      </w:r>
      <w:r w:rsidR="009E6428">
        <w:t>–</w:t>
      </w:r>
      <w:r w:rsidR="008D7627">
        <w:t xml:space="preserve"> 2035</w:t>
      </w:r>
      <w:r w:rsidR="009E6428">
        <w:t xml:space="preserve"> </w:t>
      </w:r>
      <w:r w:rsidR="009E6428" w:rsidRPr="009E6428">
        <w:t>(USD MILLION)</w:t>
      </w:r>
      <w:bookmarkEnd w:id="295"/>
    </w:p>
    <w:tbl>
      <w:tblPr>
        <w:tblStyle w:val="QnT-Table12"/>
        <w:tblW w:w="5000" w:type="pct"/>
        <w:tblLook w:val="04A0" w:firstRow="1" w:lastRow="0" w:firstColumn="1" w:lastColumn="0" w:noHBand="0" w:noVBand="1"/>
      </w:tblPr>
      <w:tblGrid>
        <w:gridCol w:w="5895"/>
        <w:gridCol w:w="721"/>
        <w:gridCol w:w="721"/>
        <w:gridCol w:w="721"/>
        <w:gridCol w:w="721"/>
        <w:gridCol w:w="721"/>
        <w:gridCol w:w="721"/>
        <w:gridCol w:w="721"/>
        <w:gridCol w:w="721"/>
        <w:gridCol w:w="721"/>
        <w:gridCol w:w="721"/>
        <w:gridCol w:w="721"/>
        <w:gridCol w:w="721"/>
        <w:gridCol w:w="721"/>
        <w:gridCol w:w="721"/>
        <w:gridCol w:w="721"/>
        <w:gridCol w:w="721"/>
        <w:gridCol w:w="1009"/>
      </w:tblGrid>
      <w:tr w:rsidR="0084105B" w:rsidRPr="00475450" w14:paraId="19BC6396"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26BD3205" w14:textId="1950E2D0" w:rsidR="0084105B" w:rsidRPr="00475450" w:rsidRDefault="0084105B" w:rsidP="0084105B">
            <w:pPr>
              <w:spacing w:beforeLines="20" w:before="48" w:afterLines="20" w:after="48" w:line="240" w:lineRule="auto"/>
              <w:rPr>
                <w:rFonts w:ascii="Roboto" w:eastAsia="Roboto" w:hAnsi="Roboto" w:cs="Arial Unicode MS"/>
                <w:caps/>
                <w:color w:val="FFFFFF"/>
                <w:szCs w:val="20"/>
              </w:rPr>
            </w:pPr>
            <w:r w:rsidRPr="00475450">
              <w:rPr>
                <w:rFonts w:ascii="Roboto" w:eastAsia="Roboto" w:hAnsi="Roboto" w:cs="Arial Unicode MS"/>
                <w:caps/>
                <w:color w:val="FFFFFF"/>
                <w:szCs w:val="20"/>
              </w:rPr>
              <w:t xml:space="preserve">By </w:t>
            </w:r>
            <w:r w:rsidR="00011246">
              <w:rPr>
                <w:rFonts w:ascii="Roboto" w:eastAsia="Roboto" w:hAnsi="Roboto" w:cs="Arial Unicode MS"/>
                <w:caps/>
                <w:color w:val="FFFFFF"/>
                <w:szCs w:val="20"/>
              </w:rPr>
              <w:t>Application</w:t>
            </w:r>
          </w:p>
        </w:tc>
        <w:tc>
          <w:tcPr>
            <w:tcW w:w="195" w:type="pct"/>
            <w:noWrap/>
            <w:hideMark/>
          </w:tcPr>
          <w:p w14:paraId="4334A01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2020</w:t>
            </w:r>
          </w:p>
        </w:tc>
        <w:tc>
          <w:tcPr>
            <w:tcW w:w="195" w:type="pct"/>
            <w:noWrap/>
            <w:hideMark/>
          </w:tcPr>
          <w:p w14:paraId="54ED7322"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2021</w:t>
            </w:r>
          </w:p>
        </w:tc>
        <w:tc>
          <w:tcPr>
            <w:tcW w:w="195" w:type="pct"/>
            <w:noWrap/>
            <w:hideMark/>
          </w:tcPr>
          <w:p w14:paraId="3466B9B7"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2022</w:t>
            </w:r>
          </w:p>
        </w:tc>
        <w:tc>
          <w:tcPr>
            <w:tcW w:w="195" w:type="pct"/>
            <w:noWrap/>
            <w:hideMark/>
          </w:tcPr>
          <w:p w14:paraId="63EF7D9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2023</w:t>
            </w:r>
          </w:p>
        </w:tc>
        <w:tc>
          <w:tcPr>
            <w:tcW w:w="195" w:type="pct"/>
            <w:hideMark/>
          </w:tcPr>
          <w:p w14:paraId="75B10694"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2024</w:t>
            </w:r>
          </w:p>
        </w:tc>
        <w:tc>
          <w:tcPr>
            <w:tcW w:w="195" w:type="pct"/>
            <w:hideMark/>
          </w:tcPr>
          <w:p w14:paraId="235652FB"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2025</w:t>
            </w:r>
          </w:p>
        </w:tc>
        <w:tc>
          <w:tcPr>
            <w:tcW w:w="195" w:type="pct"/>
            <w:hideMark/>
          </w:tcPr>
          <w:p w14:paraId="41BA1A5C"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2026</w:t>
            </w:r>
          </w:p>
        </w:tc>
        <w:tc>
          <w:tcPr>
            <w:tcW w:w="195" w:type="pct"/>
            <w:hideMark/>
          </w:tcPr>
          <w:p w14:paraId="1B921796"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2027</w:t>
            </w:r>
          </w:p>
        </w:tc>
        <w:tc>
          <w:tcPr>
            <w:tcW w:w="195" w:type="pct"/>
            <w:hideMark/>
          </w:tcPr>
          <w:p w14:paraId="4E9F990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2028</w:t>
            </w:r>
          </w:p>
        </w:tc>
        <w:tc>
          <w:tcPr>
            <w:tcW w:w="195" w:type="pct"/>
            <w:hideMark/>
          </w:tcPr>
          <w:p w14:paraId="5BBD8817"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2029</w:t>
            </w:r>
          </w:p>
        </w:tc>
        <w:tc>
          <w:tcPr>
            <w:tcW w:w="195" w:type="pct"/>
            <w:noWrap/>
            <w:hideMark/>
          </w:tcPr>
          <w:p w14:paraId="111AB433"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2030</w:t>
            </w:r>
          </w:p>
        </w:tc>
        <w:tc>
          <w:tcPr>
            <w:tcW w:w="195" w:type="pct"/>
            <w:noWrap/>
            <w:hideMark/>
          </w:tcPr>
          <w:p w14:paraId="487FB3D6"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2031</w:t>
            </w:r>
          </w:p>
        </w:tc>
        <w:tc>
          <w:tcPr>
            <w:tcW w:w="195" w:type="pct"/>
            <w:noWrap/>
            <w:hideMark/>
          </w:tcPr>
          <w:p w14:paraId="6622F22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2032</w:t>
            </w:r>
          </w:p>
        </w:tc>
        <w:tc>
          <w:tcPr>
            <w:tcW w:w="195" w:type="pct"/>
            <w:noWrap/>
            <w:hideMark/>
          </w:tcPr>
          <w:p w14:paraId="65AFD093"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2033</w:t>
            </w:r>
          </w:p>
        </w:tc>
        <w:tc>
          <w:tcPr>
            <w:tcW w:w="195" w:type="pct"/>
          </w:tcPr>
          <w:p w14:paraId="24E18985"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2034</w:t>
            </w:r>
          </w:p>
        </w:tc>
        <w:tc>
          <w:tcPr>
            <w:tcW w:w="195" w:type="pct"/>
          </w:tcPr>
          <w:p w14:paraId="7B657F4A"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2035</w:t>
            </w:r>
          </w:p>
        </w:tc>
        <w:tc>
          <w:tcPr>
            <w:tcW w:w="275" w:type="pct"/>
            <w:hideMark/>
          </w:tcPr>
          <w:p w14:paraId="7FD14120"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475450">
              <w:rPr>
                <w:rFonts w:ascii="Roboto" w:eastAsia="Roboto" w:hAnsi="Roboto" w:cs="Arial Unicode MS"/>
                <w:caps/>
                <w:color w:val="FFFFFF"/>
                <w:szCs w:val="20"/>
              </w:rPr>
              <w:t>CAGR%</w:t>
            </w:r>
            <w:r w:rsidRPr="00475450">
              <w:rPr>
                <w:rFonts w:ascii="Roboto" w:eastAsia="Roboto" w:hAnsi="Roboto" w:cs="Arial Unicode MS"/>
                <w:caps/>
                <w:color w:val="FFFFFF"/>
                <w:szCs w:val="20"/>
              </w:rPr>
              <w:br/>
              <w:t>(2025-2035)</w:t>
            </w:r>
          </w:p>
        </w:tc>
      </w:tr>
      <w:tr w:rsidR="0084105B" w:rsidRPr="00475450" w14:paraId="640BA1FB"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B4527D0" w14:textId="0D74A94C"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Marine Fuel</w:t>
            </w:r>
          </w:p>
        </w:tc>
        <w:tc>
          <w:tcPr>
            <w:tcW w:w="195" w:type="pct"/>
            <w:noWrap/>
            <w:hideMark/>
          </w:tcPr>
          <w:p w14:paraId="57154AD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66E5637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09249C2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5C873D3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4B433D0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6D89AA55"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555868D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3BBA60D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7822BB9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6782E691"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23D445B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2183F6D8"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5EA1832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7530477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5832FFE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378FAF5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75" w:type="pct"/>
            <w:hideMark/>
          </w:tcPr>
          <w:p w14:paraId="1E454F9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r w:rsidR="0084105B" w:rsidRPr="00475450" w14:paraId="01388D0F"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D520EA0" w14:textId="6914721F"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Chemical Feedstock</w:t>
            </w:r>
          </w:p>
        </w:tc>
        <w:tc>
          <w:tcPr>
            <w:tcW w:w="195" w:type="pct"/>
            <w:noWrap/>
            <w:hideMark/>
          </w:tcPr>
          <w:p w14:paraId="4007CDF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06746AC6"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3B30E7B3"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hideMark/>
          </w:tcPr>
          <w:p w14:paraId="5E35999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49520E5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6BFD33A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6BB3D79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6D62F68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08977853"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35EFCA5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4B3147D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3C9CCDDB"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6692157C"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hideMark/>
          </w:tcPr>
          <w:p w14:paraId="0D4F287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30D01EB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3B37493E"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75" w:type="pct"/>
            <w:hideMark/>
          </w:tcPr>
          <w:p w14:paraId="5301A58A"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r w:rsidR="0084105B" w:rsidRPr="00475450" w14:paraId="7CA38C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1881778" w14:textId="77C346EB"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Power Generation</w:t>
            </w:r>
          </w:p>
        </w:tc>
        <w:tc>
          <w:tcPr>
            <w:tcW w:w="195" w:type="pct"/>
            <w:noWrap/>
          </w:tcPr>
          <w:p w14:paraId="0CF93815"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4FE9226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3DDA43D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7968F78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4AEBE16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56325E6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655D0556"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3CA2A59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46B824B1"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21647E08"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2743C9A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6E9CEAB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14E4FB1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2F80A8C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75D869F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0A66B42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75" w:type="pct"/>
          </w:tcPr>
          <w:p w14:paraId="2119FA49"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r w:rsidR="0084105B" w:rsidRPr="00475450" w14:paraId="14C7990D"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94842E7" w14:textId="0BC2C3FE"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Automotive Fuel</w:t>
            </w:r>
          </w:p>
        </w:tc>
        <w:tc>
          <w:tcPr>
            <w:tcW w:w="195" w:type="pct"/>
            <w:noWrap/>
          </w:tcPr>
          <w:p w14:paraId="543B4EB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0246ADA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6C81835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3F99657F"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7AD79A7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3C4DC58F"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0EA0E262"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4D197E8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6616D77A"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1555618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078A40D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5DE6740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6CFE67B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76DEC22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5ACA7196"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23745C3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75" w:type="pct"/>
          </w:tcPr>
          <w:p w14:paraId="4203545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r w:rsidR="0084105B" w:rsidRPr="00475450" w14:paraId="4FDF4B2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31DD386" w14:textId="77777777" w:rsidR="0084105B" w:rsidRPr="00475450" w:rsidRDefault="0084105B" w:rsidP="0084105B">
            <w:pPr>
              <w:spacing w:beforeLines="30" w:before="72" w:afterLines="30" w:after="72" w:line="240" w:lineRule="auto"/>
              <w:rPr>
                <w:rFonts w:ascii="Roboto" w:eastAsia="Roboto" w:hAnsi="Roboto" w:cs="Arial Unicode MS"/>
                <w:b/>
                <w:color w:val="000000"/>
                <w:sz w:val="20"/>
                <w:szCs w:val="19"/>
              </w:rPr>
            </w:pPr>
            <w:r w:rsidRPr="00475450">
              <w:rPr>
                <w:rFonts w:ascii="Roboto" w:eastAsia="Roboto" w:hAnsi="Roboto" w:cs="Arial Unicode MS"/>
                <w:b/>
                <w:color w:val="000000"/>
                <w:sz w:val="20"/>
                <w:szCs w:val="19"/>
              </w:rPr>
              <w:t>Total</w:t>
            </w:r>
          </w:p>
        </w:tc>
        <w:tc>
          <w:tcPr>
            <w:tcW w:w="195" w:type="pct"/>
            <w:noWrap/>
          </w:tcPr>
          <w:p w14:paraId="2A485C5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350BA3A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1A929FB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noWrap/>
          </w:tcPr>
          <w:p w14:paraId="06067CC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41EDF92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617CD1C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0C8842A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6272544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57178CB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3D7F3F46"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55AB29A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2269177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34B56A5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2EBCB9EF"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1935E01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195" w:type="pct"/>
          </w:tcPr>
          <w:p w14:paraId="42E38DA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c>
          <w:tcPr>
            <w:tcW w:w="275" w:type="pct"/>
          </w:tcPr>
          <w:p w14:paraId="2EBE26B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475450">
              <w:rPr>
                <w:rFonts w:ascii="Roboto" w:eastAsia="Roboto" w:hAnsi="Roboto" w:cs="Arial Unicode MS"/>
                <w:bCs/>
                <w:color w:val="000000"/>
                <w:sz w:val="20"/>
                <w:szCs w:val="19"/>
              </w:rPr>
              <w:t>XX</w:t>
            </w:r>
          </w:p>
        </w:tc>
      </w:tr>
    </w:tbl>
    <w:p w14:paraId="3CA807DB" w14:textId="145D595F" w:rsidR="000C5D55" w:rsidRDefault="000C5D55" w:rsidP="000C5D55">
      <w:pPr>
        <w:pStyle w:val="QnT-Source"/>
      </w:pPr>
      <w:r>
        <w:t xml:space="preserve">Source: Primary Interviews, Surveys, Secondary Sources, </w:t>
      </w:r>
      <w:r w:rsidR="00611901">
        <w:t>Web-Based</w:t>
      </w:r>
      <w:r>
        <w:t xml:space="preserve"> &amp; Paid External Databases, 2025</w:t>
      </w:r>
    </w:p>
    <w:p w14:paraId="12C27294" w14:textId="507F4C5F" w:rsidR="002D58F4" w:rsidRPr="00142691" w:rsidRDefault="001F23EA" w:rsidP="003B0C3B">
      <w:pPr>
        <w:pStyle w:val="QnT-Head2"/>
      </w:pPr>
      <w:bookmarkStart w:id="296" w:name="_Toc120970874"/>
      <w:bookmarkStart w:id="297" w:name="_Toc121446598"/>
      <w:bookmarkStart w:id="298" w:name="_Toc148477407"/>
      <w:bookmarkStart w:id="299" w:name="_Toc196868399"/>
      <w:bookmarkStart w:id="300" w:name="_Toc197355382"/>
      <w:bookmarkEnd w:id="259"/>
      <w:bookmarkEnd w:id="274"/>
      <w:bookmarkEnd w:id="275"/>
      <w:bookmarkEnd w:id="282"/>
      <w:bookmarkEnd w:id="293"/>
      <w:r>
        <w:br w:type="column"/>
      </w:r>
      <w:bookmarkStart w:id="301" w:name="_Toc227581878"/>
      <w:r w:rsidR="002D58F4" w:rsidRPr="00142691">
        <w:lastRenderedPageBreak/>
        <w:t>U.S.</w:t>
      </w:r>
      <w:bookmarkEnd w:id="296"/>
      <w:bookmarkEnd w:id="297"/>
      <w:bookmarkEnd w:id="298"/>
      <w:bookmarkEnd w:id="299"/>
      <w:bookmarkEnd w:id="300"/>
      <w:bookmarkEnd w:id="301"/>
    </w:p>
    <w:p w14:paraId="48B240AD" w14:textId="678B9EF2" w:rsidR="002D58F4" w:rsidRPr="00694D7C" w:rsidRDefault="002D58F4" w:rsidP="00694D7C">
      <w:pPr>
        <w:pStyle w:val="QnT-FigureTitle"/>
      </w:pPr>
      <w:bookmarkStart w:id="302" w:name="_Toc120971045"/>
      <w:bookmarkStart w:id="303" w:name="_Toc196868187"/>
      <w:bookmarkStart w:id="304" w:name="_Toc197353861"/>
      <w:bookmarkStart w:id="305" w:name="_Toc229142630"/>
      <w:r w:rsidRPr="00694D7C">
        <w:t xml:space="preserve">U.S. </w:t>
      </w:r>
      <w:r w:rsidR="00D024D6">
        <w:t>GREEN METHANOL</w:t>
      </w:r>
      <w:r w:rsidRPr="00694D7C">
        <w:t xml:space="preserve"> Market, </w:t>
      </w:r>
      <w:r w:rsidR="008D7627">
        <w:t xml:space="preserve">2020 </w:t>
      </w:r>
      <w:r w:rsidR="009E6428">
        <w:t>–</w:t>
      </w:r>
      <w:r w:rsidR="008D7627">
        <w:t xml:space="preserve"> 2035</w:t>
      </w:r>
      <w:bookmarkEnd w:id="302"/>
      <w:bookmarkEnd w:id="303"/>
      <w:bookmarkEnd w:id="304"/>
      <w:r w:rsidR="009E6428">
        <w:t xml:space="preserve"> </w:t>
      </w:r>
      <w:r w:rsidR="009E6428" w:rsidRPr="009E6428">
        <w:t>(USD MILLION)</w:t>
      </w:r>
      <w:bookmarkEnd w:id="305"/>
    </w:p>
    <w:p w14:paraId="79680D6D" w14:textId="77777777" w:rsidR="002D58F4" w:rsidRDefault="009E6428" w:rsidP="002D58F4">
      <w:pPr>
        <w:pStyle w:val="QnT-Figureline"/>
      </w:pPr>
      <w:r w:rsidRPr="009E6428">
        <w:rPr>
          <w:noProof/>
          <w:lang w:val="en-US" w:eastAsia="en-US"/>
        </w:rPr>
        <w:drawing>
          <wp:inline distT="0" distB="0" distL="0" distR="0" wp14:anchorId="064A843E" wp14:editId="73BFE808">
            <wp:extent cx="10982325" cy="3476625"/>
            <wp:effectExtent l="0" t="0" r="0" b="0"/>
            <wp:docPr id="1157211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27D813F9" w14:textId="72913F87" w:rsidR="002D58F4" w:rsidRPr="00CC2C2C" w:rsidRDefault="002D58F4" w:rsidP="002D58F4">
      <w:pPr>
        <w:pStyle w:val="QnT-Source"/>
      </w:pPr>
      <w:r>
        <w:t xml:space="preserve">Source: Primary Interviews, Surveys, Secondary Sources, </w:t>
      </w:r>
      <w:r w:rsidR="00611901">
        <w:t>Web-Based</w:t>
      </w:r>
      <w:r>
        <w:t xml:space="preserve"> &amp; Paid External Databases, </w:t>
      </w:r>
      <w:r w:rsidR="005B0BEE">
        <w:t>2025</w:t>
      </w:r>
      <w:bookmarkStart w:id="306" w:name="_Toc27650711"/>
    </w:p>
    <w:p w14:paraId="2782F739" w14:textId="77777777" w:rsidR="000C5D55" w:rsidRDefault="000C5D55" w:rsidP="00813AE0">
      <w:bookmarkStart w:id="307" w:name="_Toc196868401"/>
    </w:p>
    <w:p w14:paraId="66530F49" w14:textId="77777777" w:rsidR="00813AE0" w:rsidRDefault="00813AE0" w:rsidP="00813AE0"/>
    <w:p w14:paraId="1B7E4B99" w14:textId="77777777" w:rsidR="00813AE0" w:rsidRDefault="00813AE0" w:rsidP="00813AE0"/>
    <w:p w14:paraId="1C41A266" w14:textId="73ABFD48" w:rsidR="0084105B" w:rsidRPr="00CF3589" w:rsidRDefault="001F23EA" w:rsidP="004430D5">
      <w:pPr>
        <w:pStyle w:val="QnT-Head4"/>
        <w:rPr>
          <w:noProof/>
        </w:rPr>
      </w:pPr>
      <w:r>
        <w:br w:type="column"/>
      </w:r>
      <w:bookmarkStart w:id="308" w:name="_Toc227581879"/>
      <w:bookmarkStart w:id="309" w:name="_Toc120970876"/>
      <w:bookmarkStart w:id="310" w:name="_Toc121446600"/>
      <w:bookmarkStart w:id="311" w:name="_Toc148477409"/>
      <w:bookmarkStart w:id="312" w:name="_Toc196868407"/>
      <w:bookmarkEnd w:id="307"/>
      <w:r w:rsidR="0084105B" w:rsidRPr="004430D5">
        <w:rPr>
          <w:rFonts w:eastAsia="Roboto" w:cs="Arial Unicode MS"/>
          <w:caps/>
          <w:noProof/>
          <w:color w:val="009DD9"/>
          <w:sz w:val="28"/>
        </w:rPr>
        <w:lastRenderedPageBreak/>
        <w:t xml:space="preserve">U.S. </w:t>
      </w:r>
      <w:r w:rsidR="004430D5" w:rsidRPr="004430D5">
        <w:rPr>
          <w:rFonts w:eastAsia="Roboto" w:cs="Arial Unicode MS"/>
          <w:caps/>
          <w:noProof/>
          <w:color w:val="009DD9"/>
          <w:sz w:val="28"/>
        </w:rPr>
        <w:t>GREEN METHANOL</w:t>
      </w:r>
      <w:r w:rsidR="004430D5" w:rsidRPr="0084105B">
        <w:rPr>
          <w:rFonts w:eastAsia="Roboto" w:cs="Arial Unicode MS"/>
          <w:caps/>
          <w:noProof/>
          <w:color w:val="009DD9"/>
          <w:sz w:val="28"/>
        </w:rPr>
        <w:t xml:space="preserve"> </w:t>
      </w:r>
      <w:r w:rsidR="0084105B" w:rsidRPr="004430D5">
        <w:rPr>
          <w:rFonts w:eastAsia="Roboto" w:cs="Arial Unicode MS"/>
          <w:caps/>
          <w:noProof/>
          <w:color w:val="009DD9"/>
          <w:sz w:val="28"/>
        </w:rPr>
        <w:t xml:space="preserve">Market, by </w:t>
      </w:r>
      <w:r w:rsidR="00D024D6" w:rsidRPr="004430D5">
        <w:rPr>
          <w:rFonts w:eastAsia="Roboto" w:cs="Arial Unicode MS"/>
          <w:caps/>
          <w:noProof/>
          <w:color w:val="009DD9"/>
          <w:sz w:val="28"/>
        </w:rPr>
        <w:t>Type</w:t>
      </w:r>
      <w:r w:rsidR="0084105B" w:rsidRPr="004430D5">
        <w:rPr>
          <w:rFonts w:eastAsia="Roboto" w:cs="Arial Unicode MS"/>
          <w:caps/>
          <w:noProof/>
          <w:color w:val="009DD9"/>
          <w:sz w:val="28"/>
        </w:rPr>
        <w:t>, 2020 – 2035 (USD MILLION)</w:t>
      </w:r>
      <w:bookmarkEnd w:id="308"/>
    </w:p>
    <w:p w14:paraId="1CFFF2C8" w14:textId="52819BB6" w:rsidR="0084105B" w:rsidRPr="0084105B" w:rsidRDefault="0084105B" w:rsidP="00D23A12">
      <w:pPr>
        <w:pStyle w:val="QnT-TableTitle"/>
        <w:spacing w:line="312" w:lineRule="auto"/>
        <w:rPr>
          <w:rFonts w:ascii="Roboto" w:hAnsi="Roboto"/>
          <w:caps w:val="0"/>
          <w:color w:val="000000"/>
        </w:rPr>
      </w:pPr>
      <w:bookmarkStart w:id="313" w:name="_Toc227581943"/>
      <w:r w:rsidRPr="0084105B">
        <w:rPr>
          <w:rFonts w:ascii="Roboto" w:hAnsi="Roboto"/>
          <w:caps w:val="0"/>
          <w:color w:val="000000"/>
        </w:rPr>
        <w:t xml:space="preserve">U.S. </w:t>
      </w:r>
      <w:r w:rsidR="00D024D6">
        <w:rPr>
          <w:rFonts w:ascii="Roboto" w:hAnsi="Roboto"/>
          <w:caps w:val="0"/>
          <w:color w:val="000000"/>
        </w:rPr>
        <w:t>GREEN METHANOL</w:t>
      </w:r>
      <w:r w:rsidRPr="0084105B">
        <w:rPr>
          <w:rFonts w:ascii="Roboto" w:hAnsi="Roboto"/>
          <w:caps w:val="0"/>
          <w:color w:val="000000"/>
        </w:rPr>
        <w:t xml:space="preserve"> Market, by </w:t>
      </w:r>
      <w:r w:rsidR="00D024D6">
        <w:rPr>
          <w:rFonts w:ascii="Roboto" w:hAnsi="Roboto"/>
          <w:caps w:val="0"/>
          <w:color w:val="000000"/>
        </w:rPr>
        <w:t>Type</w:t>
      </w:r>
      <w:r w:rsidRPr="0084105B">
        <w:rPr>
          <w:rFonts w:ascii="Roboto" w:hAnsi="Roboto"/>
          <w:caps w:val="0"/>
          <w:color w:val="000000"/>
        </w:rPr>
        <w:t>, 2020 – 2035 (USD MILLION)</w:t>
      </w:r>
      <w:bookmarkEnd w:id="313"/>
    </w:p>
    <w:tbl>
      <w:tblPr>
        <w:tblStyle w:val="QnT-Table14"/>
        <w:tblW w:w="5000" w:type="pct"/>
        <w:tblLook w:val="04A0" w:firstRow="1" w:lastRow="0" w:firstColumn="1" w:lastColumn="0" w:noHBand="0" w:noVBand="1"/>
      </w:tblPr>
      <w:tblGrid>
        <w:gridCol w:w="4163"/>
        <w:gridCol w:w="785"/>
        <w:gridCol w:w="785"/>
        <w:gridCol w:w="786"/>
        <w:gridCol w:w="786"/>
        <w:gridCol w:w="786"/>
        <w:gridCol w:w="786"/>
        <w:gridCol w:w="786"/>
        <w:gridCol w:w="786"/>
        <w:gridCol w:w="786"/>
        <w:gridCol w:w="786"/>
        <w:gridCol w:w="786"/>
        <w:gridCol w:w="786"/>
        <w:gridCol w:w="786"/>
        <w:gridCol w:w="786"/>
        <w:gridCol w:w="786"/>
        <w:gridCol w:w="848"/>
        <w:gridCol w:w="1641"/>
      </w:tblGrid>
      <w:tr w:rsidR="0084105B" w:rsidRPr="0084105B" w14:paraId="5B0EF147"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2211A053" w14:textId="0BB2A61B" w:rsidR="0084105B" w:rsidRPr="0084105B" w:rsidRDefault="0084105B" w:rsidP="0084105B">
            <w:pPr>
              <w:spacing w:beforeLines="20" w:before="48" w:afterLines="20" w:after="48" w:line="240" w:lineRule="auto"/>
              <w:jc w:val="center"/>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 xml:space="preserve">By </w:t>
            </w:r>
            <w:r w:rsidR="00D024D6">
              <w:rPr>
                <w:rFonts w:ascii="Roboto" w:eastAsia="Roboto" w:hAnsi="Roboto" w:cs="Arial Unicode MS"/>
                <w:caps/>
                <w:color w:val="FFFFFF"/>
                <w:sz w:val="20"/>
                <w:szCs w:val="20"/>
                <w:lang w:val="en-IN" w:bidi="hi-IN"/>
              </w:rPr>
              <w:t>Type</w:t>
            </w:r>
            <w:r w:rsidRPr="0084105B">
              <w:rPr>
                <w:rFonts w:ascii="Roboto" w:eastAsia="Roboto" w:hAnsi="Roboto" w:cs="Arial Unicode MS"/>
                <w:caps/>
                <w:color w:val="FFFFFF"/>
                <w:sz w:val="20"/>
                <w:szCs w:val="20"/>
                <w:lang w:val="en-IN" w:bidi="hi-IN"/>
              </w:rPr>
              <w:t xml:space="preserve"> </w:t>
            </w:r>
          </w:p>
        </w:tc>
        <w:tc>
          <w:tcPr>
            <w:tcW w:w="213" w:type="pct"/>
            <w:noWrap/>
            <w:hideMark/>
          </w:tcPr>
          <w:p w14:paraId="19405670"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2020</w:t>
            </w:r>
          </w:p>
        </w:tc>
        <w:tc>
          <w:tcPr>
            <w:tcW w:w="213" w:type="pct"/>
            <w:noWrap/>
            <w:hideMark/>
          </w:tcPr>
          <w:p w14:paraId="5440C8B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2021</w:t>
            </w:r>
          </w:p>
        </w:tc>
        <w:tc>
          <w:tcPr>
            <w:tcW w:w="213" w:type="pct"/>
            <w:noWrap/>
            <w:hideMark/>
          </w:tcPr>
          <w:p w14:paraId="546055D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2022</w:t>
            </w:r>
          </w:p>
        </w:tc>
        <w:tc>
          <w:tcPr>
            <w:tcW w:w="213" w:type="pct"/>
            <w:noWrap/>
            <w:hideMark/>
          </w:tcPr>
          <w:p w14:paraId="0EC9F8A4"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2023</w:t>
            </w:r>
          </w:p>
        </w:tc>
        <w:tc>
          <w:tcPr>
            <w:tcW w:w="213" w:type="pct"/>
            <w:hideMark/>
          </w:tcPr>
          <w:p w14:paraId="755475C1"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2024</w:t>
            </w:r>
          </w:p>
        </w:tc>
        <w:tc>
          <w:tcPr>
            <w:tcW w:w="213" w:type="pct"/>
            <w:hideMark/>
          </w:tcPr>
          <w:p w14:paraId="44366692"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2025</w:t>
            </w:r>
          </w:p>
        </w:tc>
        <w:tc>
          <w:tcPr>
            <w:tcW w:w="213" w:type="pct"/>
            <w:hideMark/>
          </w:tcPr>
          <w:p w14:paraId="7609D9C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2026</w:t>
            </w:r>
          </w:p>
        </w:tc>
        <w:tc>
          <w:tcPr>
            <w:tcW w:w="213" w:type="pct"/>
            <w:hideMark/>
          </w:tcPr>
          <w:p w14:paraId="72F5D42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2027</w:t>
            </w:r>
          </w:p>
        </w:tc>
        <w:tc>
          <w:tcPr>
            <w:tcW w:w="213" w:type="pct"/>
            <w:hideMark/>
          </w:tcPr>
          <w:p w14:paraId="5BD9DDD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2028</w:t>
            </w:r>
          </w:p>
        </w:tc>
        <w:tc>
          <w:tcPr>
            <w:tcW w:w="213" w:type="pct"/>
            <w:hideMark/>
          </w:tcPr>
          <w:p w14:paraId="501FBDE5"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2029</w:t>
            </w:r>
          </w:p>
        </w:tc>
        <w:tc>
          <w:tcPr>
            <w:tcW w:w="213" w:type="pct"/>
            <w:noWrap/>
            <w:hideMark/>
          </w:tcPr>
          <w:p w14:paraId="6CC4D6A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2030</w:t>
            </w:r>
          </w:p>
        </w:tc>
        <w:tc>
          <w:tcPr>
            <w:tcW w:w="213" w:type="pct"/>
            <w:noWrap/>
            <w:hideMark/>
          </w:tcPr>
          <w:p w14:paraId="566BA40D"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2031</w:t>
            </w:r>
          </w:p>
        </w:tc>
        <w:tc>
          <w:tcPr>
            <w:tcW w:w="213" w:type="pct"/>
            <w:noWrap/>
            <w:hideMark/>
          </w:tcPr>
          <w:p w14:paraId="7A81696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2032</w:t>
            </w:r>
          </w:p>
        </w:tc>
        <w:tc>
          <w:tcPr>
            <w:tcW w:w="213" w:type="pct"/>
            <w:noWrap/>
            <w:hideMark/>
          </w:tcPr>
          <w:p w14:paraId="51B576B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2033</w:t>
            </w:r>
          </w:p>
        </w:tc>
        <w:tc>
          <w:tcPr>
            <w:tcW w:w="213" w:type="pct"/>
          </w:tcPr>
          <w:p w14:paraId="39987D0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2034</w:t>
            </w:r>
          </w:p>
        </w:tc>
        <w:tc>
          <w:tcPr>
            <w:tcW w:w="230" w:type="pct"/>
          </w:tcPr>
          <w:p w14:paraId="2A01965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20235</w:t>
            </w:r>
          </w:p>
        </w:tc>
        <w:tc>
          <w:tcPr>
            <w:tcW w:w="445" w:type="pct"/>
            <w:hideMark/>
          </w:tcPr>
          <w:p w14:paraId="19F159C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CAGR%</w:t>
            </w:r>
            <w:r w:rsidRPr="0084105B">
              <w:rPr>
                <w:rFonts w:ascii="Roboto" w:eastAsia="Roboto" w:hAnsi="Roboto" w:cs="Arial Unicode MS"/>
                <w:caps/>
                <w:color w:val="FFFFFF"/>
                <w:sz w:val="20"/>
                <w:szCs w:val="20"/>
                <w:lang w:val="en-IN" w:bidi="hi-IN"/>
              </w:rPr>
              <w:br/>
              <w:t>(2025-2035)</w:t>
            </w:r>
          </w:p>
        </w:tc>
      </w:tr>
      <w:tr w:rsidR="0084105B" w:rsidRPr="0084105B" w14:paraId="75D506A2"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674B0888" w14:textId="1381DBA4"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Bio-methanol</w:t>
            </w:r>
          </w:p>
        </w:tc>
        <w:tc>
          <w:tcPr>
            <w:tcW w:w="213" w:type="pct"/>
            <w:noWrap/>
            <w:hideMark/>
          </w:tcPr>
          <w:p w14:paraId="44933E2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hideMark/>
          </w:tcPr>
          <w:p w14:paraId="5FC3EB2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hideMark/>
          </w:tcPr>
          <w:p w14:paraId="7A203B1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hideMark/>
          </w:tcPr>
          <w:p w14:paraId="41879CA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0A9073AE"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62B28D9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76EF8AB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5EAA522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471F2FD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127AF40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11F01E0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43BD1E4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493F6FE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21B57A5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4A22372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30" w:type="pct"/>
          </w:tcPr>
          <w:p w14:paraId="1DAA1F0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445" w:type="pct"/>
            <w:hideMark/>
          </w:tcPr>
          <w:p w14:paraId="2274CC7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r w:rsidR="0084105B" w:rsidRPr="0084105B" w14:paraId="03D07E03"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86C7C67" w14:textId="47CB5591"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E-methanol (Bio-methanol)</w:t>
            </w:r>
          </w:p>
        </w:tc>
        <w:tc>
          <w:tcPr>
            <w:tcW w:w="213" w:type="pct"/>
            <w:noWrap/>
            <w:hideMark/>
          </w:tcPr>
          <w:p w14:paraId="44ED1F2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hideMark/>
          </w:tcPr>
          <w:p w14:paraId="57D13405"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hideMark/>
          </w:tcPr>
          <w:p w14:paraId="0FC592A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hideMark/>
          </w:tcPr>
          <w:p w14:paraId="2997437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2B050F2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7C23A8A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7F0A0C2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3F81D76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7331D8D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5A58C06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19DA9CB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72BAFC2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0A67948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hideMark/>
          </w:tcPr>
          <w:p w14:paraId="42B9890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62C9F1A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30" w:type="pct"/>
          </w:tcPr>
          <w:p w14:paraId="7847C0D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445" w:type="pct"/>
            <w:hideMark/>
          </w:tcPr>
          <w:p w14:paraId="73BF0FD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r w:rsidR="0084105B" w:rsidRPr="0084105B" w14:paraId="7243E72F"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07EDBC7" w14:textId="4C8382F1"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Bio-methanol + Green Hydrogen (Hybrid)</w:t>
            </w:r>
          </w:p>
        </w:tc>
        <w:tc>
          <w:tcPr>
            <w:tcW w:w="213" w:type="pct"/>
            <w:noWrap/>
          </w:tcPr>
          <w:p w14:paraId="4DC2655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tcPr>
          <w:p w14:paraId="35B5B05D"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tcPr>
          <w:p w14:paraId="163BB4C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tcPr>
          <w:p w14:paraId="0B92293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0143889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16DC7E8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23EF8B5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37C15CB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100E9AF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1B5C5DB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4183D06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78DDFB1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76F6AA1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6FE86DF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42CF00A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30" w:type="pct"/>
          </w:tcPr>
          <w:p w14:paraId="1A581C5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445" w:type="pct"/>
          </w:tcPr>
          <w:p w14:paraId="41443F7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r w:rsidR="0084105B" w:rsidRPr="0084105B" w14:paraId="5B4C829F"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6A13EEB1"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val="en-IN" w:bidi="hi-IN"/>
              </w:rPr>
            </w:pPr>
            <w:r w:rsidRPr="0084105B">
              <w:rPr>
                <w:rFonts w:ascii="Roboto" w:eastAsia="Roboto" w:hAnsi="Roboto" w:cs="Arial Unicode MS"/>
                <w:b/>
                <w:color w:val="000000"/>
                <w:sz w:val="20"/>
                <w:szCs w:val="19"/>
                <w:lang w:val="en-IN" w:bidi="hi-IN"/>
              </w:rPr>
              <w:t>Total</w:t>
            </w:r>
          </w:p>
        </w:tc>
        <w:tc>
          <w:tcPr>
            <w:tcW w:w="213" w:type="pct"/>
            <w:noWrap/>
          </w:tcPr>
          <w:p w14:paraId="19B8D93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tcPr>
          <w:p w14:paraId="6371CF7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tcPr>
          <w:p w14:paraId="203038A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noWrap/>
          </w:tcPr>
          <w:p w14:paraId="74FA629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44A61C3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33955B7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03E3F81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5BB18C3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455C9EC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0D4403C0"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05508CD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7E38788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5775FF55"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64D1439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13" w:type="pct"/>
          </w:tcPr>
          <w:p w14:paraId="4B1B887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30" w:type="pct"/>
          </w:tcPr>
          <w:p w14:paraId="7A4E4FE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445" w:type="pct"/>
          </w:tcPr>
          <w:p w14:paraId="295C76F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bl>
    <w:p w14:paraId="213C0400" w14:textId="77777777" w:rsidR="0084105B" w:rsidRPr="0084105B" w:rsidRDefault="0084105B" w:rsidP="0084105B">
      <w:pPr>
        <w:tabs>
          <w:tab w:val="right" w:pos="8928"/>
        </w:tabs>
        <w:spacing w:before="80" w:line="200" w:lineRule="exact"/>
        <w:jc w:val="left"/>
        <w:rPr>
          <w:rFonts w:ascii="Roboto Light" w:eastAsia="Times New Roman" w:hAnsi="Roboto Light" w:cs="Times New Roman"/>
          <w:i/>
          <w:noProof/>
          <w:color w:val="262626"/>
          <w:sz w:val="14"/>
          <w:szCs w:val="20"/>
        </w:rPr>
      </w:pPr>
      <w:r w:rsidRPr="0084105B">
        <w:rPr>
          <w:rFonts w:ascii="Roboto Light" w:eastAsia="Times New Roman" w:hAnsi="Roboto Light" w:cs="Times New Roman"/>
          <w:i/>
          <w:noProof/>
          <w:color w:val="262626"/>
          <w:sz w:val="14"/>
          <w:szCs w:val="20"/>
        </w:rPr>
        <w:t>Source: Primary Interviews, Surveys, Secondary Sources, Web-Based &amp; Paid External Databases, 2025</w:t>
      </w:r>
    </w:p>
    <w:p w14:paraId="4731CE75" w14:textId="77777777" w:rsidR="0084105B" w:rsidRPr="0084105B" w:rsidRDefault="0084105B" w:rsidP="0084105B">
      <w:pPr>
        <w:tabs>
          <w:tab w:val="right" w:pos="8928"/>
        </w:tabs>
        <w:spacing w:before="80" w:line="200" w:lineRule="exact"/>
        <w:jc w:val="left"/>
        <w:rPr>
          <w:rFonts w:ascii="Roboto Light" w:eastAsia="Times New Roman" w:hAnsi="Roboto Light" w:cs="Times New Roman"/>
          <w:i/>
          <w:noProof/>
          <w:color w:val="262626"/>
          <w:sz w:val="14"/>
          <w:szCs w:val="20"/>
        </w:rPr>
      </w:pPr>
    </w:p>
    <w:p w14:paraId="5CCA3246" w14:textId="52E69CAC" w:rsidR="0084105B" w:rsidRPr="0084105B" w:rsidRDefault="0084105B" w:rsidP="00E54645">
      <w:pPr>
        <w:pStyle w:val="QnT-Head3"/>
        <w:rPr>
          <w:rFonts w:eastAsia="Roboto" w:cs="Arial Unicode MS"/>
          <w:caps/>
          <w:noProof/>
          <w:color w:val="009DD9"/>
          <w:sz w:val="28"/>
        </w:rPr>
      </w:pPr>
      <w:bookmarkStart w:id="314" w:name="_Toc227581880"/>
      <w:r w:rsidRPr="0084105B">
        <w:rPr>
          <w:rFonts w:eastAsia="Roboto" w:cs="Arial Unicode MS"/>
          <w:caps/>
          <w:noProof/>
          <w:color w:val="009DD9"/>
          <w:sz w:val="28"/>
        </w:rPr>
        <w:t xml:space="preserve">U.S. </w:t>
      </w:r>
      <w:r w:rsidR="00D024D6" w:rsidRPr="004430D5">
        <w:rPr>
          <w:rFonts w:eastAsia="Roboto" w:cs="Arial Unicode MS"/>
          <w:caps/>
          <w:noProof/>
          <w:color w:val="009DD9"/>
          <w:sz w:val="28"/>
        </w:rPr>
        <w:t>GREEN METHANOL</w:t>
      </w:r>
      <w:r w:rsidRPr="0084105B">
        <w:rPr>
          <w:rFonts w:eastAsia="Roboto" w:cs="Arial Unicode MS"/>
          <w:caps/>
          <w:noProof/>
          <w:color w:val="009DD9"/>
          <w:sz w:val="28"/>
        </w:rPr>
        <w:t xml:space="preserve"> Market, by </w:t>
      </w:r>
      <w:r w:rsidR="004430D5">
        <w:rPr>
          <w:rFonts w:eastAsia="Roboto" w:cs="Arial Unicode MS"/>
          <w:caps/>
          <w:noProof/>
          <w:color w:val="009DD9"/>
          <w:sz w:val="28"/>
        </w:rPr>
        <w:t>TECHNOLOGY</w:t>
      </w:r>
      <w:r w:rsidRPr="0084105B">
        <w:rPr>
          <w:rFonts w:eastAsia="Roboto" w:cs="Arial Unicode MS"/>
          <w:caps/>
          <w:noProof/>
          <w:color w:val="009DD9"/>
          <w:sz w:val="28"/>
        </w:rPr>
        <w:t>, 2020 – 2035 (USD MILLION)</w:t>
      </w:r>
      <w:bookmarkEnd w:id="314"/>
    </w:p>
    <w:p w14:paraId="53F7841D" w14:textId="71A4CC3C" w:rsidR="0084105B" w:rsidRPr="0084105B" w:rsidRDefault="0084105B" w:rsidP="00E54645">
      <w:pPr>
        <w:pStyle w:val="QnT-TableTitle"/>
        <w:spacing w:line="312" w:lineRule="auto"/>
        <w:rPr>
          <w:rFonts w:ascii="Roboto" w:hAnsi="Roboto"/>
          <w:caps w:val="0"/>
          <w:color w:val="000000"/>
        </w:rPr>
      </w:pPr>
      <w:bookmarkStart w:id="315" w:name="_Toc227581944"/>
      <w:r w:rsidRPr="0084105B">
        <w:rPr>
          <w:rFonts w:ascii="Roboto" w:hAnsi="Roboto"/>
          <w:caps w:val="0"/>
          <w:color w:val="000000"/>
        </w:rPr>
        <w:t xml:space="preserve">U.S. </w:t>
      </w:r>
      <w:r w:rsidR="00D024D6">
        <w:rPr>
          <w:rFonts w:ascii="Roboto" w:hAnsi="Roboto"/>
          <w:caps w:val="0"/>
          <w:color w:val="000000"/>
        </w:rPr>
        <w:t>GREEN METHANOL</w:t>
      </w:r>
      <w:r w:rsidRPr="0084105B">
        <w:rPr>
          <w:rFonts w:ascii="Roboto" w:hAnsi="Roboto"/>
          <w:caps w:val="0"/>
          <w:color w:val="000000"/>
        </w:rPr>
        <w:t xml:space="preserve"> Market, by </w:t>
      </w:r>
      <w:r w:rsidR="004430D5">
        <w:rPr>
          <w:rFonts w:ascii="Roboto" w:hAnsi="Roboto"/>
          <w:caps w:val="0"/>
          <w:color w:val="000000"/>
        </w:rPr>
        <w:t>TECHNOLOGY</w:t>
      </w:r>
      <w:r w:rsidRPr="0084105B">
        <w:rPr>
          <w:rFonts w:ascii="Roboto" w:hAnsi="Roboto"/>
          <w:caps w:val="0"/>
          <w:color w:val="000000"/>
        </w:rPr>
        <w:t>, 2020 – 2035 (USD MILLION)</w:t>
      </w:r>
      <w:bookmarkEnd w:id="315"/>
    </w:p>
    <w:tbl>
      <w:tblPr>
        <w:tblStyle w:val="QnT-Table111"/>
        <w:tblW w:w="5000" w:type="pct"/>
        <w:tblLook w:val="04A0" w:firstRow="1" w:lastRow="0" w:firstColumn="1" w:lastColumn="0" w:noHBand="0" w:noVBand="1"/>
      </w:tblPr>
      <w:tblGrid>
        <w:gridCol w:w="6516"/>
        <w:gridCol w:w="675"/>
        <w:gridCol w:w="675"/>
        <w:gridCol w:w="675"/>
        <w:gridCol w:w="675"/>
        <w:gridCol w:w="675"/>
        <w:gridCol w:w="675"/>
        <w:gridCol w:w="675"/>
        <w:gridCol w:w="675"/>
        <w:gridCol w:w="675"/>
        <w:gridCol w:w="675"/>
        <w:gridCol w:w="675"/>
        <w:gridCol w:w="675"/>
        <w:gridCol w:w="675"/>
        <w:gridCol w:w="675"/>
        <w:gridCol w:w="675"/>
        <w:gridCol w:w="675"/>
        <w:gridCol w:w="1124"/>
      </w:tblGrid>
      <w:tr w:rsidR="0084105B" w:rsidRPr="0084105B" w14:paraId="0B72E0E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767" w:type="pct"/>
            <w:noWrap/>
            <w:hideMark/>
          </w:tcPr>
          <w:p w14:paraId="599440D3" w14:textId="4B31EC9D" w:rsidR="0084105B" w:rsidRPr="0084105B" w:rsidRDefault="0084105B" w:rsidP="0084105B">
            <w:pPr>
              <w:spacing w:beforeLines="20" w:before="48" w:afterLines="20" w:after="48" w:line="240" w:lineRule="auto"/>
              <w:jc w:val="center"/>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 xml:space="preserve">By </w:t>
            </w:r>
            <w:r w:rsidR="004430D5">
              <w:rPr>
                <w:rFonts w:ascii="Roboto" w:eastAsia="Roboto" w:hAnsi="Roboto" w:cs="Arial Unicode MS"/>
                <w:caps/>
                <w:color w:val="FFFFFF"/>
                <w:sz w:val="20"/>
                <w:szCs w:val="20"/>
                <w:lang w:val="en-IN" w:bidi="hi-IN"/>
              </w:rPr>
              <w:t>TECHNOLOGY</w:t>
            </w:r>
          </w:p>
        </w:tc>
        <w:tc>
          <w:tcPr>
            <w:tcW w:w="183" w:type="pct"/>
            <w:noWrap/>
            <w:hideMark/>
          </w:tcPr>
          <w:p w14:paraId="2787B4E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2020</w:t>
            </w:r>
          </w:p>
        </w:tc>
        <w:tc>
          <w:tcPr>
            <w:tcW w:w="183" w:type="pct"/>
            <w:noWrap/>
            <w:hideMark/>
          </w:tcPr>
          <w:p w14:paraId="1C3391A8"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2021</w:t>
            </w:r>
          </w:p>
        </w:tc>
        <w:tc>
          <w:tcPr>
            <w:tcW w:w="183" w:type="pct"/>
            <w:noWrap/>
            <w:hideMark/>
          </w:tcPr>
          <w:p w14:paraId="0167930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2022</w:t>
            </w:r>
          </w:p>
        </w:tc>
        <w:tc>
          <w:tcPr>
            <w:tcW w:w="183" w:type="pct"/>
            <w:noWrap/>
            <w:hideMark/>
          </w:tcPr>
          <w:p w14:paraId="7D813C5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2023</w:t>
            </w:r>
          </w:p>
        </w:tc>
        <w:tc>
          <w:tcPr>
            <w:tcW w:w="183" w:type="pct"/>
            <w:hideMark/>
          </w:tcPr>
          <w:p w14:paraId="61F43DDA"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2024</w:t>
            </w:r>
          </w:p>
        </w:tc>
        <w:tc>
          <w:tcPr>
            <w:tcW w:w="183" w:type="pct"/>
            <w:hideMark/>
          </w:tcPr>
          <w:p w14:paraId="71F5C9C1"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2025</w:t>
            </w:r>
          </w:p>
        </w:tc>
        <w:tc>
          <w:tcPr>
            <w:tcW w:w="183" w:type="pct"/>
            <w:hideMark/>
          </w:tcPr>
          <w:p w14:paraId="7D49F11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2026</w:t>
            </w:r>
          </w:p>
        </w:tc>
        <w:tc>
          <w:tcPr>
            <w:tcW w:w="183" w:type="pct"/>
            <w:hideMark/>
          </w:tcPr>
          <w:p w14:paraId="18B2E27D"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2027</w:t>
            </w:r>
          </w:p>
        </w:tc>
        <w:tc>
          <w:tcPr>
            <w:tcW w:w="183" w:type="pct"/>
            <w:hideMark/>
          </w:tcPr>
          <w:p w14:paraId="21A794E0"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2028</w:t>
            </w:r>
          </w:p>
        </w:tc>
        <w:tc>
          <w:tcPr>
            <w:tcW w:w="183" w:type="pct"/>
            <w:hideMark/>
          </w:tcPr>
          <w:p w14:paraId="35072972"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2029</w:t>
            </w:r>
          </w:p>
        </w:tc>
        <w:tc>
          <w:tcPr>
            <w:tcW w:w="183" w:type="pct"/>
            <w:noWrap/>
            <w:hideMark/>
          </w:tcPr>
          <w:p w14:paraId="6ECDCC9C"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2030</w:t>
            </w:r>
          </w:p>
        </w:tc>
        <w:tc>
          <w:tcPr>
            <w:tcW w:w="183" w:type="pct"/>
            <w:noWrap/>
            <w:hideMark/>
          </w:tcPr>
          <w:p w14:paraId="682F607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2031</w:t>
            </w:r>
          </w:p>
        </w:tc>
        <w:tc>
          <w:tcPr>
            <w:tcW w:w="183" w:type="pct"/>
            <w:noWrap/>
            <w:hideMark/>
          </w:tcPr>
          <w:p w14:paraId="7C95000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2032</w:t>
            </w:r>
          </w:p>
        </w:tc>
        <w:tc>
          <w:tcPr>
            <w:tcW w:w="183" w:type="pct"/>
            <w:noWrap/>
            <w:hideMark/>
          </w:tcPr>
          <w:p w14:paraId="7B30342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2033</w:t>
            </w:r>
          </w:p>
        </w:tc>
        <w:tc>
          <w:tcPr>
            <w:tcW w:w="183" w:type="pct"/>
          </w:tcPr>
          <w:p w14:paraId="034EEF48"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2034</w:t>
            </w:r>
          </w:p>
        </w:tc>
        <w:tc>
          <w:tcPr>
            <w:tcW w:w="183" w:type="pct"/>
          </w:tcPr>
          <w:p w14:paraId="063E488B"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2035</w:t>
            </w:r>
          </w:p>
        </w:tc>
        <w:tc>
          <w:tcPr>
            <w:tcW w:w="305" w:type="pct"/>
            <w:hideMark/>
          </w:tcPr>
          <w:p w14:paraId="1E71B67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sidRPr="0084105B">
              <w:rPr>
                <w:rFonts w:ascii="Roboto" w:eastAsia="Roboto" w:hAnsi="Roboto" w:cs="Arial Unicode MS"/>
                <w:caps/>
                <w:color w:val="FFFFFF"/>
                <w:sz w:val="20"/>
                <w:szCs w:val="20"/>
                <w:lang w:val="en-IN" w:bidi="hi-IN"/>
              </w:rPr>
              <w:t>CAGR%</w:t>
            </w:r>
            <w:r w:rsidRPr="0084105B">
              <w:rPr>
                <w:rFonts w:ascii="Roboto" w:eastAsia="Roboto" w:hAnsi="Roboto" w:cs="Arial Unicode MS"/>
                <w:caps/>
                <w:color w:val="FFFFFF"/>
                <w:sz w:val="20"/>
                <w:szCs w:val="20"/>
                <w:lang w:val="en-IN" w:bidi="hi-IN"/>
              </w:rPr>
              <w:br/>
              <w:t>(2025-2035)</w:t>
            </w:r>
          </w:p>
        </w:tc>
      </w:tr>
      <w:tr w:rsidR="0084105B" w:rsidRPr="0084105B" w14:paraId="126BA7DC"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hideMark/>
          </w:tcPr>
          <w:p w14:paraId="5129A530" w14:textId="26235E22"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Biomass Gasification</w:t>
            </w:r>
          </w:p>
        </w:tc>
        <w:tc>
          <w:tcPr>
            <w:tcW w:w="183" w:type="pct"/>
            <w:noWrap/>
            <w:hideMark/>
          </w:tcPr>
          <w:p w14:paraId="45B3004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hideMark/>
          </w:tcPr>
          <w:p w14:paraId="7F1ECA9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hideMark/>
          </w:tcPr>
          <w:p w14:paraId="5B4E9C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hideMark/>
          </w:tcPr>
          <w:p w14:paraId="71DE98D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039ADFE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678B77CE"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6C7FF51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03EAA31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5B7E74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1D4FF9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202B3FD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363CDF9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585A7E7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22B1A60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143BCA8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54D5E21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305" w:type="pct"/>
            <w:hideMark/>
          </w:tcPr>
          <w:p w14:paraId="2C4FF4B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r w:rsidR="0084105B" w:rsidRPr="0084105B" w14:paraId="0FC304FA"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hideMark/>
          </w:tcPr>
          <w:p w14:paraId="4713702C" w14:textId="30EF3218"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Fermentation</w:t>
            </w:r>
          </w:p>
        </w:tc>
        <w:tc>
          <w:tcPr>
            <w:tcW w:w="183" w:type="pct"/>
            <w:noWrap/>
            <w:hideMark/>
          </w:tcPr>
          <w:p w14:paraId="4FC32C3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hideMark/>
          </w:tcPr>
          <w:p w14:paraId="0D84FB5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hideMark/>
          </w:tcPr>
          <w:p w14:paraId="41AB615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hideMark/>
          </w:tcPr>
          <w:p w14:paraId="66C248E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4673C140"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61C98D5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0C401B5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1264F50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4618D80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422426C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7FF0C73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531816F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5E352D2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hideMark/>
          </w:tcPr>
          <w:p w14:paraId="39116EC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6CD3CB0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14213D6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305" w:type="pct"/>
            <w:hideMark/>
          </w:tcPr>
          <w:p w14:paraId="5A3DCBD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r w:rsidR="0084105B" w:rsidRPr="0084105B" w14:paraId="5415313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tcPr>
          <w:p w14:paraId="47A2B1ED" w14:textId="5698D7A4"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Electrochemical Reduction (e-methanol)</w:t>
            </w:r>
          </w:p>
        </w:tc>
        <w:tc>
          <w:tcPr>
            <w:tcW w:w="183" w:type="pct"/>
            <w:noWrap/>
          </w:tcPr>
          <w:p w14:paraId="4790B96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tcPr>
          <w:p w14:paraId="162551E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tcPr>
          <w:p w14:paraId="30C3C83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tcPr>
          <w:p w14:paraId="61E4896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1778CAD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100AE62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0D2B977F"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5C5FA14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5BBA045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0A45739F"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2571517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074EE64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78E4CD1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7C9BE38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0373E67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105C4C6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305" w:type="pct"/>
          </w:tcPr>
          <w:p w14:paraId="3FEBCC9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r w:rsidR="0084105B" w:rsidRPr="0084105B" w14:paraId="05814AA2"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tcPr>
          <w:p w14:paraId="042C7B3F"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val="en-IN" w:bidi="hi-IN"/>
              </w:rPr>
            </w:pPr>
            <w:r w:rsidRPr="0084105B">
              <w:rPr>
                <w:rFonts w:ascii="Roboto" w:eastAsia="Roboto" w:hAnsi="Roboto" w:cs="Arial Unicode MS"/>
                <w:b/>
                <w:color w:val="000000"/>
                <w:sz w:val="20"/>
                <w:szCs w:val="19"/>
                <w:lang w:val="en-IN" w:bidi="hi-IN"/>
              </w:rPr>
              <w:t>Total</w:t>
            </w:r>
          </w:p>
        </w:tc>
        <w:tc>
          <w:tcPr>
            <w:tcW w:w="183" w:type="pct"/>
            <w:noWrap/>
          </w:tcPr>
          <w:p w14:paraId="3980C4E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tcPr>
          <w:p w14:paraId="1C0EA16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tcPr>
          <w:p w14:paraId="785354F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noWrap/>
          </w:tcPr>
          <w:p w14:paraId="2FF08D4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3A68EA7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65F85D0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0415C86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52B6291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3152C24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4EF4DC3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22B1E8F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1E42957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7B6D7C6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324A6AC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6BEE91A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83" w:type="pct"/>
          </w:tcPr>
          <w:p w14:paraId="3A57AE0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305" w:type="pct"/>
          </w:tcPr>
          <w:p w14:paraId="50BD340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bl>
    <w:p w14:paraId="4C18DFC6" w14:textId="77777777" w:rsidR="0084105B" w:rsidRDefault="0084105B" w:rsidP="0084105B">
      <w:pPr>
        <w:tabs>
          <w:tab w:val="right" w:pos="8928"/>
        </w:tabs>
        <w:spacing w:before="80" w:line="200" w:lineRule="exact"/>
        <w:jc w:val="left"/>
        <w:rPr>
          <w:rFonts w:ascii="Roboto Light" w:eastAsia="Times New Roman" w:hAnsi="Roboto Light" w:cs="Times New Roman"/>
          <w:i/>
          <w:noProof/>
          <w:color w:val="262626"/>
          <w:sz w:val="14"/>
          <w:szCs w:val="20"/>
        </w:rPr>
      </w:pPr>
      <w:r w:rsidRPr="0084105B">
        <w:rPr>
          <w:rFonts w:ascii="Roboto Light" w:eastAsia="Times New Roman" w:hAnsi="Roboto Light" w:cs="Times New Roman"/>
          <w:i/>
          <w:noProof/>
          <w:color w:val="262626"/>
          <w:sz w:val="14"/>
          <w:szCs w:val="20"/>
        </w:rPr>
        <w:t>Source: Primary Interviews, Surveys, Secondary Sources, Web-Based &amp; Paid External Databases, 2025</w:t>
      </w:r>
    </w:p>
    <w:p w14:paraId="7543CB4C" w14:textId="77777777" w:rsidR="004430D5" w:rsidRDefault="004430D5" w:rsidP="0084105B">
      <w:pPr>
        <w:tabs>
          <w:tab w:val="right" w:pos="8928"/>
        </w:tabs>
        <w:spacing w:before="80" w:line="200" w:lineRule="exact"/>
        <w:jc w:val="left"/>
        <w:rPr>
          <w:rFonts w:ascii="Roboto Light" w:eastAsia="Times New Roman" w:hAnsi="Roboto Light" w:cs="Times New Roman"/>
          <w:i/>
          <w:noProof/>
          <w:color w:val="262626"/>
          <w:sz w:val="14"/>
          <w:szCs w:val="20"/>
        </w:rPr>
      </w:pPr>
    </w:p>
    <w:p w14:paraId="226C5E6C" w14:textId="77777777" w:rsidR="004430D5" w:rsidRPr="0084105B" w:rsidRDefault="004430D5" w:rsidP="0084105B">
      <w:pPr>
        <w:tabs>
          <w:tab w:val="right" w:pos="8928"/>
        </w:tabs>
        <w:spacing w:before="80" w:line="200" w:lineRule="exact"/>
        <w:jc w:val="left"/>
        <w:rPr>
          <w:rFonts w:ascii="Roboto Light" w:eastAsia="Times New Roman" w:hAnsi="Roboto Light" w:cs="Times New Roman"/>
          <w:i/>
          <w:noProof/>
          <w:color w:val="262626"/>
          <w:sz w:val="14"/>
          <w:szCs w:val="20"/>
        </w:rPr>
      </w:pPr>
    </w:p>
    <w:p w14:paraId="475695CC" w14:textId="122D01F6" w:rsidR="0084105B" w:rsidRPr="0084105B" w:rsidRDefault="0084105B" w:rsidP="00E54645">
      <w:pPr>
        <w:pStyle w:val="QnT-Head3"/>
        <w:rPr>
          <w:rFonts w:eastAsia="Roboto" w:cs="Arial Unicode MS"/>
          <w:caps/>
          <w:noProof/>
          <w:color w:val="009DD9"/>
          <w:sz w:val="28"/>
        </w:rPr>
      </w:pPr>
      <w:bookmarkStart w:id="316" w:name="_Toc227581881"/>
      <w:r w:rsidRPr="0084105B">
        <w:rPr>
          <w:rFonts w:eastAsia="Roboto" w:cs="Arial Unicode MS"/>
          <w:caps/>
          <w:noProof/>
          <w:color w:val="009DD9"/>
          <w:sz w:val="28"/>
        </w:rPr>
        <w:lastRenderedPageBreak/>
        <w:t xml:space="preserve">U.S. </w:t>
      </w:r>
      <w:r w:rsidR="00D024D6">
        <w:rPr>
          <w:rFonts w:eastAsia="Roboto" w:cs="Arial Unicode MS"/>
          <w:caps/>
          <w:noProof/>
          <w:color w:val="009DD9"/>
          <w:sz w:val="28"/>
        </w:rPr>
        <w:t>GREEN METHANOL</w:t>
      </w:r>
      <w:r w:rsidRPr="0084105B">
        <w:rPr>
          <w:rFonts w:eastAsia="Roboto" w:cs="Arial Unicode MS"/>
          <w:caps/>
          <w:noProof/>
          <w:color w:val="009DD9"/>
          <w:sz w:val="28"/>
        </w:rPr>
        <w:t xml:space="preserve"> Market, by </w:t>
      </w:r>
      <w:r w:rsidR="00011246">
        <w:rPr>
          <w:rFonts w:eastAsia="Roboto" w:cs="Arial Unicode MS"/>
          <w:caps/>
          <w:noProof/>
          <w:color w:val="009DD9"/>
          <w:sz w:val="28"/>
        </w:rPr>
        <w:t>Application</w:t>
      </w:r>
      <w:r w:rsidRPr="0084105B">
        <w:rPr>
          <w:rFonts w:eastAsia="Roboto" w:cs="Arial Unicode MS"/>
          <w:caps/>
          <w:noProof/>
          <w:color w:val="009DD9"/>
          <w:sz w:val="28"/>
        </w:rPr>
        <w:t>, 2020 – 2035 (USD MILLION)</w:t>
      </w:r>
      <w:bookmarkEnd w:id="316"/>
    </w:p>
    <w:p w14:paraId="5FBD92A4" w14:textId="142B99F5" w:rsidR="0084105B" w:rsidRPr="0084105B" w:rsidRDefault="0084105B" w:rsidP="00E54645">
      <w:pPr>
        <w:pStyle w:val="QnT-TableTitle"/>
        <w:spacing w:line="312" w:lineRule="auto"/>
        <w:rPr>
          <w:rFonts w:ascii="Roboto" w:hAnsi="Roboto"/>
          <w:caps w:val="0"/>
          <w:color w:val="000000"/>
        </w:rPr>
      </w:pPr>
      <w:bookmarkStart w:id="317" w:name="_Toc227581945"/>
      <w:r w:rsidRPr="0084105B">
        <w:rPr>
          <w:rFonts w:ascii="Roboto" w:hAnsi="Roboto"/>
          <w:caps w:val="0"/>
          <w:color w:val="000000"/>
        </w:rPr>
        <w:t xml:space="preserve">U.S. </w:t>
      </w:r>
      <w:r w:rsidR="00D024D6">
        <w:rPr>
          <w:rFonts w:ascii="Roboto" w:hAnsi="Roboto"/>
          <w:caps w:val="0"/>
          <w:color w:val="000000"/>
        </w:rPr>
        <w:t>GREEN METHANOL</w:t>
      </w:r>
      <w:r w:rsidRPr="0084105B">
        <w:rPr>
          <w:rFonts w:ascii="Roboto" w:hAnsi="Roboto"/>
          <w:caps w:val="0"/>
          <w:color w:val="000000"/>
        </w:rPr>
        <w:t xml:space="preserve"> Market, by </w:t>
      </w:r>
      <w:r w:rsidR="00011246">
        <w:rPr>
          <w:rFonts w:ascii="Roboto" w:hAnsi="Roboto"/>
          <w:caps w:val="0"/>
          <w:color w:val="000000"/>
        </w:rPr>
        <w:t>Application</w:t>
      </w:r>
      <w:r w:rsidRPr="0084105B">
        <w:rPr>
          <w:rFonts w:ascii="Roboto" w:hAnsi="Roboto"/>
          <w:caps w:val="0"/>
          <w:color w:val="000000"/>
        </w:rPr>
        <w:t>, 2020 – 2035 (USD MILLION)</w:t>
      </w:r>
      <w:bookmarkEnd w:id="317"/>
    </w:p>
    <w:tbl>
      <w:tblPr>
        <w:tblStyle w:val="QnT-Table121"/>
        <w:tblW w:w="5000" w:type="pct"/>
        <w:tblLook w:val="04A0" w:firstRow="1" w:lastRow="0" w:firstColumn="1" w:lastColumn="0" w:noHBand="0" w:noVBand="1"/>
      </w:tblPr>
      <w:tblGrid>
        <w:gridCol w:w="5957"/>
        <w:gridCol w:w="713"/>
        <w:gridCol w:w="712"/>
        <w:gridCol w:w="712"/>
        <w:gridCol w:w="712"/>
        <w:gridCol w:w="712"/>
        <w:gridCol w:w="712"/>
        <w:gridCol w:w="712"/>
        <w:gridCol w:w="712"/>
        <w:gridCol w:w="712"/>
        <w:gridCol w:w="712"/>
        <w:gridCol w:w="712"/>
        <w:gridCol w:w="712"/>
        <w:gridCol w:w="712"/>
        <w:gridCol w:w="712"/>
        <w:gridCol w:w="715"/>
        <w:gridCol w:w="715"/>
        <w:gridCol w:w="1084"/>
      </w:tblGrid>
      <w:tr w:rsidR="0084105B" w:rsidRPr="0084105B" w14:paraId="310E1205" w14:textId="77777777" w:rsidTr="00E5464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5" w:type="pct"/>
            <w:noWrap/>
            <w:hideMark/>
          </w:tcPr>
          <w:p w14:paraId="06AF8E20" w14:textId="67BF9658" w:rsidR="0084105B" w:rsidRPr="0084105B" w:rsidRDefault="0084105B" w:rsidP="0084105B">
            <w:pPr>
              <w:spacing w:beforeLines="20" w:before="48" w:afterLines="20" w:after="48" w:line="240" w:lineRule="auto"/>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 xml:space="preserve">By </w:t>
            </w:r>
            <w:r w:rsidR="00011246">
              <w:rPr>
                <w:rFonts w:ascii="Roboto" w:eastAsia="Roboto" w:hAnsi="Roboto" w:cs="Arial Unicode MS"/>
                <w:color w:val="FFFFFF"/>
                <w:sz w:val="20"/>
                <w:szCs w:val="20"/>
                <w:lang w:val="en-IN" w:bidi="hi-IN"/>
              </w:rPr>
              <w:t>Application</w:t>
            </w:r>
          </w:p>
        </w:tc>
        <w:tc>
          <w:tcPr>
            <w:tcW w:w="193" w:type="pct"/>
            <w:noWrap/>
            <w:hideMark/>
          </w:tcPr>
          <w:p w14:paraId="17EC0E5C"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2020</w:t>
            </w:r>
          </w:p>
        </w:tc>
        <w:tc>
          <w:tcPr>
            <w:tcW w:w="193" w:type="pct"/>
            <w:noWrap/>
            <w:hideMark/>
          </w:tcPr>
          <w:p w14:paraId="55EFA3C1"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2021</w:t>
            </w:r>
          </w:p>
        </w:tc>
        <w:tc>
          <w:tcPr>
            <w:tcW w:w="193" w:type="pct"/>
            <w:noWrap/>
            <w:hideMark/>
          </w:tcPr>
          <w:p w14:paraId="656A1620"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2022</w:t>
            </w:r>
          </w:p>
        </w:tc>
        <w:tc>
          <w:tcPr>
            <w:tcW w:w="193" w:type="pct"/>
            <w:noWrap/>
            <w:hideMark/>
          </w:tcPr>
          <w:p w14:paraId="31DFC2DC"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2023</w:t>
            </w:r>
          </w:p>
        </w:tc>
        <w:tc>
          <w:tcPr>
            <w:tcW w:w="193" w:type="pct"/>
            <w:hideMark/>
          </w:tcPr>
          <w:p w14:paraId="704347B6"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2024</w:t>
            </w:r>
          </w:p>
        </w:tc>
        <w:tc>
          <w:tcPr>
            <w:tcW w:w="193" w:type="pct"/>
            <w:hideMark/>
          </w:tcPr>
          <w:p w14:paraId="6023107E"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2025</w:t>
            </w:r>
          </w:p>
        </w:tc>
        <w:tc>
          <w:tcPr>
            <w:tcW w:w="193" w:type="pct"/>
            <w:hideMark/>
          </w:tcPr>
          <w:p w14:paraId="3C3CA9E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2026</w:t>
            </w:r>
          </w:p>
        </w:tc>
        <w:tc>
          <w:tcPr>
            <w:tcW w:w="193" w:type="pct"/>
            <w:hideMark/>
          </w:tcPr>
          <w:p w14:paraId="7E4E2375"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2027</w:t>
            </w:r>
          </w:p>
        </w:tc>
        <w:tc>
          <w:tcPr>
            <w:tcW w:w="193" w:type="pct"/>
            <w:hideMark/>
          </w:tcPr>
          <w:p w14:paraId="16B32FF9"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2028</w:t>
            </w:r>
          </w:p>
        </w:tc>
        <w:tc>
          <w:tcPr>
            <w:tcW w:w="193" w:type="pct"/>
            <w:hideMark/>
          </w:tcPr>
          <w:p w14:paraId="73442FA8"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2029</w:t>
            </w:r>
          </w:p>
        </w:tc>
        <w:tc>
          <w:tcPr>
            <w:tcW w:w="193" w:type="pct"/>
            <w:noWrap/>
            <w:hideMark/>
          </w:tcPr>
          <w:p w14:paraId="19E535D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2030</w:t>
            </w:r>
          </w:p>
        </w:tc>
        <w:tc>
          <w:tcPr>
            <w:tcW w:w="193" w:type="pct"/>
            <w:noWrap/>
            <w:hideMark/>
          </w:tcPr>
          <w:p w14:paraId="094E8173"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2031</w:t>
            </w:r>
          </w:p>
        </w:tc>
        <w:tc>
          <w:tcPr>
            <w:tcW w:w="193" w:type="pct"/>
            <w:noWrap/>
            <w:hideMark/>
          </w:tcPr>
          <w:p w14:paraId="23C8C92F"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2032</w:t>
            </w:r>
          </w:p>
        </w:tc>
        <w:tc>
          <w:tcPr>
            <w:tcW w:w="193" w:type="pct"/>
            <w:noWrap/>
            <w:hideMark/>
          </w:tcPr>
          <w:p w14:paraId="68DAD096"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2033</w:t>
            </w:r>
          </w:p>
        </w:tc>
        <w:tc>
          <w:tcPr>
            <w:tcW w:w="194" w:type="pct"/>
          </w:tcPr>
          <w:p w14:paraId="2D80F365"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2034</w:t>
            </w:r>
          </w:p>
        </w:tc>
        <w:tc>
          <w:tcPr>
            <w:tcW w:w="194" w:type="pct"/>
          </w:tcPr>
          <w:p w14:paraId="4706288E"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2035</w:t>
            </w:r>
          </w:p>
        </w:tc>
        <w:tc>
          <w:tcPr>
            <w:tcW w:w="294" w:type="pct"/>
            <w:hideMark/>
          </w:tcPr>
          <w:p w14:paraId="524EB8A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sidRPr="0084105B">
              <w:rPr>
                <w:rFonts w:ascii="Roboto" w:eastAsia="Roboto" w:hAnsi="Roboto" w:cs="Arial Unicode MS"/>
                <w:color w:val="FFFFFF"/>
                <w:sz w:val="20"/>
                <w:szCs w:val="20"/>
                <w:lang w:val="en-IN" w:bidi="hi-IN"/>
              </w:rPr>
              <w:t>CAGR%</w:t>
            </w:r>
            <w:r w:rsidRPr="0084105B">
              <w:rPr>
                <w:rFonts w:ascii="Roboto" w:eastAsia="Roboto" w:hAnsi="Roboto" w:cs="Arial Unicode MS"/>
                <w:color w:val="FFFFFF"/>
                <w:sz w:val="20"/>
                <w:szCs w:val="20"/>
                <w:lang w:val="en-IN" w:bidi="hi-IN"/>
              </w:rPr>
              <w:br/>
              <w:t>(2025-2035)</w:t>
            </w:r>
          </w:p>
        </w:tc>
      </w:tr>
      <w:tr w:rsidR="0084105B" w:rsidRPr="0084105B" w14:paraId="53F34D7B"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hideMark/>
          </w:tcPr>
          <w:p w14:paraId="03D60444" w14:textId="5C15FA89"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Marine Fuel</w:t>
            </w:r>
          </w:p>
        </w:tc>
        <w:tc>
          <w:tcPr>
            <w:tcW w:w="193" w:type="pct"/>
            <w:noWrap/>
            <w:hideMark/>
          </w:tcPr>
          <w:p w14:paraId="446E4BE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hideMark/>
          </w:tcPr>
          <w:p w14:paraId="56624397"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hideMark/>
          </w:tcPr>
          <w:p w14:paraId="12C7E8E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hideMark/>
          </w:tcPr>
          <w:p w14:paraId="1A3F833F"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119AD5B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7C0682E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20D9EB6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6328D3D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3054B26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3C4C1F1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4F506AE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5B21DB5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3CE84DA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36F7F09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4" w:type="pct"/>
          </w:tcPr>
          <w:p w14:paraId="60D57A1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4" w:type="pct"/>
          </w:tcPr>
          <w:p w14:paraId="78B8B44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94" w:type="pct"/>
            <w:hideMark/>
          </w:tcPr>
          <w:p w14:paraId="60E88997"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r w:rsidR="0084105B" w:rsidRPr="0084105B" w14:paraId="55834314" w14:textId="77777777" w:rsidTr="00E54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37F0498A" w14:textId="41C200FA"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Chemical Feedstock</w:t>
            </w:r>
          </w:p>
        </w:tc>
        <w:tc>
          <w:tcPr>
            <w:tcW w:w="193" w:type="pct"/>
            <w:noWrap/>
            <w:hideMark/>
          </w:tcPr>
          <w:p w14:paraId="1842158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hideMark/>
          </w:tcPr>
          <w:p w14:paraId="3A402F63"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hideMark/>
          </w:tcPr>
          <w:p w14:paraId="4B66B8EA"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hideMark/>
          </w:tcPr>
          <w:p w14:paraId="3ED0BB9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68B8FD0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1BD09ED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2D6B2E2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03D7161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6D7659F9"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7066907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29C09AAB"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5CFA5495"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0A8BB66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hideMark/>
          </w:tcPr>
          <w:p w14:paraId="2CE0E123"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4" w:type="pct"/>
          </w:tcPr>
          <w:p w14:paraId="4A29C82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4" w:type="pct"/>
          </w:tcPr>
          <w:p w14:paraId="3FEFF168"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94" w:type="pct"/>
            <w:hideMark/>
          </w:tcPr>
          <w:p w14:paraId="730D04EF"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r w:rsidR="0084105B" w:rsidRPr="0084105B" w14:paraId="6A60F3FE"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27B132A7" w14:textId="582AB427"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Power Generation</w:t>
            </w:r>
          </w:p>
        </w:tc>
        <w:tc>
          <w:tcPr>
            <w:tcW w:w="193" w:type="pct"/>
            <w:noWrap/>
          </w:tcPr>
          <w:p w14:paraId="53F1091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tcPr>
          <w:p w14:paraId="60F6515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tcPr>
          <w:p w14:paraId="649BEB0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tcPr>
          <w:p w14:paraId="4C940C4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66A834D1"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5DFF302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21E66C0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1FCA528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2FCD020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66D3791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59DA650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2A63151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362DC34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14A8D75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4" w:type="pct"/>
          </w:tcPr>
          <w:p w14:paraId="2C5A74C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4" w:type="pct"/>
          </w:tcPr>
          <w:p w14:paraId="253E00E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94" w:type="pct"/>
          </w:tcPr>
          <w:p w14:paraId="56B49FB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r w:rsidR="0084105B" w:rsidRPr="0084105B" w14:paraId="48DE27FD" w14:textId="77777777" w:rsidTr="00E54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247D4B6A" w14:textId="7ABB0B75"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bidi="hi-IN"/>
              </w:rPr>
            </w:pPr>
            <w:r>
              <w:rPr>
                <w:rFonts w:ascii="Roboto" w:eastAsia="Roboto" w:hAnsi="Roboto" w:cs="Arial Unicode MS"/>
                <w:b/>
                <w:color w:val="000000"/>
                <w:sz w:val="20"/>
                <w:szCs w:val="19"/>
                <w:lang w:val="it-IT" w:bidi="hi-IN"/>
              </w:rPr>
              <w:t>Automotive Fuel</w:t>
            </w:r>
          </w:p>
        </w:tc>
        <w:tc>
          <w:tcPr>
            <w:tcW w:w="193" w:type="pct"/>
            <w:noWrap/>
          </w:tcPr>
          <w:p w14:paraId="75C2E9D0"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tcPr>
          <w:p w14:paraId="5190B54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tcPr>
          <w:p w14:paraId="3786D057"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tcPr>
          <w:p w14:paraId="49F35CE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183F750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5578DA4B"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185B3FC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7FAB32B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65C4E2B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4D39FFF6"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451D61C6"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133CC7DE"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1DCC487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41040B1D"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4" w:type="pct"/>
          </w:tcPr>
          <w:p w14:paraId="532B3F3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4" w:type="pct"/>
          </w:tcPr>
          <w:p w14:paraId="3D25C99F"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94" w:type="pct"/>
          </w:tcPr>
          <w:p w14:paraId="6DB4B705"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r w:rsidR="0084105B" w:rsidRPr="0084105B" w14:paraId="2E20F7E0"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tcPr>
          <w:p w14:paraId="5D78A5A6"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val="en-IN" w:bidi="hi-IN"/>
              </w:rPr>
            </w:pPr>
            <w:r w:rsidRPr="0084105B">
              <w:rPr>
                <w:rFonts w:ascii="Roboto" w:eastAsia="Roboto" w:hAnsi="Roboto" w:cs="Arial Unicode MS"/>
                <w:b/>
                <w:color w:val="000000"/>
                <w:sz w:val="20"/>
                <w:szCs w:val="19"/>
                <w:lang w:val="en-IN" w:bidi="hi-IN"/>
              </w:rPr>
              <w:t>Total</w:t>
            </w:r>
          </w:p>
        </w:tc>
        <w:tc>
          <w:tcPr>
            <w:tcW w:w="193" w:type="pct"/>
            <w:noWrap/>
          </w:tcPr>
          <w:p w14:paraId="7877BEC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tcPr>
          <w:p w14:paraId="24DE9A3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tcPr>
          <w:p w14:paraId="0ACF9D4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noWrap/>
          </w:tcPr>
          <w:p w14:paraId="59D1907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579F559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16A30BC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0806775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7B1C9C4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13A4CDB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3475226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0CB4937F"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068B21B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22993443"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3" w:type="pct"/>
          </w:tcPr>
          <w:p w14:paraId="6A76AC7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4" w:type="pct"/>
          </w:tcPr>
          <w:p w14:paraId="65C2CE3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194" w:type="pct"/>
          </w:tcPr>
          <w:p w14:paraId="7D6EA371"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c>
          <w:tcPr>
            <w:tcW w:w="294" w:type="pct"/>
          </w:tcPr>
          <w:p w14:paraId="1881297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sidRPr="0084105B">
              <w:rPr>
                <w:rFonts w:ascii="Roboto" w:eastAsia="Roboto" w:hAnsi="Roboto" w:cs="Arial Unicode MS"/>
                <w:bCs/>
                <w:color w:val="000000"/>
                <w:sz w:val="20"/>
                <w:szCs w:val="19"/>
                <w:lang w:val="en-IN" w:bidi="hi-IN"/>
              </w:rPr>
              <w:t>XX</w:t>
            </w:r>
          </w:p>
        </w:tc>
      </w:tr>
    </w:tbl>
    <w:p w14:paraId="41D21BF3" w14:textId="77777777" w:rsidR="0084105B" w:rsidRPr="0084105B" w:rsidRDefault="0084105B" w:rsidP="0084105B">
      <w:pPr>
        <w:tabs>
          <w:tab w:val="right" w:pos="8928"/>
        </w:tabs>
        <w:spacing w:before="80" w:line="200" w:lineRule="exact"/>
        <w:jc w:val="left"/>
        <w:rPr>
          <w:rFonts w:ascii="Roboto Light" w:eastAsia="Times New Roman" w:hAnsi="Roboto Light" w:cs="Times New Roman"/>
          <w:i/>
          <w:noProof/>
          <w:color w:val="262626"/>
          <w:sz w:val="14"/>
          <w:szCs w:val="20"/>
        </w:rPr>
      </w:pPr>
      <w:r w:rsidRPr="0084105B">
        <w:rPr>
          <w:rFonts w:ascii="Roboto Light" w:eastAsia="Times New Roman" w:hAnsi="Roboto Light" w:cs="Times New Roman"/>
          <w:i/>
          <w:noProof/>
          <w:color w:val="262626"/>
          <w:sz w:val="14"/>
          <w:szCs w:val="20"/>
        </w:rPr>
        <w:t>Source: Primary Interviews, Surveys, Secondary Sources, Web-Based &amp; Paid External Databases, 2025</w:t>
      </w:r>
    </w:p>
    <w:p w14:paraId="6D8EE01E" w14:textId="77777777" w:rsidR="0084105B" w:rsidRDefault="0084105B" w:rsidP="0084105B">
      <w:pPr>
        <w:numPr>
          <w:ilvl w:val="2"/>
          <w:numId w:val="0"/>
        </w:numPr>
        <w:tabs>
          <w:tab w:val="left" w:pos="1125"/>
        </w:tabs>
        <w:spacing w:after="140" w:line="240" w:lineRule="auto"/>
        <w:ind w:left="972" w:hanging="972"/>
        <w:jc w:val="left"/>
        <w:rPr>
          <w:rFonts w:ascii="Poppins" w:eastAsia="Roboto" w:hAnsi="Poppins" w:cs="Arial Unicode MS"/>
          <w:caps/>
          <w:noProof/>
          <w:color w:val="009DD9"/>
          <w:sz w:val="28"/>
        </w:rPr>
      </w:pPr>
    </w:p>
    <w:p w14:paraId="1D38C720" w14:textId="77777777" w:rsidR="0084105B" w:rsidRDefault="0084105B" w:rsidP="0084105B">
      <w:pPr>
        <w:numPr>
          <w:ilvl w:val="2"/>
          <w:numId w:val="0"/>
        </w:numPr>
        <w:tabs>
          <w:tab w:val="left" w:pos="1125"/>
        </w:tabs>
        <w:spacing w:after="140" w:line="240" w:lineRule="auto"/>
        <w:ind w:left="972" w:hanging="972"/>
        <w:jc w:val="left"/>
        <w:rPr>
          <w:rFonts w:ascii="Poppins" w:eastAsia="Roboto" w:hAnsi="Poppins" w:cs="Arial Unicode MS"/>
          <w:caps/>
          <w:noProof/>
          <w:color w:val="009DD9"/>
          <w:sz w:val="28"/>
        </w:rPr>
      </w:pPr>
    </w:p>
    <w:p w14:paraId="263BE394" w14:textId="77777777" w:rsidR="0084105B" w:rsidRDefault="0084105B" w:rsidP="0084105B">
      <w:pPr>
        <w:numPr>
          <w:ilvl w:val="2"/>
          <w:numId w:val="0"/>
        </w:numPr>
        <w:tabs>
          <w:tab w:val="left" w:pos="1125"/>
        </w:tabs>
        <w:spacing w:after="140" w:line="240" w:lineRule="auto"/>
        <w:ind w:left="972" w:hanging="972"/>
        <w:jc w:val="left"/>
        <w:rPr>
          <w:rFonts w:ascii="Poppins" w:eastAsia="Roboto" w:hAnsi="Poppins" w:cs="Arial Unicode MS"/>
          <w:caps/>
          <w:noProof/>
          <w:color w:val="009DD9"/>
          <w:sz w:val="28"/>
        </w:rPr>
      </w:pPr>
    </w:p>
    <w:p w14:paraId="62966D25" w14:textId="77777777" w:rsidR="0084105B" w:rsidRDefault="0084105B" w:rsidP="0084105B">
      <w:pPr>
        <w:numPr>
          <w:ilvl w:val="2"/>
          <w:numId w:val="0"/>
        </w:numPr>
        <w:tabs>
          <w:tab w:val="left" w:pos="1125"/>
        </w:tabs>
        <w:spacing w:after="140" w:line="240" w:lineRule="auto"/>
        <w:ind w:left="972" w:hanging="972"/>
        <w:jc w:val="left"/>
        <w:rPr>
          <w:rFonts w:ascii="Poppins" w:eastAsia="Roboto" w:hAnsi="Poppins" w:cs="Arial Unicode MS"/>
          <w:caps/>
          <w:noProof/>
          <w:color w:val="009DD9"/>
          <w:sz w:val="28"/>
        </w:rPr>
      </w:pPr>
    </w:p>
    <w:p w14:paraId="0CF81AE9" w14:textId="77777777" w:rsidR="0084105B" w:rsidRDefault="0084105B" w:rsidP="00D63BCA">
      <w:pPr>
        <w:pStyle w:val="QnT-Source"/>
      </w:pPr>
    </w:p>
    <w:p w14:paraId="252D17FD" w14:textId="77777777" w:rsidR="0084105B" w:rsidRDefault="0084105B" w:rsidP="00D63BCA">
      <w:pPr>
        <w:pStyle w:val="QnT-Source"/>
      </w:pPr>
    </w:p>
    <w:p w14:paraId="4DFE195B" w14:textId="77777777" w:rsidR="0084105B" w:rsidRDefault="0084105B" w:rsidP="00D63BCA">
      <w:pPr>
        <w:pStyle w:val="QnT-Source"/>
      </w:pPr>
    </w:p>
    <w:p w14:paraId="4EF346C0" w14:textId="77777777" w:rsidR="0084105B" w:rsidRDefault="0084105B" w:rsidP="00D63BCA">
      <w:pPr>
        <w:pStyle w:val="QnT-Source"/>
      </w:pPr>
    </w:p>
    <w:p w14:paraId="65EE16E1" w14:textId="77777777" w:rsidR="0084105B" w:rsidRDefault="0084105B" w:rsidP="00D63BCA">
      <w:pPr>
        <w:pStyle w:val="QnT-Source"/>
      </w:pPr>
    </w:p>
    <w:p w14:paraId="79F09B7D" w14:textId="77777777" w:rsidR="0084105B" w:rsidRDefault="0084105B" w:rsidP="00D63BCA">
      <w:pPr>
        <w:pStyle w:val="QnT-Source"/>
      </w:pPr>
    </w:p>
    <w:p w14:paraId="0AD8BDA8" w14:textId="77777777" w:rsidR="002D58F4" w:rsidRPr="00142691" w:rsidRDefault="002D58F4" w:rsidP="003B0C3B">
      <w:pPr>
        <w:pStyle w:val="QnT-Head2"/>
      </w:pPr>
      <w:bookmarkStart w:id="318" w:name="_Toc197355390"/>
      <w:bookmarkStart w:id="319" w:name="_Toc227581882"/>
      <w:r w:rsidRPr="00142691">
        <w:lastRenderedPageBreak/>
        <w:t>Canada</w:t>
      </w:r>
      <w:bookmarkEnd w:id="309"/>
      <w:bookmarkEnd w:id="310"/>
      <w:bookmarkEnd w:id="311"/>
      <w:bookmarkEnd w:id="312"/>
      <w:bookmarkEnd w:id="318"/>
      <w:bookmarkEnd w:id="319"/>
    </w:p>
    <w:p w14:paraId="37F09EB6" w14:textId="7EB9E675" w:rsidR="002D58F4" w:rsidRPr="00694D7C" w:rsidRDefault="002D58F4" w:rsidP="00694D7C">
      <w:pPr>
        <w:pStyle w:val="QnT-FigureTitle"/>
      </w:pPr>
      <w:bookmarkStart w:id="320" w:name="_Toc120971047"/>
      <w:bookmarkStart w:id="321" w:name="_Toc196868188"/>
      <w:bookmarkStart w:id="322" w:name="_Toc197353862"/>
      <w:bookmarkStart w:id="323" w:name="_Toc229142631"/>
      <w:r w:rsidRPr="00694D7C">
        <w:t xml:space="preserve">Canada </w:t>
      </w:r>
      <w:r w:rsidR="00D024D6">
        <w:t>GREEN METHANOL</w:t>
      </w:r>
      <w:r w:rsidRPr="00694D7C">
        <w:t xml:space="preserve"> Market, </w:t>
      </w:r>
      <w:r w:rsidR="008D7627">
        <w:t xml:space="preserve">2020 </w:t>
      </w:r>
      <w:r w:rsidR="00C81C16">
        <w:t>–</w:t>
      </w:r>
      <w:r w:rsidR="008D7627">
        <w:t xml:space="preserve"> 2035</w:t>
      </w:r>
      <w:bookmarkEnd w:id="320"/>
      <w:bookmarkEnd w:id="321"/>
      <w:bookmarkEnd w:id="322"/>
      <w:r w:rsidR="00C81C16">
        <w:t xml:space="preserve"> </w:t>
      </w:r>
      <w:r w:rsidR="00C81C16" w:rsidRPr="00C81C16">
        <w:t>(USD MILLION)</w:t>
      </w:r>
      <w:bookmarkEnd w:id="323"/>
    </w:p>
    <w:p w14:paraId="25058D4D" w14:textId="77777777" w:rsidR="002D58F4" w:rsidRDefault="00C81C16" w:rsidP="002D58F4">
      <w:pPr>
        <w:pStyle w:val="QnT-Figureline"/>
      </w:pPr>
      <w:r w:rsidRPr="00C81C16">
        <w:rPr>
          <w:noProof/>
          <w:lang w:val="en-US" w:eastAsia="en-US"/>
        </w:rPr>
        <w:drawing>
          <wp:inline distT="0" distB="0" distL="0" distR="0" wp14:anchorId="24356CE0" wp14:editId="309E8B7E">
            <wp:extent cx="10982325" cy="3476625"/>
            <wp:effectExtent l="0" t="0" r="0" b="0"/>
            <wp:docPr id="688810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610A8D00" w14:textId="478AC745" w:rsidR="002D58F4" w:rsidRPr="00CC2C2C" w:rsidRDefault="002D58F4" w:rsidP="002D58F4">
      <w:pPr>
        <w:pStyle w:val="QnT-Source"/>
      </w:pPr>
      <w:r>
        <w:t xml:space="preserve">Source: Primary Interviews, Surveys, Secondary Sources, </w:t>
      </w:r>
      <w:r w:rsidR="00611901">
        <w:t>Web-Based</w:t>
      </w:r>
      <w:r>
        <w:t xml:space="preserve"> &amp; Paid External Databases, </w:t>
      </w:r>
      <w:r w:rsidR="005B0BEE">
        <w:t>2025</w:t>
      </w:r>
    </w:p>
    <w:p w14:paraId="6CD02485" w14:textId="77777777" w:rsidR="000C5D55" w:rsidRDefault="000C5D55" w:rsidP="00813AE0">
      <w:bookmarkStart w:id="324" w:name="_Toc196868409"/>
    </w:p>
    <w:p w14:paraId="0815F543" w14:textId="77777777" w:rsidR="00813AE0" w:rsidRDefault="00813AE0" w:rsidP="00813AE0"/>
    <w:p w14:paraId="4D6EB107" w14:textId="77777777" w:rsidR="00813AE0" w:rsidRDefault="00813AE0" w:rsidP="00813AE0"/>
    <w:p w14:paraId="22FCB35E" w14:textId="77777777" w:rsidR="0084105B" w:rsidRDefault="0084105B" w:rsidP="00813AE0"/>
    <w:p w14:paraId="30EFBA2D" w14:textId="5DAC54E9" w:rsidR="0084105B" w:rsidRPr="004430D5" w:rsidRDefault="0084105B" w:rsidP="00E54645">
      <w:pPr>
        <w:pStyle w:val="QnT-Head4"/>
        <w:rPr>
          <w:rFonts w:eastAsia="Roboto" w:cs="Arial Unicode MS"/>
          <w:caps/>
          <w:noProof/>
          <w:color w:val="009DD9"/>
          <w:sz w:val="28"/>
        </w:rPr>
      </w:pPr>
      <w:bookmarkStart w:id="325" w:name="_Toc227581883"/>
      <w:r w:rsidRPr="004430D5">
        <w:rPr>
          <w:rFonts w:eastAsia="Roboto" w:cs="Arial Unicode MS"/>
          <w:caps/>
          <w:noProof/>
          <w:color w:val="009DD9"/>
          <w:sz w:val="28"/>
        </w:rPr>
        <w:lastRenderedPageBreak/>
        <w:t xml:space="preserve">CANADA </w:t>
      </w:r>
      <w:r w:rsidR="00D024D6" w:rsidRPr="004430D5">
        <w:rPr>
          <w:rFonts w:eastAsia="Roboto" w:cs="Arial Unicode MS"/>
          <w:caps/>
          <w:noProof/>
          <w:color w:val="009DD9"/>
          <w:sz w:val="28"/>
        </w:rPr>
        <w:t>GREEN METHANOL</w:t>
      </w:r>
      <w:r w:rsidRPr="004430D5">
        <w:rPr>
          <w:rFonts w:eastAsia="Roboto" w:cs="Arial Unicode MS"/>
          <w:caps/>
          <w:noProof/>
          <w:color w:val="009DD9"/>
          <w:sz w:val="28"/>
        </w:rPr>
        <w:t xml:space="preserve"> Market, by </w:t>
      </w:r>
      <w:r w:rsidR="00D024D6" w:rsidRPr="004430D5">
        <w:rPr>
          <w:rFonts w:eastAsia="Roboto" w:cs="Arial Unicode MS"/>
          <w:caps/>
          <w:noProof/>
          <w:color w:val="009DD9"/>
          <w:sz w:val="28"/>
        </w:rPr>
        <w:t>Type</w:t>
      </w:r>
      <w:r w:rsidRPr="004430D5">
        <w:rPr>
          <w:rFonts w:eastAsia="Roboto" w:cs="Arial Unicode MS"/>
          <w:caps/>
          <w:noProof/>
          <w:color w:val="009DD9"/>
          <w:sz w:val="28"/>
        </w:rPr>
        <w:t>, 2020 – 2035 (USD MILLION)</w:t>
      </w:r>
      <w:bookmarkEnd w:id="325"/>
    </w:p>
    <w:p w14:paraId="77C62ED4" w14:textId="05FD420C" w:rsidR="0084105B" w:rsidRPr="00CF3589" w:rsidRDefault="0084105B" w:rsidP="00E54645">
      <w:pPr>
        <w:pStyle w:val="QnT-TableTitle"/>
        <w:spacing w:line="312" w:lineRule="auto"/>
        <w:rPr>
          <w:rFonts w:ascii="Roboto" w:hAnsi="Roboto"/>
          <w:caps w:val="0"/>
          <w:color w:val="000000"/>
        </w:rPr>
      </w:pPr>
      <w:bookmarkStart w:id="326" w:name="_Toc227581946"/>
      <w:r>
        <w:rPr>
          <w:rFonts w:ascii="Roboto" w:hAnsi="Roboto"/>
          <w:caps w:val="0"/>
          <w:color w:val="000000"/>
        </w:rPr>
        <w:t>CANADA</w:t>
      </w:r>
      <w:r w:rsidRPr="00CF3589">
        <w:rPr>
          <w:rFonts w:ascii="Roboto" w:hAnsi="Roboto"/>
          <w:caps w:val="0"/>
          <w:color w:val="000000"/>
        </w:rPr>
        <w:t xml:space="preserve"> </w:t>
      </w:r>
      <w:r w:rsidR="00D024D6">
        <w:rPr>
          <w:rFonts w:ascii="Roboto" w:hAnsi="Roboto"/>
          <w:caps w:val="0"/>
          <w:color w:val="000000"/>
        </w:rPr>
        <w:t>GREEN METHANOL</w:t>
      </w:r>
      <w:r w:rsidRPr="00CF3589">
        <w:rPr>
          <w:rFonts w:ascii="Roboto" w:hAnsi="Roboto"/>
          <w:caps w:val="0"/>
          <w:color w:val="000000"/>
        </w:rPr>
        <w:t xml:space="preserve"> Market, by </w:t>
      </w:r>
      <w:r w:rsidR="00D024D6">
        <w:rPr>
          <w:rFonts w:ascii="Roboto" w:hAnsi="Roboto"/>
          <w:caps w:val="0"/>
          <w:color w:val="000000"/>
        </w:rPr>
        <w:t>Type</w:t>
      </w:r>
      <w:r w:rsidRPr="00CF3589">
        <w:rPr>
          <w:rFonts w:ascii="Roboto" w:hAnsi="Roboto"/>
          <w:caps w:val="0"/>
          <w:color w:val="000000"/>
        </w:rPr>
        <w:t>, 2020 – 2035 (USD MILLION)</w:t>
      </w:r>
      <w:bookmarkEnd w:id="326"/>
    </w:p>
    <w:tbl>
      <w:tblPr>
        <w:tblStyle w:val="QnT-Table14"/>
        <w:tblW w:w="5000" w:type="pct"/>
        <w:tblLook w:val="04A0" w:firstRow="1" w:lastRow="0" w:firstColumn="1" w:lastColumn="0" w:noHBand="0" w:noVBand="1"/>
      </w:tblPr>
      <w:tblGrid>
        <w:gridCol w:w="4163"/>
        <w:gridCol w:w="785"/>
        <w:gridCol w:w="785"/>
        <w:gridCol w:w="786"/>
        <w:gridCol w:w="786"/>
        <w:gridCol w:w="786"/>
        <w:gridCol w:w="786"/>
        <w:gridCol w:w="786"/>
        <w:gridCol w:w="786"/>
        <w:gridCol w:w="786"/>
        <w:gridCol w:w="786"/>
        <w:gridCol w:w="786"/>
        <w:gridCol w:w="786"/>
        <w:gridCol w:w="786"/>
        <w:gridCol w:w="786"/>
        <w:gridCol w:w="786"/>
        <w:gridCol w:w="848"/>
        <w:gridCol w:w="1641"/>
      </w:tblGrid>
      <w:tr w:rsidR="0084105B" w:rsidRPr="00CF3589" w14:paraId="5AF1EDFA"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08FF7D18" w14:textId="048439E6"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sidRPr="00CF3589">
              <w:rPr>
                <w:rFonts w:ascii="Roboto" w:eastAsia="Roboto" w:hAnsi="Roboto" w:cs="Arial Unicode MS"/>
                <w:caps/>
                <w:color w:val="FFFFFF"/>
                <w:szCs w:val="20"/>
              </w:rPr>
              <w:t xml:space="preserve">By </w:t>
            </w:r>
            <w:r w:rsidR="00D024D6">
              <w:rPr>
                <w:rFonts w:ascii="Roboto" w:eastAsia="Roboto" w:hAnsi="Roboto" w:cs="Arial Unicode MS"/>
                <w:caps/>
                <w:color w:val="FFFFFF"/>
                <w:szCs w:val="20"/>
              </w:rPr>
              <w:t>Type</w:t>
            </w:r>
            <w:r w:rsidRPr="00CF3589">
              <w:rPr>
                <w:rFonts w:ascii="Roboto" w:eastAsia="Roboto" w:hAnsi="Roboto" w:cs="Arial Unicode MS"/>
                <w:caps/>
                <w:color w:val="FFFFFF"/>
                <w:szCs w:val="20"/>
              </w:rPr>
              <w:t xml:space="preserve"> </w:t>
            </w:r>
          </w:p>
        </w:tc>
        <w:tc>
          <w:tcPr>
            <w:tcW w:w="213" w:type="pct"/>
            <w:noWrap/>
            <w:hideMark/>
          </w:tcPr>
          <w:p w14:paraId="4C6EC1C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2020</w:t>
            </w:r>
          </w:p>
        </w:tc>
        <w:tc>
          <w:tcPr>
            <w:tcW w:w="213" w:type="pct"/>
            <w:noWrap/>
            <w:hideMark/>
          </w:tcPr>
          <w:p w14:paraId="500CFB1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2021</w:t>
            </w:r>
          </w:p>
        </w:tc>
        <w:tc>
          <w:tcPr>
            <w:tcW w:w="213" w:type="pct"/>
            <w:noWrap/>
            <w:hideMark/>
          </w:tcPr>
          <w:p w14:paraId="1D0A38C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2022</w:t>
            </w:r>
          </w:p>
        </w:tc>
        <w:tc>
          <w:tcPr>
            <w:tcW w:w="213" w:type="pct"/>
            <w:noWrap/>
            <w:hideMark/>
          </w:tcPr>
          <w:p w14:paraId="2C3077A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2023</w:t>
            </w:r>
          </w:p>
        </w:tc>
        <w:tc>
          <w:tcPr>
            <w:tcW w:w="213" w:type="pct"/>
            <w:hideMark/>
          </w:tcPr>
          <w:p w14:paraId="5A6AB082"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2024</w:t>
            </w:r>
          </w:p>
        </w:tc>
        <w:tc>
          <w:tcPr>
            <w:tcW w:w="213" w:type="pct"/>
            <w:hideMark/>
          </w:tcPr>
          <w:p w14:paraId="4A02549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2025</w:t>
            </w:r>
          </w:p>
        </w:tc>
        <w:tc>
          <w:tcPr>
            <w:tcW w:w="213" w:type="pct"/>
            <w:hideMark/>
          </w:tcPr>
          <w:p w14:paraId="5673741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2026</w:t>
            </w:r>
          </w:p>
        </w:tc>
        <w:tc>
          <w:tcPr>
            <w:tcW w:w="213" w:type="pct"/>
            <w:hideMark/>
          </w:tcPr>
          <w:p w14:paraId="2638F39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2027</w:t>
            </w:r>
          </w:p>
        </w:tc>
        <w:tc>
          <w:tcPr>
            <w:tcW w:w="213" w:type="pct"/>
            <w:hideMark/>
          </w:tcPr>
          <w:p w14:paraId="71E5B6E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2028</w:t>
            </w:r>
          </w:p>
        </w:tc>
        <w:tc>
          <w:tcPr>
            <w:tcW w:w="213" w:type="pct"/>
            <w:hideMark/>
          </w:tcPr>
          <w:p w14:paraId="14A6ADF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2029</w:t>
            </w:r>
          </w:p>
        </w:tc>
        <w:tc>
          <w:tcPr>
            <w:tcW w:w="213" w:type="pct"/>
            <w:noWrap/>
            <w:hideMark/>
          </w:tcPr>
          <w:p w14:paraId="596C7B8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2030</w:t>
            </w:r>
          </w:p>
        </w:tc>
        <w:tc>
          <w:tcPr>
            <w:tcW w:w="213" w:type="pct"/>
            <w:noWrap/>
            <w:hideMark/>
          </w:tcPr>
          <w:p w14:paraId="31CBB69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2031</w:t>
            </w:r>
          </w:p>
        </w:tc>
        <w:tc>
          <w:tcPr>
            <w:tcW w:w="213" w:type="pct"/>
            <w:noWrap/>
            <w:hideMark/>
          </w:tcPr>
          <w:p w14:paraId="6F29BDA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2032</w:t>
            </w:r>
          </w:p>
        </w:tc>
        <w:tc>
          <w:tcPr>
            <w:tcW w:w="213" w:type="pct"/>
            <w:noWrap/>
            <w:hideMark/>
          </w:tcPr>
          <w:p w14:paraId="2F5DFCA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2033</w:t>
            </w:r>
          </w:p>
        </w:tc>
        <w:tc>
          <w:tcPr>
            <w:tcW w:w="213" w:type="pct"/>
          </w:tcPr>
          <w:p w14:paraId="43B32B2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2034</w:t>
            </w:r>
          </w:p>
        </w:tc>
        <w:tc>
          <w:tcPr>
            <w:tcW w:w="230" w:type="pct"/>
          </w:tcPr>
          <w:p w14:paraId="4B8A3FE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20235</w:t>
            </w:r>
          </w:p>
        </w:tc>
        <w:tc>
          <w:tcPr>
            <w:tcW w:w="445" w:type="pct"/>
            <w:hideMark/>
          </w:tcPr>
          <w:p w14:paraId="11C202CB"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CAGR%</w:t>
            </w:r>
            <w:r w:rsidRPr="00CF3589">
              <w:rPr>
                <w:rFonts w:ascii="Roboto" w:eastAsia="Roboto" w:hAnsi="Roboto" w:cs="Arial Unicode MS"/>
                <w:caps/>
                <w:color w:val="FFFFFF"/>
                <w:szCs w:val="20"/>
              </w:rPr>
              <w:br/>
              <w:t>(2025-2035)</w:t>
            </w:r>
          </w:p>
        </w:tc>
      </w:tr>
      <w:tr w:rsidR="0084105B" w:rsidRPr="00CF3589" w14:paraId="7A44AC1F"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0E436D8F" w14:textId="145A6DAD"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w:t>
            </w:r>
          </w:p>
        </w:tc>
        <w:tc>
          <w:tcPr>
            <w:tcW w:w="213" w:type="pct"/>
            <w:noWrap/>
            <w:hideMark/>
          </w:tcPr>
          <w:p w14:paraId="4BCEC35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5628C9E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75D59E7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1F2C4FD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020079A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674891A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6608892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7082E46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68811C9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3C325FF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7398466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33D25FD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28B3CDB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14E8B78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3ED6B20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30" w:type="pct"/>
          </w:tcPr>
          <w:p w14:paraId="4D77AE0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445" w:type="pct"/>
            <w:hideMark/>
          </w:tcPr>
          <w:p w14:paraId="035BF7F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489B05A4"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378C28F5" w14:textId="00039B2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E-methanol (Bio-methanol)</w:t>
            </w:r>
          </w:p>
        </w:tc>
        <w:tc>
          <w:tcPr>
            <w:tcW w:w="213" w:type="pct"/>
            <w:noWrap/>
            <w:hideMark/>
          </w:tcPr>
          <w:p w14:paraId="170C170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45DCEB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473999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07B2F2F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771F4E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07074F3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3E76F1C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742668B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008BECE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130C2B3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54E2B9E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19024E2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087D537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4AF7A42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1961D8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30" w:type="pct"/>
          </w:tcPr>
          <w:p w14:paraId="59B56F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445" w:type="pct"/>
            <w:hideMark/>
          </w:tcPr>
          <w:p w14:paraId="208FD2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5A3C0321"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E344BFA" w14:textId="689C9D11"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 + Green Hydrogen (Hybrid)</w:t>
            </w:r>
          </w:p>
        </w:tc>
        <w:tc>
          <w:tcPr>
            <w:tcW w:w="213" w:type="pct"/>
            <w:noWrap/>
          </w:tcPr>
          <w:p w14:paraId="3753A92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1F8C6C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691EA04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56F700B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5CE3F05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2F87C40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0677D72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3E86874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4A0095E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138349A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2EACA4B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3037EAA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6C31F14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5301AD6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0266DB7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30" w:type="pct"/>
          </w:tcPr>
          <w:p w14:paraId="3EFECFF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445" w:type="pct"/>
          </w:tcPr>
          <w:p w14:paraId="507CAE6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4B0BF51F"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2C6B10B3"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sidRPr="00CF3589">
              <w:rPr>
                <w:rFonts w:ascii="Roboto" w:eastAsia="Roboto" w:hAnsi="Roboto" w:cs="Arial Unicode MS"/>
                <w:b/>
                <w:color w:val="000000"/>
                <w:sz w:val="20"/>
                <w:szCs w:val="19"/>
              </w:rPr>
              <w:t>Total</w:t>
            </w:r>
          </w:p>
        </w:tc>
        <w:tc>
          <w:tcPr>
            <w:tcW w:w="213" w:type="pct"/>
            <w:noWrap/>
          </w:tcPr>
          <w:p w14:paraId="226C65A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33840A6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6B90431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1869FD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351EC5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7893514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46A1BD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45FC27E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7594E55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6C2E716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4CC1449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2D7092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52A7425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75A9F4E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14260D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30" w:type="pct"/>
          </w:tcPr>
          <w:p w14:paraId="12E871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445" w:type="pct"/>
          </w:tcPr>
          <w:p w14:paraId="7A59332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bl>
    <w:p w14:paraId="24C788A5"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sidRPr="00CF3589">
        <w:rPr>
          <w:rFonts w:ascii="Roboto Light" w:eastAsia="Times New Roman" w:hAnsi="Roboto Light" w:cs="Times New Roman"/>
          <w:i/>
          <w:noProof/>
          <w:color w:val="262626"/>
          <w:sz w:val="14"/>
          <w:szCs w:val="20"/>
        </w:rPr>
        <w:t>Source: Primary Interviews, Surveys, Secondary Sources, Web-Based &amp; Paid External Databases, 2025</w:t>
      </w:r>
    </w:p>
    <w:p w14:paraId="5F9E41FD" w14:textId="57BD276A" w:rsidR="0084105B" w:rsidRPr="00CF3589" w:rsidRDefault="0084105B" w:rsidP="00E54645">
      <w:pPr>
        <w:pStyle w:val="QnT-Head4"/>
        <w:rPr>
          <w:rFonts w:eastAsia="Roboto" w:cs="Arial Unicode MS"/>
          <w:caps/>
          <w:noProof/>
          <w:color w:val="009DD9"/>
          <w:sz w:val="28"/>
        </w:rPr>
      </w:pPr>
      <w:bookmarkStart w:id="327" w:name="_Toc227581884"/>
      <w:r w:rsidRPr="00E54645">
        <w:rPr>
          <w:rFonts w:eastAsia="Roboto" w:cs="Arial Unicode MS"/>
          <w:caps/>
          <w:noProof/>
          <w:color w:val="009DD9"/>
          <w:sz w:val="28"/>
        </w:rPr>
        <w:t>CANADA</w:t>
      </w:r>
      <w:r w:rsidRPr="00CF3589">
        <w:rPr>
          <w:rFonts w:eastAsia="Roboto" w:cs="Arial Unicode MS"/>
          <w:caps/>
          <w:noProof/>
          <w:color w:val="009DD9"/>
          <w:sz w:val="28"/>
        </w:rPr>
        <w:t xml:space="preserve"> </w:t>
      </w:r>
      <w:r w:rsidR="00D024D6">
        <w:rPr>
          <w:rFonts w:eastAsia="Roboto" w:cs="Arial Unicode MS"/>
          <w:caps/>
          <w:noProof/>
          <w:color w:val="009DD9"/>
          <w:sz w:val="28"/>
        </w:rPr>
        <w:t>GREEN METHANOL</w:t>
      </w:r>
      <w:r w:rsidRPr="00CF3589">
        <w:rPr>
          <w:rFonts w:eastAsia="Roboto" w:cs="Arial Unicode MS"/>
          <w:caps/>
          <w:noProof/>
          <w:color w:val="009DD9"/>
          <w:sz w:val="28"/>
        </w:rPr>
        <w:t xml:space="preserve"> Market, by </w:t>
      </w:r>
      <w:r w:rsidR="004430D5">
        <w:rPr>
          <w:rFonts w:eastAsia="Roboto" w:cs="Arial Unicode MS"/>
          <w:caps/>
          <w:noProof/>
          <w:color w:val="009DD9"/>
          <w:sz w:val="28"/>
        </w:rPr>
        <w:t>TECHNOLOGY</w:t>
      </w:r>
      <w:r w:rsidRPr="00CF3589">
        <w:rPr>
          <w:rFonts w:eastAsia="Roboto" w:cs="Arial Unicode MS"/>
          <w:caps/>
          <w:noProof/>
          <w:color w:val="009DD9"/>
          <w:sz w:val="28"/>
        </w:rPr>
        <w:t>, 2020 – 2035 (USD MILLION)</w:t>
      </w:r>
      <w:bookmarkEnd w:id="327"/>
    </w:p>
    <w:p w14:paraId="55567069" w14:textId="5E7E47F0" w:rsidR="0084105B" w:rsidRPr="00CF3589" w:rsidRDefault="0084105B" w:rsidP="00E54645">
      <w:pPr>
        <w:pStyle w:val="QnT-TableTitle"/>
        <w:spacing w:line="312" w:lineRule="auto"/>
        <w:rPr>
          <w:rFonts w:ascii="Roboto" w:hAnsi="Roboto"/>
          <w:caps w:val="0"/>
          <w:color w:val="000000"/>
        </w:rPr>
      </w:pPr>
      <w:bookmarkStart w:id="328" w:name="_Toc227581947"/>
      <w:r>
        <w:rPr>
          <w:rFonts w:ascii="Roboto" w:hAnsi="Roboto"/>
          <w:caps w:val="0"/>
          <w:color w:val="000000"/>
        </w:rPr>
        <w:t>CANADA</w:t>
      </w:r>
      <w:r w:rsidRPr="00CF3589">
        <w:rPr>
          <w:rFonts w:ascii="Roboto" w:hAnsi="Roboto"/>
          <w:caps w:val="0"/>
          <w:color w:val="000000"/>
        </w:rPr>
        <w:t xml:space="preserve"> </w:t>
      </w:r>
      <w:r w:rsidR="00D024D6">
        <w:rPr>
          <w:rFonts w:ascii="Roboto" w:hAnsi="Roboto"/>
          <w:caps w:val="0"/>
          <w:color w:val="000000"/>
        </w:rPr>
        <w:t>GREEN METHANOL</w:t>
      </w:r>
      <w:r w:rsidRPr="00CF3589">
        <w:rPr>
          <w:rFonts w:ascii="Roboto" w:hAnsi="Roboto"/>
          <w:caps w:val="0"/>
          <w:color w:val="000000"/>
        </w:rPr>
        <w:t xml:space="preserve"> Market, by </w:t>
      </w:r>
      <w:r w:rsidR="004430D5">
        <w:rPr>
          <w:rFonts w:ascii="Roboto" w:hAnsi="Roboto"/>
          <w:caps w:val="0"/>
          <w:color w:val="000000"/>
        </w:rPr>
        <w:t>TECHNOLOGY</w:t>
      </w:r>
      <w:r w:rsidRPr="00CF3589">
        <w:rPr>
          <w:rFonts w:ascii="Roboto" w:hAnsi="Roboto"/>
          <w:caps w:val="0"/>
          <w:color w:val="000000"/>
        </w:rPr>
        <w:t>, 2020 – 2035 (USD MILLION)</w:t>
      </w:r>
      <w:bookmarkEnd w:id="328"/>
    </w:p>
    <w:tbl>
      <w:tblPr>
        <w:tblStyle w:val="QnT-Table111"/>
        <w:tblW w:w="5000" w:type="pct"/>
        <w:tblLook w:val="04A0" w:firstRow="1" w:lastRow="0" w:firstColumn="1" w:lastColumn="0" w:noHBand="0" w:noVBand="1"/>
      </w:tblPr>
      <w:tblGrid>
        <w:gridCol w:w="5942"/>
        <w:gridCol w:w="721"/>
        <w:gridCol w:w="721"/>
        <w:gridCol w:w="721"/>
        <w:gridCol w:w="721"/>
        <w:gridCol w:w="721"/>
        <w:gridCol w:w="721"/>
        <w:gridCol w:w="721"/>
        <w:gridCol w:w="721"/>
        <w:gridCol w:w="721"/>
        <w:gridCol w:w="721"/>
        <w:gridCol w:w="721"/>
        <w:gridCol w:w="721"/>
        <w:gridCol w:w="721"/>
        <w:gridCol w:w="721"/>
        <w:gridCol w:w="721"/>
        <w:gridCol w:w="721"/>
        <w:gridCol w:w="962"/>
      </w:tblGrid>
      <w:tr w:rsidR="0084105B" w:rsidRPr="00CF3589" w14:paraId="50EA7971"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70233C64" w14:textId="209F9BDD"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sidRPr="00CF3589">
              <w:rPr>
                <w:rFonts w:ascii="Roboto" w:eastAsia="Roboto" w:hAnsi="Roboto" w:cs="Arial Unicode MS"/>
                <w:caps/>
                <w:color w:val="FFFFFF"/>
                <w:szCs w:val="20"/>
              </w:rPr>
              <w:t xml:space="preserve">By </w:t>
            </w:r>
            <w:r w:rsidR="004430D5">
              <w:rPr>
                <w:rFonts w:ascii="Roboto" w:eastAsia="Roboto" w:hAnsi="Roboto" w:cs="Arial Unicode MS"/>
                <w:caps/>
                <w:color w:val="FFFFFF"/>
                <w:szCs w:val="20"/>
              </w:rPr>
              <w:t>TECHNOLOGY</w:t>
            </w:r>
          </w:p>
        </w:tc>
        <w:tc>
          <w:tcPr>
            <w:tcW w:w="195" w:type="pct"/>
            <w:noWrap/>
            <w:hideMark/>
          </w:tcPr>
          <w:p w14:paraId="12D0B6C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2020</w:t>
            </w:r>
          </w:p>
        </w:tc>
        <w:tc>
          <w:tcPr>
            <w:tcW w:w="195" w:type="pct"/>
            <w:noWrap/>
            <w:hideMark/>
          </w:tcPr>
          <w:p w14:paraId="6C0099E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2021</w:t>
            </w:r>
          </w:p>
        </w:tc>
        <w:tc>
          <w:tcPr>
            <w:tcW w:w="195" w:type="pct"/>
            <w:noWrap/>
            <w:hideMark/>
          </w:tcPr>
          <w:p w14:paraId="6E1C1F4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2022</w:t>
            </w:r>
          </w:p>
        </w:tc>
        <w:tc>
          <w:tcPr>
            <w:tcW w:w="195" w:type="pct"/>
            <w:noWrap/>
            <w:hideMark/>
          </w:tcPr>
          <w:p w14:paraId="47E9FA22"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2023</w:t>
            </w:r>
          </w:p>
        </w:tc>
        <w:tc>
          <w:tcPr>
            <w:tcW w:w="195" w:type="pct"/>
            <w:hideMark/>
          </w:tcPr>
          <w:p w14:paraId="762DBB7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2024</w:t>
            </w:r>
          </w:p>
        </w:tc>
        <w:tc>
          <w:tcPr>
            <w:tcW w:w="195" w:type="pct"/>
            <w:hideMark/>
          </w:tcPr>
          <w:p w14:paraId="537EEC7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2025</w:t>
            </w:r>
          </w:p>
        </w:tc>
        <w:tc>
          <w:tcPr>
            <w:tcW w:w="195" w:type="pct"/>
            <w:hideMark/>
          </w:tcPr>
          <w:p w14:paraId="4742C92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2026</w:t>
            </w:r>
          </w:p>
        </w:tc>
        <w:tc>
          <w:tcPr>
            <w:tcW w:w="195" w:type="pct"/>
            <w:hideMark/>
          </w:tcPr>
          <w:p w14:paraId="682CC0C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2027</w:t>
            </w:r>
          </w:p>
        </w:tc>
        <w:tc>
          <w:tcPr>
            <w:tcW w:w="195" w:type="pct"/>
            <w:hideMark/>
          </w:tcPr>
          <w:p w14:paraId="17EC6EA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2028</w:t>
            </w:r>
          </w:p>
        </w:tc>
        <w:tc>
          <w:tcPr>
            <w:tcW w:w="195" w:type="pct"/>
            <w:hideMark/>
          </w:tcPr>
          <w:p w14:paraId="645EE1A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2029</w:t>
            </w:r>
          </w:p>
        </w:tc>
        <w:tc>
          <w:tcPr>
            <w:tcW w:w="195" w:type="pct"/>
            <w:noWrap/>
            <w:hideMark/>
          </w:tcPr>
          <w:p w14:paraId="27029DDB"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2030</w:t>
            </w:r>
          </w:p>
        </w:tc>
        <w:tc>
          <w:tcPr>
            <w:tcW w:w="195" w:type="pct"/>
            <w:noWrap/>
            <w:hideMark/>
          </w:tcPr>
          <w:p w14:paraId="2A6E8F2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2031</w:t>
            </w:r>
          </w:p>
        </w:tc>
        <w:tc>
          <w:tcPr>
            <w:tcW w:w="195" w:type="pct"/>
            <w:noWrap/>
            <w:hideMark/>
          </w:tcPr>
          <w:p w14:paraId="6E76DF0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2032</w:t>
            </w:r>
          </w:p>
        </w:tc>
        <w:tc>
          <w:tcPr>
            <w:tcW w:w="195" w:type="pct"/>
            <w:noWrap/>
            <w:hideMark/>
          </w:tcPr>
          <w:p w14:paraId="6155EB4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2033</w:t>
            </w:r>
          </w:p>
        </w:tc>
        <w:tc>
          <w:tcPr>
            <w:tcW w:w="195" w:type="pct"/>
          </w:tcPr>
          <w:p w14:paraId="3830BCD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2034</w:t>
            </w:r>
          </w:p>
        </w:tc>
        <w:tc>
          <w:tcPr>
            <w:tcW w:w="195" w:type="pct"/>
          </w:tcPr>
          <w:p w14:paraId="40C8819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2035</w:t>
            </w:r>
          </w:p>
        </w:tc>
        <w:tc>
          <w:tcPr>
            <w:tcW w:w="261" w:type="pct"/>
            <w:hideMark/>
          </w:tcPr>
          <w:p w14:paraId="671FFAE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CAGR%</w:t>
            </w:r>
            <w:r w:rsidRPr="00CF3589">
              <w:rPr>
                <w:rFonts w:ascii="Roboto" w:eastAsia="Roboto" w:hAnsi="Roboto" w:cs="Arial Unicode MS"/>
                <w:caps/>
                <w:color w:val="FFFFFF"/>
                <w:szCs w:val="20"/>
              </w:rPr>
              <w:br/>
              <w:t>(2025-2035)</w:t>
            </w:r>
          </w:p>
        </w:tc>
      </w:tr>
      <w:tr w:rsidR="0084105B" w:rsidRPr="00CF3589" w14:paraId="358B4851"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4E41BCFD" w14:textId="493A324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Biomass Gasification</w:t>
            </w:r>
          </w:p>
        </w:tc>
        <w:tc>
          <w:tcPr>
            <w:tcW w:w="195" w:type="pct"/>
            <w:noWrap/>
            <w:hideMark/>
          </w:tcPr>
          <w:p w14:paraId="4AFC270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4673023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45284E9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365CF96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7D90E3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4D02D1A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0032020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984CB3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675D74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41D17BA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C8150B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801B45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646FB11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BE895A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4C1A4D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3DCE9D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61" w:type="pct"/>
            <w:hideMark/>
          </w:tcPr>
          <w:p w14:paraId="2D050B3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02A738A3"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3B622C62" w14:textId="30A383F0"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Fermentation</w:t>
            </w:r>
          </w:p>
        </w:tc>
        <w:tc>
          <w:tcPr>
            <w:tcW w:w="195" w:type="pct"/>
            <w:noWrap/>
            <w:hideMark/>
          </w:tcPr>
          <w:p w14:paraId="404D87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79444EE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4C92D93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38A303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60C418F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DFDA47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669AB3E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7F3B25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3B0E0AF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4C6E77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7DAA9C3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538D27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3FEECD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475E43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65824F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E8FB42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61" w:type="pct"/>
            <w:hideMark/>
          </w:tcPr>
          <w:p w14:paraId="69FF4FD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64C22D9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643481E8" w14:textId="44209CB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Electrochemical Reduction (e-methanol)</w:t>
            </w:r>
          </w:p>
        </w:tc>
        <w:tc>
          <w:tcPr>
            <w:tcW w:w="195" w:type="pct"/>
            <w:noWrap/>
          </w:tcPr>
          <w:p w14:paraId="4D68801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3D05F46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287DE04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0012850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186009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CD23AC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827126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DF904C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538411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A252B2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EF63CC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787946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755575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0054EB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6AAC59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069E66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61" w:type="pct"/>
          </w:tcPr>
          <w:p w14:paraId="79B9B78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3C3546EE"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196390EC"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sidRPr="00CF3589">
              <w:rPr>
                <w:rFonts w:ascii="Roboto" w:eastAsia="Roboto" w:hAnsi="Roboto" w:cs="Arial Unicode MS"/>
                <w:b/>
                <w:color w:val="000000"/>
                <w:sz w:val="20"/>
                <w:szCs w:val="19"/>
              </w:rPr>
              <w:t>Total</w:t>
            </w:r>
          </w:p>
        </w:tc>
        <w:tc>
          <w:tcPr>
            <w:tcW w:w="195" w:type="pct"/>
            <w:noWrap/>
          </w:tcPr>
          <w:p w14:paraId="1BBB71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00F44A9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36DF42E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2E155D0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49F7A3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52056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49750D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C054D6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27747A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504A66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E70F4B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E680F6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922D75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8AC6CB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9D46EB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5A85D7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61" w:type="pct"/>
          </w:tcPr>
          <w:p w14:paraId="67156E4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bl>
    <w:p w14:paraId="03E664BE" w14:textId="063F1988" w:rsid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sidRPr="00CF3589">
        <w:rPr>
          <w:rFonts w:ascii="Roboto Light" w:eastAsia="Times New Roman" w:hAnsi="Roboto Light" w:cs="Times New Roman"/>
          <w:i/>
          <w:noProof/>
          <w:color w:val="262626"/>
          <w:sz w:val="14"/>
          <w:szCs w:val="20"/>
        </w:rPr>
        <w:t>Source: Primary Interviews, Surveys, Secondary Sources, Web-Based &amp; Paid External Databases, 2025</w:t>
      </w:r>
    </w:p>
    <w:p w14:paraId="07575BB9"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2297B83C"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4C41FB81" w14:textId="77777777" w:rsidR="004430D5" w:rsidRPr="00CF3589"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38B38991" w14:textId="2ADAF9D5" w:rsidR="0084105B" w:rsidRPr="00CF3589" w:rsidRDefault="0084105B" w:rsidP="00E54645">
      <w:pPr>
        <w:pStyle w:val="QnT-Head4"/>
        <w:rPr>
          <w:rFonts w:eastAsia="Roboto" w:cs="Arial Unicode MS"/>
          <w:caps/>
          <w:noProof/>
          <w:color w:val="009DD9"/>
          <w:sz w:val="28"/>
        </w:rPr>
      </w:pPr>
      <w:bookmarkStart w:id="329" w:name="_Toc227581885"/>
      <w:r>
        <w:rPr>
          <w:rFonts w:eastAsia="Roboto" w:cs="Arial Unicode MS"/>
          <w:caps/>
          <w:noProof/>
          <w:color w:val="009DD9"/>
          <w:sz w:val="28"/>
        </w:rPr>
        <w:lastRenderedPageBreak/>
        <w:t>CANADA</w:t>
      </w:r>
      <w:r w:rsidRPr="00CF3589">
        <w:rPr>
          <w:rFonts w:eastAsia="Roboto" w:cs="Arial Unicode MS"/>
          <w:caps/>
          <w:noProof/>
          <w:color w:val="009DD9"/>
          <w:sz w:val="28"/>
        </w:rPr>
        <w:t xml:space="preserve"> </w:t>
      </w:r>
      <w:r w:rsidR="00D024D6">
        <w:rPr>
          <w:rFonts w:eastAsia="Roboto" w:cs="Arial Unicode MS"/>
          <w:caps/>
          <w:noProof/>
          <w:color w:val="009DD9"/>
          <w:sz w:val="28"/>
        </w:rPr>
        <w:t>GREEN METHANOL</w:t>
      </w:r>
      <w:r w:rsidRPr="00CF3589">
        <w:rPr>
          <w:rFonts w:eastAsia="Roboto" w:cs="Arial Unicode MS"/>
          <w:caps/>
          <w:noProof/>
          <w:color w:val="009DD9"/>
          <w:sz w:val="28"/>
        </w:rPr>
        <w:t xml:space="preserve"> Market, by </w:t>
      </w:r>
      <w:r w:rsidR="00011246">
        <w:rPr>
          <w:rFonts w:eastAsia="Roboto" w:cs="Arial Unicode MS"/>
          <w:caps/>
          <w:noProof/>
          <w:color w:val="009DD9"/>
          <w:sz w:val="28"/>
        </w:rPr>
        <w:t>Application</w:t>
      </w:r>
      <w:r w:rsidRPr="00CF3589">
        <w:rPr>
          <w:rFonts w:eastAsia="Roboto" w:cs="Arial Unicode MS"/>
          <w:caps/>
          <w:noProof/>
          <w:color w:val="009DD9"/>
          <w:sz w:val="28"/>
        </w:rPr>
        <w:t>, 2020 – 2035 (USD MILLION)</w:t>
      </w:r>
      <w:bookmarkEnd w:id="329"/>
    </w:p>
    <w:p w14:paraId="5AB15086" w14:textId="346DBE22" w:rsidR="0084105B" w:rsidRPr="00CF3589" w:rsidRDefault="0084105B" w:rsidP="00E54645">
      <w:pPr>
        <w:pStyle w:val="QnT-TableTitle"/>
        <w:spacing w:line="312" w:lineRule="auto"/>
        <w:rPr>
          <w:rFonts w:ascii="Roboto" w:hAnsi="Roboto"/>
          <w:caps w:val="0"/>
          <w:color w:val="000000"/>
        </w:rPr>
      </w:pPr>
      <w:bookmarkStart w:id="330" w:name="_Toc227581948"/>
      <w:r>
        <w:rPr>
          <w:rFonts w:ascii="Roboto" w:hAnsi="Roboto"/>
          <w:caps w:val="0"/>
          <w:color w:val="000000"/>
        </w:rPr>
        <w:t>CANADA</w:t>
      </w:r>
      <w:r w:rsidRPr="00CF3589">
        <w:rPr>
          <w:rFonts w:ascii="Roboto" w:hAnsi="Roboto"/>
          <w:caps w:val="0"/>
          <w:color w:val="000000"/>
        </w:rPr>
        <w:t xml:space="preserve"> </w:t>
      </w:r>
      <w:r w:rsidR="00D024D6">
        <w:rPr>
          <w:rFonts w:ascii="Roboto" w:hAnsi="Roboto"/>
          <w:caps w:val="0"/>
          <w:color w:val="000000"/>
        </w:rPr>
        <w:t>GREEN METHANOL</w:t>
      </w:r>
      <w:r w:rsidRPr="00CF3589">
        <w:rPr>
          <w:rFonts w:ascii="Roboto" w:hAnsi="Roboto"/>
          <w:caps w:val="0"/>
          <w:color w:val="000000"/>
        </w:rPr>
        <w:t xml:space="preserve"> Market, by </w:t>
      </w:r>
      <w:r w:rsidR="00011246">
        <w:rPr>
          <w:rFonts w:ascii="Roboto" w:hAnsi="Roboto"/>
          <w:caps w:val="0"/>
          <w:color w:val="000000"/>
        </w:rPr>
        <w:t>Application</w:t>
      </w:r>
      <w:r w:rsidRPr="00CF3589">
        <w:rPr>
          <w:rFonts w:ascii="Roboto" w:hAnsi="Roboto"/>
          <w:caps w:val="0"/>
          <w:color w:val="000000"/>
        </w:rPr>
        <w:t>, 2020 – 2035 (USD MILLION)</w:t>
      </w:r>
      <w:bookmarkEnd w:id="330"/>
    </w:p>
    <w:tbl>
      <w:tblPr>
        <w:tblStyle w:val="QnT-Table121"/>
        <w:tblW w:w="5000" w:type="pct"/>
        <w:tblLook w:val="04A0" w:firstRow="1" w:lastRow="0" w:firstColumn="1" w:lastColumn="0" w:noHBand="0" w:noVBand="1"/>
      </w:tblPr>
      <w:tblGrid>
        <w:gridCol w:w="5895"/>
        <w:gridCol w:w="721"/>
        <w:gridCol w:w="721"/>
        <w:gridCol w:w="721"/>
        <w:gridCol w:w="721"/>
        <w:gridCol w:w="721"/>
        <w:gridCol w:w="721"/>
        <w:gridCol w:w="721"/>
        <w:gridCol w:w="721"/>
        <w:gridCol w:w="721"/>
        <w:gridCol w:w="721"/>
        <w:gridCol w:w="721"/>
        <w:gridCol w:w="721"/>
        <w:gridCol w:w="721"/>
        <w:gridCol w:w="721"/>
        <w:gridCol w:w="721"/>
        <w:gridCol w:w="721"/>
        <w:gridCol w:w="1009"/>
      </w:tblGrid>
      <w:tr w:rsidR="0084105B" w:rsidRPr="00CF3589" w14:paraId="6AD94BB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F6AFE24" w14:textId="073A75F8" w:rsidR="0084105B" w:rsidRPr="00CF3589" w:rsidRDefault="0084105B" w:rsidP="0084105B">
            <w:pPr>
              <w:spacing w:beforeLines="20" w:before="48" w:afterLines="20" w:after="48" w:line="240" w:lineRule="auto"/>
              <w:rPr>
                <w:rFonts w:ascii="Roboto" w:eastAsia="Roboto" w:hAnsi="Roboto" w:cs="Arial Unicode MS"/>
                <w:caps/>
                <w:color w:val="FFFFFF"/>
                <w:szCs w:val="20"/>
              </w:rPr>
            </w:pPr>
            <w:r w:rsidRPr="00CF3589">
              <w:rPr>
                <w:rFonts w:ascii="Roboto" w:eastAsia="Roboto" w:hAnsi="Roboto" w:cs="Arial Unicode MS"/>
                <w:caps/>
                <w:color w:val="FFFFFF"/>
                <w:szCs w:val="20"/>
              </w:rPr>
              <w:t xml:space="preserve">By </w:t>
            </w:r>
            <w:r w:rsidR="00011246">
              <w:rPr>
                <w:rFonts w:ascii="Roboto" w:eastAsia="Roboto" w:hAnsi="Roboto" w:cs="Arial Unicode MS"/>
                <w:caps/>
                <w:color w:val="FFFFFF"/>
                <w:szCs w:val="20"/>
              </w:rPr>
              <w:t>Application</w:t>
            </w:r>
          </w:p>
        </w:tc>
        <w:tc>
          <w:tcPr>
            <w:tcW w:w="195" w:type="pct"/>
            <w:noWrap/>
            <w:hideMark/>
          </w:tcPr>
          <w:p w14:paraId="26A4A6A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2020</w:t>
            </w:r>
          </w:p>
        </w:tc>
        <w:tc>
          <w:tcPr>
            <w:tcW w:w="195" w:type="pct"/>
            <w:noWrap/>
            <w:hideMark/>
          </w:tcPr>
          <w:p w14:paraId="159982D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2021</w:t>
            </w:r>
          </w:p>
        </w:tc>
        <w:tc>
          <w:tcPr>
            <w:tcW w:w="195" w:type="pct"/>
            <w:noWrap/>
            <w:hideMark/>
          </w:tcPr>
          <w:p w14:paraId="3D3D8B2F"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2022</w:t>
            </w:r>
          </w:p>
        </w:tc>
        <w:tc>
          <w:tcPr>
            <w:tcW w:w="195" w:type="pct"/>
            <w:noWrap/>
            <w:hideMark/>
          </w:tcPr>
          <w:p w14:paraId="7D11676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2023</w:t>
            </w:r>
          </w:p>
        </w:tc>
        <w:tc>
          <w:tcPr>
            <w:tcW w:w="195" w:type="pct"/>
            <w:hideMark/>
          </w:tcPr>
          <w:p w14:paraId="1FB9F39B"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2024</w:t>
            </w:r>
          </w:p>
        </w:tc>
        <w:tc>
          <w:tcPr>
            <w:tcW w:w="195" w:type="pct"/>
            <w:hideMark/>
          </w:tcPr>
          <w:p w14:paraId="3BC3328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2025</w:t>
            </w:r>
          </w:p>
        </w:tc>
        <w:tc>
          <w:tcPr>
            <w:tcW w:w="195" w:type="pct"/>
            <w:hideMark/>
          </w:tcPr>
          <w:p w14:paraId="4A769892"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2026</w:t>
            </w:r>
          </w:p>
        </w:tc>
        <w:tc>
          <w:tcPr>
            <w:tcW w:w="195" w:type="pct"/>
            <w:hideMark/>
          </w:tcPr>
          <w:p w14:paraId="42C7FAF8"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2027</w:t>
            </w:r>
          </w:p>
        </w:tc>
        <w:tc>
          <w:tcPr>
            <w:tcW w:w="195" w:type="pct"/>
            <w:hideMark/>
          </w:tcPr>
          <w:p w14:paraId="0CF3E572"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2028</w:t>
            </w:r>
          </w:p>
        </w:tc>
        <w:tc>
          <w:tcPr>
            <w:tcW w:w="195" w:type="pct"/>
            <w:hideMark/>
          </w:tcPr>
          <w:p w14:paraId="03B608BB"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2029</w:t>
            </w:r>
          </w:p>
        </w:tc>
        <w:tc>
          <w:tcPr>
            <w:tcW w:w="195" w:type="pct"/>
            <w:noWrap/>
            <w:hideMark/>
          </w:tcPr>
          <w:p w14:paraId="797997E4"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2030</w:t>
            </w:r>
          </w:p>
        </w:tc>
        <w:tc>
          <w:tcPr>
            <w:tcW w:w="195" w:type="pct"/>
            <w:noWrap/>
            <w:hideMark/>
          </w:tcPr>
          <w:p w14:paraId="48C4FB3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2031</w:t>
            </w:r>
          </w:p>
        </w:tc>
        <w:tc>
          <w:tcPr>
            <w:tcW w:w="195" w:type="pct"/>
            <w:noWrap/>
            <w:hideMark/>
          </w:tcPr>
          <w:p w14:paraId="47E74547"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2032</w:t>
            </w:r>
          </w:p>
        </w:tc>
        <w:tc>
          <w:tcPr>
            <w:tcW w:w="195" w:type="pct"/>
            <w:noWrap/>
            <w:hideMark/>
          </w:tcPr>
          <w:p w14:paraId="0E5980C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2033</w:t>
            </w:r>
          </w:p>
        </w:tc>
        <w:tc>
          <w:tcPr>
            <w:tcW w:w="195" w:type="pct"/>
          </w:tcPr>
          <w:p w14:paraId="1AADE674"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2034</w:t>
            </w:r>
          </w:p>
        </w:tc>
        <w:tc>
          <w:tcPr>
            <w:tcW w:w="195" w:type="pct"/>
          </w:tcPr>
          <w:p w14:paraId="1C6E9E4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2035</w:t>
            </w:r>
          </w:p>
        </w:tc>
        <w:tc>
          <w:tcPr>
            <w:tcW w:w="275" w:type="pct"/>
            <w:hideMark/>
          </w:tcPr>
          <w:p w14:paraId="5ABB9F40"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CAGR%</w:t>
            </w:r>
            <w:r w:rsidRPr="00CF3589">
              <w:rPr>
                <w:rFonts w:ascii="Roboto" w:eastAsia="Roboto" w:hAnsi="Roboto" w:cs="Arial Unicode MS"/>
                <w:caps/>
                <w:color w:val="FFFFFF"/>
                <w:szCs w:val="20"/>
              </w:rPr>
              <w:br/>
              <w:t>(2025-2035)</w:t>
            </w:r>
          </w:p>
        </w:tc>
      </w:tr>
      <w:tr w:rsidR="0084105B" w:rsidRPr="00CF3589" w14:paraId="7313B6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D399F4B" w14:textId="79D39E71"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Marine Fuel</w:t>
            </w:r>
          </w:p>
        </w:tc>
        <w:tc>
          <w:tcPr>
            <w:tcW w:w="195" w:type="pct"/>
            <w:noWrap/>
            <w:hideMark/>
          </w:tcPr>
          <w:p w14:paraId="16A0B99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2EFBC7C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0C2C819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2274B60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7278168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040495F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3EFA715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8DBB29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0F5EE80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46F73B1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5A2BB3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EF43E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B1B712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06CFF39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2C040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477FA4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75" w:type="pct"/>
            <w:hideMark/>
          </w:tcPr>
          <w:p w14:paraId="19C9F04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6CB5ECB5"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64382A6" w14:textId="4DBC4ACB"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Chemical Feedstock</w:t>
            </w:r>
          </w:p>
        </w:tc>
        <w:tc>
          <w:tcPr>
            <w:tcW w:w="195" w:type="pct"/>
            <w:noWrap/>
            <w:hideMark/>
          </w:tcPr>
          <w:p w14:paraId="76F80C9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250716F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1C08674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096F0A6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03EFC6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0935AC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00DA23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3614D46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82429C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7E63E5B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970E50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B0E99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A1836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6DDEB2F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383AB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D461A5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75" w:type="pct"/>
            <w:hideMark/>
          </w:tcPr>
          <w:p w14:paraId="456C744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7369B6E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A46D3F1" w14:textId="428429D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Power Generation</w:t>
            </w:r>
          </w:p>
        </w:tc>
        <w:tc>
          <w:tcPr>
            <w:tcW w:w="195" w:type="pct"/>
            <w:noWrap/>
          </w:tcPr>
          <w:p w14:paraId="2A3D85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1537DEF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1B7069B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4293703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D458BD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01242A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7938CB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28AC52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0B9BC7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07EDDA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E0ABFD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D6D6E7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A33DE9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2F011E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EEB1E0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CEC20A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75" w:type="pct"/>
          </w:tcPr>
          <w:p w14:paraId="39AE6BC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763A659E"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99A1D7F" w14:textId="23FD1870"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Automotive Fuel</w:t>
            </w:r>
          </w:p>
        </w:tc>
        <w:tc>
          <w:tcPr>
            <w:tcW w:w="195" w:type="pct"/>
            <w:noWrap/>
          </w:tcPr>
          <w:p w14:paraId="686A74D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5712396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7131B6B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1B3BFD4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76F478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317161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7B7AF0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CC343C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A0B78F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52C6F9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4C13E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4768F4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362873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5EABB6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9231CB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311F70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75" w:type="pct"/>
          </w:tcPr>
          <w:p w14:paraId="333E406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5D86216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1B1CDD0"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sidRPr="00CF3589">
              <w:rPr>
                <w:rFonts w:ascii="Roboto" w:eastAsia="Roboto" w:hAnsi="Roboto" w:cs="Arial Unicode MS"/>
                <w:b/>
                <w:color w:val="000000"/>
                <w:sz w:val="20"/>
                <w:szCs w:val="19"/>
              </w:rPr>
              <w:t>Total</w:t>
            </w:r>
          </w:p>
        </w:tc>
        <w:tc>
          <w:tcPr>
            <w:tcW w:w="195" w:type="pct"/>
            <w:noWrap/>
          </w:tcPr>
          <w:p w14:paraId="1D315BB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099822F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2C826A5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2237960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9836A6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194CAE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439CF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8C9D1B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17FFE3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648C44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09D822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597BCC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932A1F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67D7C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72B2FB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ED1DFF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75" w:type="pct"/>
          </w:tcPr>
          <w:p w14:paraId="1488C1F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bl>
    <w:p w14:paraId="7DBB81B7"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sidRPr="00CF3589">
        <w:rPr>
          <w:rFonts w:ascii="Roboto Light" w:eastAsia="Times New Roman" w:hAnsi="Roboto Light" w:cs="Times New Roman"/>
          <w:i/>
          <w:noProof/>
          <w:color w:val="262626"/>
          <w:sz w:val="14"/>
          <w:szCs w:val="20"/>
        </w:rPr>
        <w:t>Source: Primary Interviews, Surveys, Secondary Sources, Web-Based &amp; Paid External Databases, 2025</w:t>
      </w:r>
    </w:p>
    <w:p w14:paraId="3DC31786"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006A5476"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0A36F21C"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60E42381" w14:textId="77777777" w:rsidR="004430D5" w:rsidRDefault="004430D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78F2DB56" w14:textId="7F00143A"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4114F832" w14:textId="58705AEC"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695CF662" w14:textId="61694A4B"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1F53F9FD" w14:textId="213B0660"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2C5AA607" w14:textId="77777777" w:rsidR="002D58F4" w:rsidRPr="00142691" w:rsidRDefault="002D58F4" w:rsidP="003B0C3B">
      <w:pPr>
        <w:pStyle w:val="QnT-Head2"/>
      </w:pPr>
      <w:bookmarkStart w:id="331" w:name="_Toc196868415"/>
      <w:bookmarkStart w:id="332" w:name="_Toc197355398"/>
      <w:bookmarkStart w:id="333" w:name="_Toc227581886"/>
      <w:bookmarkEnd w:id="324"/>
      <w:r>
        <w:lastRenderedPageBreak/>
        <w:t>Mexico</w:t>
      </w:r>
      <w:bookmarkEnd w:id="331"/>
      <w:bookmarkEnd w:id="332"/>
      <w:bookmarkEnd w:id="333"/>
    </w:p>
    <w:p w14:paraId="2CA027B9" w14:textId="08438C06" w:rsidR="002D58F4" w:rsidRPr="00694D7C" w:rsidRDefault="002D58F4" w:rsidP="00694D7C">
      <w:pPr>
        <w:pStyle w:val="QnT-FigureTitle"/>
      </w:pPr>
      <w:bookmarkStart w:id="334" w:name="_Toc196868189"/>
      <w:bookmarkStart w:id="335" w:name="_Toc197353863"/>
      <w:bookmarkStart w:id="336" w:name="_Toc229142632"/>
      <w:r w:rsidRPr="00694D7C">
        <w:t xml:space="preserve">Mexico </w:t>
      </w:r>
      <w:r w:rsidR="00D024D6">
        <w:t>GREEN METHANOL</w:t>
      </w:r>
      <w:r w:rsidRPr="00694D7C">
        <w:t xml:space="preserve"> Market, </w:t>
      </w:r>
      <w:r w:rsidR="008D7627">
        <w:t xml:space="preserve">2020 </w:t>
      </w:r>
      <w:r w:rsidR="00C81C16">
        <w:t>–</w:t>
      </w:r>
      <w:r w:rsidR="008D7627">
        <w:t xml:space="preserve"> 2035</w:t>
      </w:r>
      <w:bookmarkEnd w:id="334"/>
      <w:bookmarkEnd w:id="335"/>
      <w:r w:rsidR="00C81C16">
        <w:t xml:space="preserve"> </w:t>
      </w:r>
      <w:r w:rsidR="00C81C16" w:rsidRPr="00C81C16">
        <w:t>(USD MILLION)</w:t>
      </w:r>
      <w:bookmarkEnd w:id="336"/>
    </w:p>
    <w:p w14:paraId="1720A6A2" w14:textId="77777777" w:rsidR="002D58F4" w:rsidRDefault="00C81C16" w:rsidP="002D58F4">
      <w:pPr>
        <w:pStyle w:val="QnT-Figureline"/>
      </w:pPr>
      <w:r w:rsidRPr="00C81C16">
        <w:rPr>
          <w:noProof/>
          <w:lang w:val="en-US" w:eastAsia="en-US"/>
        </w:rPr>
        <w:drawing>
          <wp:inline distT="0" distB="0" distL="0" distR="0" wp14:anchorId="4D5A2A81" wp14:editId="171D6684">
            <wp:extent cx="10982325" cy="3476625"/>
            <wp:effectExtent l="0" t="0" r="0" b="0"/>
            <wp:docPr id="9056611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5AA55C72" w14:textId="20816981" w:rsidR="002D58F4" w:rsidRPr="005F52AE" w:rsidRDefault="002D58F4" w:rsidP="002D58F4">
      <w:pPr>
        <w:pStyle w:val="QnT-Source"/>
      </w:pPr>
      <w:r>
        <w:t xml:space="preserve">Source: Primary Interviews, Surveys, Secondary Sources, </w:t>
      </w:r>
      <w:r w:rsidR="00611901">
        <w:t>Web-Based</w:t>
      </w:r>
      <w:r>
        <w:t xml:space="preserve"> &amp; Paid External Databases, </w:t>
      </w:r>
      <w:r w:rsidR="005B0BEE">
        <w:t>2025</w:t>
      </w:r>
    </w:p>
    <w:p w14:paraId="14D85D77" w14:textId="77777777" w:rsidR="00813AE0" w:rsidRDefault="00813AE0" w:rsidP="00813AE0">
      <w:bookmarkStart w:id="337" w:name="_Toc196868417"/>
    </w:p>
    <w:p w14:paraId="4B866A82" w14:textId="77777777" w:rsidR="00813AE0" w:rsidRDefault="00813AE0" w:rsidP="00813AE0"/>
    <w:p w14:paraId="7EB0D39E" w14:textId="77777777" w:rsidR="00813AE0" w:rsidRDefault="00813AE0" w:rsidP="00813AE0"/>
    <w:p w14:paraId="70CE33FB" w14:textId="77777777" w:rsidR="0084105B" w:rsidRDefault="0084105B" w:rsidP="00813AE0"/>
    <w:p w14:paraId="7202B880" w14:textId="2A61BCA2" w:rsidR="0084105B" w:rsidRPr="00CF3589" w:rsidRDefault="0084105B" w:rsidP="00E54645">
      <w:pPr>
        <w:pStyle w:val="QnT-Head4"/>
        <w:rPr>
          <w:rFonts w:eastAsia="Roboto" w:cs="Arial Unicode MS"/>
          <w:caps/>
          <w:noProof/>
          <w:color w:val="009DD9"/>
          <w:sz w:val="28"/>
        </w:rPr>
      </w:pPr>
      <w:bookmarkStart w:id="338" w:name="_Toc227581887"/>
      <w:r>
        <w:rPr>
          <w:rFonts w:eastAsia="Roboto" w:cs="Arial Unicode MS"/>
          <w:caps/>
          <w:noProof/>
          <w:color w:val="009DD9"/>
          <w:sz w:val="28"/>
        </w:rPr>
        <w:lastRenderedPageBreak/>
        <w:t xml:space="preserve">MEXICO </w:t>
      </w:r>
      <w:r w:rsidR="00D024D6">
        <w:rPr>
          <w:rFonts w:eastAsia="Roboto" w:cs="Arial Unicode MS"/>
          <w:caps/>
          <w:noProof/>
          <w:color w:val="009DD9"/>
          <w:sz w:val="28"/>
        </w:rPr>
        <w:t>GREEN METHANOL</w:t>
      </w:r>
      <w:r w:rsidRPr="00CF3589">
        <w:rPr>
          <w:rFonts w:eastAsia="Roboto" w:cs="Arial Unicode MS"/>
          <w:caps/>
          <w:noProof/>
          <w:color w:val="009DD9"/>
          <w:sz w:val="28"/>
        </w:rPr>
        <w:t xml:space="preserve"> Market, by </w:t>
      </w:r>
      <w:r w:rsidR="00D024D6">
        <w:rPr>
          <w:rFonts w:eastAsia="Roboto" w:cs="Arial Unicode MS"/>
          <w:caps/>
          <w:noProof/>
          <w:color w:val="009DD9"/>
          <w:sz w:val="28"/>
        </w:rPr>
        <w:t>Type</w:t>
      </w:r>
      <w:r w:rsidRPr="00CF3589">
        <w:rPr>
          <w:rFonts w:eastAsia="Roboto" w:cs="Arial Unicode MS"/>
          <w:caps/>
          <w:noProof/>
          <w:color w:val="009DD9"/>
          <w:sz w:val="28"/>
        </w:rPr>
        <w:t>, 2020 – 2035 (USD MILLION)</w:t>
      </w:r>
      <w:bookmarkEnd w:id="338"/>
    </w:p>
    <w:p w14:paraId="6D6CFAF0" w14:textId="2CBE960B" w:rsidR="0084105B" w:rsidRPr="00CF3589" w:rsidRDefault="0084105B" w:rsidP="00E54645">
      <w:pPr>
        <w:pStyle w:val="QnT-TableTitle"/>
        <w:spacing w:line="312" w:lineRule="auto"/>
        <w:rPr>
          <w:rFonts w:ascii="Roboto" w:hAnsi="Roboto"/>
          <w:caps w:val="0"/>
          <w:color w:val="000000"/>
        </w:rPr>
      </w:pPr>
      <w:bookmarkStart w:id="339" w:name="_Toc227581949"/>
      <w:r>
        <w:rPr>
          <w:rFonts w:ascii="Roboto" w:hAnsi="Roboto"/>
          <w:caps w:val="0"/>
          <w:color w:val="000000"/>
        </w:rPr>
        <w:t>MEXICO</w:t>
      </w:r>
      <w:r w:rsidRPr="00CF3589">
        <w:rPr>
          <w:rFonts w:ascii="Roboto" w:hAnsi="Roboto"/>
          <w:caps w:val="0"/>
          <w:color w:val="000000"/>
        </w:rPr>
        <w:t xml:space="preserve"> </w:t>
      </w:r>
      <w:r w:rsidR="00D024D6">
        <w:rPr>
          <w:rFonts w:ascii="Roboto" w:hAnsi="Roboto"/>
          <w:caps w:val="0"/>
          <w:color w:val="000000"/>
        </w:rPr>
        <w:t>GREEN METHANOL</w:t>
      </w:r>
      <w:r w:rsidRPr="00CF3589">
        <w:rPr>
          <w:rFonts w:ascii="Roboto" w:hAnsi="Roboto"/>
          <w:caps w:val="0"/>
          <w:color w:val="000000"/>
        </w:rPr>
        <w:t xml:space="preserve"> Market, by </w:t>
      </w:r>
      <w:r w:rsidR="00D024D6">
        <w:rPr>
          <w:rFonts w:ascii="Roboto" w:hAnsi="Roboto"/>
          <w:caps w:val="0"/>
          <w:color w:val="000000"/>
        </w:rPr>
        <w:t>Type</w:t>
      </w:r>
      <w:r w:rsidRPr="00CF3589">
        <w:rPr>
          <w:rFonts w:ascii="Roboto" w:hAnsi="Roboto"/>
          <w:caps w:val="0"/>
          <w:color w:val="000000"/>
        </w:rPr>
        <w:t>, 2020 – 2035 (USD MILLION)</w:t>
      </w:r>
      <w:bookmarkEnd w:id="339"/>
    </w:p>
    <w:tbl>
      <w:tblPr>
        <w:tblStyle w:val="QnT-Table14"/>
        <w:tblW w:w="5000" w:type="pct"/>
        <w:tblLook w:val="04A0" w:firstRow="1" w:lastRow="0" w:firstColumn="1" w:lastColumn="0" w:noHBand="0" w:noVBand="1"/>
      </w:tblPr>
      <w:tblGrid>
        <w:gridCol w:w="4163"/>
        <w:gridCol w:w="785"/>
        <w:gridCol w:w="785"/>
        <w:gridCol w:w="786"/>
        <w:gridCol w:w="786"/>
        <w:gridCol w:w="786"/>
        <w:gridCol w:w="786"/>
        <w:gridCol w:w="786"/>
        <w:gridCol w:w="786"/>
        <w:gridCol w:w="786"/>
        <w:gridCol w:w="786"/>
        <w:gridCol w:w="786"/>
        <w:gridCol w:w="786"/>
        <w:gridCol w:w="786"/>
        <w:gridCol w:w="786"/>
        <w:gridCol w:w="786"/>
        <w:gridCol w:w="848"/>
        <w:gridCol w:w="1641"/>
      </w:tblGrid>
      <w:tr w:rsidR="0084105B" w:rsidRPr="00CF3589" w14:paraId="41CC6801"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08E3AD85" w14:textId="54FDB6D1"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sidRPr="00CF3589">
              <w:rPr>
                <w:rFonts w:ascii="Roboto" w:eastAsia="Roboto" w:hAnsi="Roboto" w:cs="Arial Unicode MS"/>
                <w:caps/>
                <w:color w:val="FFFFFF"/>
                <w:szCs w:val="20"/>
              </w:rPr>
              <w:t xml:space="preserve">By </w:t>
            </w:r>
            <w:r w:rsidR="00D024D6">
              <w:rPr>
                <w:rFonts w:ascii="Roboto" w:eastAsia="Roboto" w:hAnsi="Roboto" w:cs="Arial Unicode MS"/>
                <w:caps/>
                <w:color w:val="FFFFFF"/>
                <w:szCs w:val="20"/>
              </w:rPr>
              <w:t>Type</w:t>
            </w:r>
            <w:r w:rsidRPr="00CF3589">
              <w:rPr>
                <w:rFonts w:ascii="Roboto" w:eastAsia="Roboto" w:hAnsi="Roboto" w:cs="Arial Unicode MS"/>
                <w:caps/>
                <w:color w:val="FFFFFF"/>
                <w:szCs w:val="20"/>
              </w:rPr>
              <w:t xml:space="preserve"> </w:t>
            </w:r>
          </w:p>
        </w:tc>
        <w:tc>
          <w:tcPr>
            <w:tcW w:w="213" w:type="pct"/>
            <w:noWrap/>
            <w:hideMark/>
          </w:tcPr>
          <w:p w14:paraId="2184833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2020</w:t>
            </w:r>
          </w:p>
        </w:tc>
        <w:tc>
          <w:tcPr>
            <w:tcW w:w="213" w:type="pct"/>
            <w:noWrap/>
            <w:hideMark/>
          </w:tcPr>
          <w:p w14:paraId="73A980E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2021</w:t>
            </w:r>
          </w:p>
        </w:tc>
        <w:tc>
          <w:tcPr>
            <w:tcW w:w="213" w:type="pct"/>
            <w:noWrap/>
            <w:hideMark/>
          </w:tcPr>
          <w:p w14:paraId="48C4290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2022</w:t>
            </w:r>
          </w:p>
        </w:tc>
        <w:tc>
          <w:tcPr>
            <w:tcW w:w="213" w:type="pct"/>
            <w:noWrap/>
            <w:hideMark/>
          </w:tcPr>
          <w:p w14:paraId="2866505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2023</w:t>
            </w:r>
          </w:p>
        </w:tc>
        <w:tc>
          <w:tcPr>
            <w:tcW w:w="213" w:type="pct"/>
            <w:hideMark/>
          </w:tcPr>
          <w:p w14:paraId="782554A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2024</w:t>
            </w:r>
          </w:p>
        </w:tc>
        <w:tc>
          <w:tcPr>
            <w:tcW w:w="213" w:type="pct"/>
            <w:hideMark/>
          </w:tcPr>
          <w:p w14:paraId="4B2C665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2025</w:t>
            </w:r>
          </w:p>
        </w:tc>
        <w:tc>
          <w:tcPr>
            <w:tcW w:w="213" w:type="pct"/>
            <w:hideMark/>
          </w:tcPr>
          <w:p w14:paraId="015F57A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2026</w:t>
            </w:r>
          </w:p>
        </w:tc>
        <w:tc>
          <w:tcPr>
            <w:tcW w:w="213" w:type="pct"/>
            <w:hideMark/>
          </w:tcPr>
          <w:p w14:paraId="41B243B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2027</w:t>
            </w:r>
          </w:p>
        </w:tc>
        <w:tc>
          <w:tcPr>
            <w:tcW w:w="213" w:type="pct"/>
            <w:hideMark/>
          </w:tcPr>
          <w:p w14:paraId="6EDB7C3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2028</w:t>
            </w:r>
          </w:p>
        </w:tc>
        <w:tc>
          <w:tcPr>
            <w:tcW w:w="213" w:type="pct"/>
            <w:hideMark/>
          </w:tcPr>
          <w:p w14:paraId="753A62D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2029</w:t>
            </w:r>
          </w:p>
        </w:tc>
        <w:tc>
          <w:tcPr>
            <w:tcW w:w="213" w:type="pct"/>
            <w:noWrap/>
            <w:hideMark/>
          </w:tcPr>
          <w:p w14:paraId="5BEF9A5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2030</w:t>
            </w:r>
          </w:p>
        </w:tc>
        <w:tc>
          <w:tcPr>
            <w:tcW w:w="213" w:type="pct"/>
            <w:noWrap/>
            <w:hideMark/>
          </w:tcPr>
          <w:p w14:paraId="1201D92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2031</w:t>
            </w:r>
          </w:p>
        </w:tc>
        <w:tc>
          <w:tcPr>
            <w:tcW w:w="213" w:type="pct"/>
            <w:noWrap/>
            <w:hideMark/>
          </w:tcPr>
          <w:p w14:paraId="6BF447D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2032</w:t>
            </w:r>
          </w:p>
        </w:tc>
        <w:tc>
          <w:tcPr>
            <w:tcW w:w="213" w:type="pct"/>
            <w:noWrap/>
            <w:hideMark/>
          </w:tcPr>
          <w:p w14:paraId="1574F6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2033</w:t>
            </w:r>
          </w:p>
        </w:tc>
        <w:tc>
          <w:tcPr>
            <w:tcW w:w="213" w:type="pct"/>
          </w:tcPr>
          <w:p w14:paraId="431E55B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2034</w:t>
            </w:r>
          </w:p>
        </w:tc>
        <w:tc>
          <w:tcPr>
            <w:tcW w:w="230" w:type="pct"/>
          </w:tcPr>
          <w:p w14:paraId="7DCA339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20235</w:t>
            </w:r>
          </w:p>
        </w:tc>
        <w:tc>
          <w:tcPr>
            <w:tcW w:w="445" w:type="pct"/>
            <w:hideMark/>
          </w:tcPr>
          <w:p w14:paraId="51298B2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CAGR%</w:t>
            </w:r>
            <w:r w:rsidRPr="00CF3589">
              <w:rPr>
                <w:rFonts w:ascii="Roboto" w:eastAsia="Roboto" w:hAnsi="Roboto" w:cs="Arial Unicode MS"/>
                <w:caps/>
                <w:color w:val="FFFFFF"/>
                <w:szCs w:val="20"/>
              </w:rPr>
              <w:br/>
              <w:t>(2025-2035)</w:t>
            </w:r>
          </w:p>
        </w:tc>
      </w:tr>
      <w:tr w:rsidR="0084105B" w:rsidRPr="00CF3589" w14:paraId="7E03A4A7"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59BECC79" w14:textId="44C1722B"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w:t>
            </w:r>
          </w:p>
        </w:tc>
        <w:tc>
          <w:tcPr>
            <w:tcW w:w="213" w:type="pct"/>
            <w:noWrap/>
            <w:hideMark/>
          </w:tcPr>
          <w:p w14:paraId="07B71D3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16E7B57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5229A0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21F2A13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741E62C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4CC19E2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3ADC267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2ABB775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74DE50F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0FD435E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5B2568B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452E0C7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12A20E7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6E12037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441C897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30" w:type="pct"/>
          </w:tcPr>
          <w:p w14:paraId="15D3210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445" w:type="pct"/>
            <w:hideMark/>
          </w:tcPr>
          <w:p w14:paraId="5FA5FDB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64540CE2"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6CD0A3EF" w14:textId="79AF665E"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E-methanol (Bio-methanol)</w:t>
            </w:r>
          </w:p>
        </w:tc>
        <w:tc>
          <w:tcPr>
            <w:tcW w:w="213" w:type="pct"/>
            <w:noWrap/>
            <w:hideMark/>
          </w:tcPr>
          <w:p w14:paraId="1B2DFF0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4E9DD5C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1820425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hideMark/>
          </w:tcPr>
          <w:p w14:paraId="289EAD4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6A6B095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275202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1026B14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376CB05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5FB6AE0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7E3E74D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3D154E7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756F4C7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49D493D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hideMark/>
          </w:tcPr>
          <w:p w14:paraId="7B399F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6CAB311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30" w:type="pct"/>
          </w:tcPr>
          <w:p w14:paraId="7E86971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445" w:type="pct"/>
            <w:hideMark/>
          </w:tcPr>
          <w:p w14:paraId="0C60456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507C80C4"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77F3357" w14:textId="22C00F0D"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 + Green Hydrogen (Hybrid)</w:t>
            </w:r>
          </w:p>
        </w:tc>
        <w:tc>
          <w:tcPr>
            <w:tcW w:w="213" w:type="pct"/>
            <w:noWrap/>
          </w:tcPr>
          <w:p w14:paraId="35E1400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1D62724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64C72C4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47FA0D1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5ED3E8E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029B4B8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1AAC35F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5B9EC44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74DCEB8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5A45618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32BC5CA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7F3A505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7B2A3C1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1E4FB6F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7329EFC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30" w:type="pct"/>
          </w:tcPr>
          <w:p w14:paraId="2AE06FE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445" w:type="pct"/>
          </w:tcPr>
          <w:p w14:paraId="7F32874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31E4C92B"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56D2C73A"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sidRPr="00CF3589">
              <w:rPr>
                <w:rFonts w:ascii="Roboto" w:eastAsia="Roboto" w:hAnsi="Roboto" w:cs="Arial Unicode MS"/>
                <w:b/>
                <w:color w:val="000000"/>
                <w:sz w:val="20"/>
                <w:szCs w:val="19"/>
              </w:rPr>
              <w:t>Total</w:t>
            </w:r>
          </w:p>
        </w:tc>
        <w:tc>
          <w:tcPr>
            <w:tcW w:w="213" w:type="pct"/>
            <w:noWrap/>
          </w:tcPr>
          <w:p w14:paraId="6F31EE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698B736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25D78A8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noWrap/>
          </w:tcPr>
          <w:p w14:paraId="58EAB29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3ED2184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1CF967C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27101CC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302D016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499C3AC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0987435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252EA3F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0955FCC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42CF05E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1B2358A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13" w:type="pct"/>
          </w:tcPr>
          <w:p w14:paraId="360D96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30" w:type="pct"/>
          </w:tcPr>
          <w:p w14:paraId="425FFC6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445" w:type="pct"/>
          </w:tcPr>
          <w:p w14:paraId="7763273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bl>
    <w:p w14:paraId="31063C15"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sidRPr="00CF3589">
        <w:rPr>
          <w:rFonts w:ascii="Roboto Light" w:eastAsia="Times New Roman" w:hAnsi="Roboto Light" w:cs="Times New Roman"/>
          <w:i/>
          <w:noProof/>
          <w:color w:val="262626"/>
          <w:sz w:val="14"/>
          <w:szCs w:val="20"/>
        </w:rPr>
        <w:t>Source: Primary Interviews, Surveys, Secondary Sources, Web-Based &amp; Paid External Databases, 2025</w:t>
      </w:r>
    </w:p>
    <w:p w14:paraId="7FB6A4AA" w14:textId="5FF3863E" w:rsidR="0084105B" w:rsidRPr="00CF3589" w:rsidRDefault="0084105B" w:rsidP="00E54645">
      <w:pPr>
        <w:pStyle w:val="QnT-Head4"/>
        <w:rPr>
          <w:rFonts w:eastAsia="Roboto" w:cs="Arial Unicode MS"/>
          <w:caps/>
          <w:noProof/>
          <w:color w:val="009DD9"/>
          <w:sz w:val="28"/>
        </w:rPr>
      </w:pPr>
      <w:bookmarkStart w:id="340" w:name="_Toc227581888"/>
      <w:r>
        <w:rPr>
          <w:rFonts w:eastAsia="Roboto" w:cs="Arial Unicode MS"/>
          <w:caps/>
          <w:noProof/>
          <w:color w:val="009DD9"/>
          <w:sz w:val="28"/>
        </w:rPr>
        <w:t>MEXICO</w:t>
      </w:r>
      <w:r w:rsidRPr="00CF3589">
        <w:rPr>
          <w:rFonts w:eastAsia="Roboto" w:cs="Arial Unicode MS"/>
          <w:caps/>
          <w:noProof/>
          <w:color w:val="009DD9"/>
          <w:sz w:val="28"/>
        </w:rPr>
        <w:t xml:space="preserve"> </w:t>
      </w:r>
      <w:r w:rsidR="00D024D6">
        <w:rPr>
          <w:rFonts w:eastAsia="Roboto" w:cs="Arial Unicode MS"/>
          <w:caps/>
          <w:noProof/>
          <w:color w:val="009DD9"/>
          <w:sz w:val="28"/>
        </w:rPr>
        <w:t>GREEN METHANOL</w:t>
      </w:r>
      <w:r w:rsidRPr="00CF3589">
        <w:rPr>
          <w:rFonts w:eastAsia="Roboto" w:cs="Arial Unicode MS"/>
          <w:caps/>
          <w:noProof/>
          <w:color w:val="009DD9"/>
          <w:sz w:val="28"/>
        </w:rPr>
        <w:t xml:space="preserve"> Market, by </w:t>
      </w:r>
      <w:r w:rsidR="004430D5">
        <w:rPr>
          <w:rFonts w:eastAsia="Roboto" w:cs="Arial Unicode MS"/>
          <w:caps/>
          <w:noProof/>
          <w:color w:val="009DD9"/>
          <w:sz w:val="28"/>
        </w:rPr>
        <w:t>TECHNOLOGY</w:t>
      </w:r>
      <w:r w:rsidRPr="00CF3589">
        <w:rPr>
          <w:rFonts w:eastAsia="Roboto" w:cs="Arial Unicode MS"/>
          <w:caps/>
          <w:noProof/>
          <w:color w:val="009DD9"/>
          <w:sz w:val="28"/>
        </w:rPr>
        <w:t>, 2020 – 2035 (USD MILLION)</w:t>
      </w:r>
      <w:bookmarkEnd w:id="340"/>
    </w:p>
    <w:p w14:paraId="1CD803B3" w14:textId="582C8E19" w:rsidR="0084105B" w:rsidRPr="00CF3589" w:rsidRDefault="0084105B" w:rsidP="00E54645">
      <w:pPr>
        <w:pStyle w:val="QnT-TableTitle"/>
        <w:spacing w:line="312" w:lineRule="auto"/>
        <w:rPr>
          <w:rFonts w:ascii="Roboto" w:hAnsi="Roboto"/>
          <w:caps w:val="0"/>
          <w:color w:val="000000"/>
        </w:rPr>
      </w:pPr>
      <w:bookmarkStart w:id="341" w:name="_Toc227581950"/>
      <w:r>
        <w:rPr>
          <w:rFonts w:ascii="Roboto" w:hAnsi="Roboto"/>
          <w:caps w:val="0"/>
          <w:color w:val="000000"/>
        </w:rPr>
        <w:t>MEXICO</w:t>
      </w:r>
      <w:r w:rsidRPr="00CF3589">
        <w:rPr>
          <w:rFonts w:ascii="Roboto" w:hAnsi="Roboto"/>
          <w:caps w:val="0"/>
          <w:color w:val="000000"/>
        </w:rPr>
        <w:t xml:space="preserve"> </w:t>
      </w:r>
      <w:r w:rsidR="00D024D6">
        <w:rPr>
          <w:rFonts w:ascii="Roboto" w:hAnsi="Roboto"/>
          <w:caps w:val="0"/>
          <w:color w:val="000000"/>
        </w:rPr>
        <w:t>GREEN METHANOL</w:t>
      </w:r>
      <w:r w:rsidRPr="00CF3589">
        <w:rPr>
          <w:rFonts w:ascii="Roboto" w:hAnsi="Roboto"/>
          <w:caps w:val="0"/>
          <w:color w:val="000000"/>
        </w:rPr>
        <w:t xml:space="preserve"> Market, by </w:t>
      </w:r>
      <w:r w:rsidR="004430D5">
        <w:rPr>
          <w:rFonts w:ascii="Roboto" w:hAnsi="Roboto"/>
          <w:caps w:val="0"/>
          <w:color w:val="000000"/>
        </w:rPr>
        <w:t>TECHNOLOGY</w:t>
      </w:r>
      <w:r w:rsidRPr="00CF3589">
        <w:rPr>
          <w:rFonts w:ascii="Roboto" w:hAnsi="Roboto"/>
          <w:caps w:val="0"/>
          <w:color w:val="000000"/>
        </w:rPr>
        <w:t>, 2020 – 2035 (USD MILLION)</w:t>
      </w:r>
      <w:bookmarkEnd w:id="341"/>
    </w:p>
    <w:tbl>
      <w:tblPr>
        <w:tblStyle w:val="QnT-Table111"/>
        <w:tblW w:w="5000" w:type="pct"/>
        <w:tblLook w:val="04A0" w:firstRow="1" w:lastRow="0" w:firstColumn="1" w:lastColumn="0" w:noHBand="0" w:noVBand="1"/>
      </w:tblPr>
      <w:tblGrid>
        <w:gridCol w:w="5942"/>
        <w:gridCol w:w="721"/>
        <w:gridCol w:w="721"/>
        <w:gridCol w:w="721"/>
        <w:gridCol w:w="721"/>
        <w:gridCol w:w="721"/>
        <w:gridCol w:w="721"/>
        <w:gridCol w:w="721"/>
        <w:gridCol w:w="721"/>
        <w:gridCol w:w="721"/>
        <w:gridCol w:w="721"/>
        <w:gridCol w:w="721"/>
        <w:gridCol w:w="721"/>
        <w:gridCol w:w="721"/>
        <w:gridCol w:w="721"/>
        <w:gridCol w:w="721"/>
        <w:gridCol w:w="721"/>
        <w:gridCol w:w="962"/>
      </w:tblGrid>
      <w:tr w:rsidR="0084105B" w:rsidRPr="00CF3589" w14:paraId="58612C5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261299E9" w14:textId="7C111D71"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sidRPr="00CF3589">
              <w:rPr>
                <w:rFonts w:ascii="Roboto" w:eastAsia="Roboto" w:hAnsi="Roboto" w:cs="Arial Unicode MS"/>
                <w:caps/>
                <w:color w:val="FFFFFF"/>
                <w:szCs w:val="20"/>
              </w:rPr>
              <w:t xml:space="preserve">By </w:t>
            </w:r>
            <w:r w:rsidR="004430D5">
              <w:rPr>
                <w:rFonts w:ascii="Roboto" w:eastAsia="Roboto" w:hAnsi="Roboto" w:cs="Arial Unicode MS"/>
                <w:caps/>
                <w:color w:val="FFFFFF"/>
                <w:szCs w:val="20"/>
              </w:rPr>
              <w:t>TECHNOLOGY</w:t>
            </w:r>
          </w:p>
        </w:tc>
        <w:tc>
          <w:tcPr>
            <w:tcW w:w="195" w:type="pct"/>
            <w:noWrap/>
            <w:hideMark/>
          </w:tcPr>
          <w:p w14:paraId="32A735B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2020</w:t>
            </w:r>
          </w:p>
        </w:tc>
        <w:tc>
          <w:tcPr>
            <w:tcW w:w="195" w:type="pct"/>
            <w:noWrap/>
            <w:hideMark/>
          </w:tcPr>
          <w:p w14:paraId="53C5996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2021</w:t>
            </w:r>
          </w:p>
        </w:tc>
        <w:tc>
          <w:tcPr>
            <w:tcW w:w="195" w:type="pct"/>
            <w:noWrap/>
            <w:hideMark/>
          </w:tcPr>
          <w:p w14:paraId="5E9B0D6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2022</w:t>
            </w:r>
          </w:p>
        </w:tc>
        <w:tc>
          <w:tcPr>
            <w:tcW w:w="195" w:type="pct"/>
            <w:noWrap/>
            <w:hideMark/>
          </w:tcPr>
          <w:p w14:paraId="7D5D6A4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2023</w:t>
            </w:r>
          </w:p>
        </w:tc>
        <w:tc>
          <w:tcPr>
            <w:tcW w:w="195" w:type="pct"/>
            <w:hideMark/>
          </w:tcPr>
          <w:p w14:paraId="03C3F5E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2024</w:t>
            </w:r>
          </w:p>
        </w:tc>
        <w:tc>
          <w:tcPr>
            <w:tcW w:w="195" w:type="pct"/>
            <w:hideMark/>
          </w:tcPr>
          <w:p w14:paraId="0FBE329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2025</w:t>
            </w:r>
          </w:p>
        </w:tc>
        <w:tc>
          <w:tcPr>
            <w:tcW w:w="195" w:type="pct"/>
            <w:hideMark/>
          </w:tcPr>
          <w:p w14:paraId="0EA73B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2026</w:t>
            </w:r>
          </w:p>
        </w:tc>
        <w:tc>
          <w:tcPr>
            <w:tcW w:w="195" w:type="pct"/>
            <w:hideMark/>
          </w:tcPr>
          <w:p w14:paraId="409F680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2027</w:t>
            </w:r>
          </w:p>
        </w:tc>
        <w:tc>
          <w:tcPr>
            <w:tcW w:w="195" w:type="pct"/>
            <w:hideMark/>
          </w:tcPr>
          <w:p w14:paraId="3E671E4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2028</w:t>
            </w:r>
          </w:p>
        </w:tc>
        <w:tc>
          <w:tcPr>
            <w:tcW w:w="195" w:type="pct"/>
            <w:hideMark/>
          </w:tcPr>
          <w:p w14:paraId="1500563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2029</w:t>
            </w:r>
          </w:p>
        </w:tc>
        <w:tc>
          <w:tcPr>
            <w:tcW w:w="195" w:type="pct"/>
            <w:noWrap/>
            <w:hideMark/>
          </w:tcPr>
          <w:p w14:paraId="48F7609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2030</w:t>
            </w:r>
          </w:p>
        </w:tc>
        <w:tc>
          <w:tcPr>
            <w:tcW w:w="195" w:type="pct"/>
            <w:noWrap/>
            <w:hideMark/>
          </w:tcPr>
          <w:p w14:paraId="5540F23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2031</w:t>
            </w:r>
          </w:p>
        </w:tc>
        <w:tc>
          <w:tcPr>
            <w:tcW w:w="195" w:type="pct"/>
            <w:noWrap/>
            <w:hideMark/>
          </w:tcPr>
          <w:p w14:paraId="379A249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2032</w:t>
            </w:r>
          </w:p>
        </w:tc>
        <w:tc>
          <w:tcPr>
            <w:tcW w:w="195" w:type="pct"/>
            <w:noWrap/>
            <w:hideMark/>
          </w:tcPr>
          <w:p w14:paraId="2F7B910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2033</w:t>
            </w:r>
          </w:p>
        </w:tc>
        <w:tc>
          <w:tcPr>
            <w:tcW w:w="195" w:type="pct"/>
          </w:tcPr>
          <w:p w14:paraId="327856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2034</w:t>
            </w:r>
          </w:p>
        </w:tc>
        <w:tc>
          <w:tcPr>
            <w:tcW w:w="195" w:type="pct"/>
          </w:tcPr>
          <w:p w14:paraId="4D9837A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2035</w:t>
            </w:r>
          </w:p>
        </w:tc>
        <w:tc>
          <w:tcPr>
            <w:tcW w:w="261" w:type="pct"/>
            <w:hideMark/>
          </w:tcPr>
          <w:p w14:paraId="639B503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CAGR%</w:t>
            </w:r>
            <w:r w:rsidRPr="00CF3589">
              <w:rPr>
                <w:rFonts w:ascii="Roboto" w:eastAsia="Roboto" w:hAnsi="Roboto" w:cs="Arial Unicode MS"/>
                <w:caps/>
                <w:color w:val="FFFFFF"/>
                <w:szCs w:val="20"/>
              </w:rPr>
              <w:br/>
              <w:t>(2025-2035)</w:t>
            </w:r>
          </w:p>
        </w:tc>
      </w:tr>
      <w:tr w:rsidR="0084105B" w:rsidRPr="00CF3589" w14:paraId="748082A9"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22EDED34" w14:textId="3E114233"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Biomass Gasification</w:t>
            </w:r>
          </w:p>
        </w:tc>
        <w:tc>
          <w:tcPr>
            <w:tcW w:w="195" w:type="pct"/>
            <w:noWrap/>
            <w:hideMark/>
          </w:tcPr>
          <w:p w14:paraId="1CB1AC3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6727DED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7F9DC94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633FB8C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EA195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37E486C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512AF2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48D6032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543811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9BB9F8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4DE4C26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C02F5F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78A3951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369B9DA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AFCB55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BC4922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61" w:type="pct"/>
            <w:hideMark/>
          </w:tcPr>
          <w:p w14:paraId="5F26F48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77DD3F24"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01218B81" w14:textId="5B371C4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Fermentation</w:t>
            </w:r>
          </w:p>
        </w:tc>
        <w:tc>
          <w:tcPr>
            <w:tcW w:w="195" w:type="pct"/>
            <w:noWrap/>
            <w:hideMark/>
          </w:tcPr>
          <w:p w14:paraId="7EF17BF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112CF9F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057D37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2FC0E59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633A0C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5ACA9F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C0267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6339B3D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37B470A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052B00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F38C67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602220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855838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3A2C52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6733CF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DF6C5F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61" w:type="pct"/>
            <w:hideMark/>
          </w:tcPr>
          <w:p w14:paraId="7F1586B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6D589C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7DCC383E" w14:textId="744796D0"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Electrochemical Reduction (e-methanol)</w:t>
            </w:r>
          </w:p>
        </w:tc>
        <w:tc>
          <w:tcPr>
            <w:tcW w:w="195" w:type="pct"/>
            <w:noWrap/>
          </w:tcPr>
          <w:p w14:paraId="1E969F9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1374D0C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0379236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594EFA9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5F0F94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897108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660C8D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A054E0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89004D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815935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EC1C95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B5607E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E7A78C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B77F27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39D6AF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91E48C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61" w:type="pct"/>
          </w:tcPr>
          <w:p w14:paraId="39D9A34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78A60529"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26509159"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sidRPr="00CF3589">
              <w:rPr>
                <w:rFonts w:ascii="Roboto" w:eastAsia="Roboto" w:hAnsi="Roboto" w:cs="Arial Unicode MS"/>
                <w:b/>
                <w:color w:val="000000"/>
                <w:sz w:val="20"/>
                <w:szCs w:val="19"/>
              </w:rPr>
              <w:t>Total</w:t>
            </w:r>
          </w:p>
        </w:tc>
        <w:tc>
          <w:tcPr>
            <w:tcW w:w="195" w:type="pct"/>
            <w:noWrap/>
          </w:tcPr>
          <w:p w14:paraId="7BE4BF1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1185068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3757D25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3F2D2C0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2FEA28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DAE897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BDC3AF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ACF4AC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D73C85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DD8D58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284202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1D2C4B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DD1C26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31BB10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86423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4A28A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61" w:type="pct"/>
          </w:tcPr>
          <w:p w14:paraId="7AAA770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bl>
    <w:p w14:paraId="4F6B7061" w14:textId="31789CB7" w:rsid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sidRPr="00CF3589">
        <w:rPr>
          <w:rFonts w:ascii="Roboto Light" w:eastAsia="Times New Roman" w:hAnsi="Roboto Light" w:cs="Times New Roman"/>
          <w:i/>
          <w:noProof/>
          <w:color w:val="262626"/>
          <w:sz w:val="14"/>
          <w:szCs w:val="20"/>
        </w:rPr>
        <w:t xml:space="preserve">Source: Primary Interviews, Surveys, Secondary Sources, Web-Based &amp; Paid External Databases, </w:t>
      </w:r>
      <w:r>
        <w:rPr>
          <w:rFonts w:ascii="Roboto Light" w:eastAsia="Times New Roman" w:hAnsi="Roboto Light" w:cs="Times New Roman"/>
          <w:i/>
          <w:noProof/>
          <w:color w:val="262626"/>
          <w:sz w:val="14"/>
          <w:szCs w:val="20"/>
        </w:rPr>
        <w:t>202</w:t>
      </w:r>
    </w:p>
    <w:p w14:paraId="5C9165D1"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6C423AFD" w14:textId="77777777" w:rsidR="004430D5" w:rsidRPr="00CF3589"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67C324AF" w14:textId="170ABA6C" w:rsidR="0084105B" w:rsidRPr="00CF3589" w:rsidRDefault="0084105B" w:rsidP="00E54645">
      <w:pPr>
        <w:pStyle w:val="QnT-Head4"/>
        <w:rPr>
          <w:rFonts w:eastAsia="Roboto" w:cs="Arial Unicode MS"/>
          <w:caps/>
          <w:noProof/>
          <w:color w:val="009DD9"/>
          <w:sz w:val="28"/>
        </w:rPr>
      </w:pPr>
      <w:bookmarkStart w:id="342" w:name="_Toc227581889"/>
      <w:r>
        <w:rPr>
          <w:rFonts w:eastAsia="Roboto" w:cs="Arial Unicode MS"/>
          <w:caps/>
          <w:noProof/>
          <w:color w:val="009DD9"/>
          <w:sz w:val="28"/>
        </w:rPr>
        <w:lastRenderedPageBreak/>
        <w:t>MEXICO</w:t>
      </w:r>
      <w:r w:rsidRPr="00CF3589">
        <w:rPr>
          <w:rFonts w:eastAsia="Roboto" w:cs="Arial Unicode MS"/>
          <w:caps/>
          <w:noProof/>
          <w:color w:val="009DD9"/>
          <w:sz w:val="28"/>
        </w:rPr>
        <w:t xml:space="preserve"> </w:t>
      </w:r>
      <w:r w:rsidR="00D024D6">
        <w:rPr>
          <w:rFonts w:eastAsia="Roboto" w:cs="Arial Unicode MS"/>
          <w:caps/>
          <w:noProof/>
          <w:color w:val="009DD9"/>
          <w:sz w:val="28"/>
        </w:rPr>
        <w:t>GREEN METHANOL</w:t>
      </w:r>
      <w:r w:rsidRPr="00CF3589">
        <w:rPr>
          <w:rFonts w:eastAsia="Roboto" w:cs="Arial Unicode MS"/>
          <w:caps/>
          <w:noProof/>
          <w:color w:val="009DD9"/>
          <w:sz w:val="28"/>
        </w:rPr>
        <w:t xml:space="preserve"> Market, by </w:t>
      </w:r>
      <w:r w:rsidR="00011246">
        <w:rPr>
          <w:rFonts w:eastAsia="Roboto" w:cs="Arial Unicode MS"/>
          <w:caps/>
          <w:noProof/>
          <w:color w:val="009DD9"/>
          <w:sz w:val="28"/>
        </w:rPr>
        <w:t>Application</w:t>
      </w:r>
      <w:r w:rsidRPr="00CF3589">
        <w:rPr>
          <w:rFonts w:eastAsia="Roboto" w:cs="Arial Unicode MS"/>
          <w:caps/>
          <w:noProof/>
          <w:color w:val="009DD9"/>
          <w:sz w:val="28"/>
        </w:rPr>
        <w:t>, 2020 – 2035 (USD MILLION)</w:t>
      </w:r>
      <w:bookmarkEnd w:id="342"/>
    </w:p>
    <w:p w14:paraId="4463398C" w14:textId="063B23F1" w:rsidR="0084105B" w:rsidRPr="00CF3589" w:rsidRDefault="0084105B" w:rsidP="00E54645">
      <w:pPr>
        <w:pStyle w:val="QnT-TableTitle"/>
        <w:spacing w:line="312" w:lineRule="auto"/>
        <w:rPr>
          <w:rFonts w:ascii="Roboto" w:hAnsi="Roboto"/>
          <w:caps w:val="0"/>
          <w:color w:val="000000"/>
        </w:rPr>
      </w:pPr>
      <w:bookmarkStart w:id="343" w:name="_Toc227581951"/>
      <w:r>
        <w:rPr>
          <w:rFonts w:ascii="Roboto" w:hAnsi="Roboto"/>
          <w:caps w:val="0"/>
          <w:color w:val="000000"/>
        </w:rPr>
        <w:t>MEXICO</w:t>
      </w:r>
      <w:r w:rsidRPr="00CF3589">
        <w:rPr>
          <w:rFonts w:ascii="Roboto" w:hAnsi="Roboto"/>
          <w:caps w:val="0"/>
          <w:color w:val="000000"/>
        </w:rPr>
        <w:t xml:space="preserve"> </w:t>
      </w:r>
      <w:r w:rsidR="00D024D6">
        <w:rPr>
          <w:rFonts w:ascii="Roboto" w:hAnsi="Roboto"/>
          <w:caps w:val="0"/>
          <w:color w:val="000000"/>
        </w:rPr>
        <w:t>GREEN METHANOL</w:t>
      </w:r>
      <w:r w:rsidRPr="00CF3589">
        <w:rPr>
          <w:rFonts w:ascii="Roboto" w:hAnsi="Roboto"/>
          <w:caps w:val="0"/>
          <w:color w:val="000000"/>
        </w:rPr>
        <w:t xml:space="preserve"> Market, by </w:t>
      </w:r>
      <w:r w:rsidR="00011246">
        <w:rPr>
          <w:rFonts w:ascii="Roboto" w:hAnsi="Roboto"/>
          <w:caps w:val="0"/>
          <w:color w:val="000000"/>
        </w:rPr>
        <w:t>Application</w:t>
      </w:r>
      <w:r w:rsidRPr="00CF3589">
        <w:rPr>
          <w:rFonts w:ascii="Roboto" w:hAnsi="Roboto"/>
          <w:caps w:val="0"/>
          <w:color w:val="000000"/>
        </w:rPr>
        <w:t>, 2020 – 2035 (USD MILLION)</w:t>
      </w:r>
      <w:bookmarkEnd w:id="343"/>
    </w:p>
    <w:tbl>
      <w:tblPr>
        <w:tblStyle w:val="QnT-Table121"/>
        <w:tblW w:w="5000" w:type="pct"/>
        <w:tblLook w:val="04A0" w:firstRow="1" w:lastRow="0" w:firstColumn="1" w:lastColumn="0" w:noHBand="0" w:noVBand="1"/>
      </w:tblPr>
      <w:tblGrid>
        <w:gridCol w:w="5895"/>
        <w:gridCol w:w="721"/>
        <w:gridCol w:w="721"/>
        <w:gridCol w:w="721"/>
        <w:gridCol w:w="721"/>
        <w:gridCol w:w="721"/>
        <w:gridCol w:w="721"/>
        <w:gridCol w:w="721"/>
        <w:gridCol w:w="721"/>
        <w:gridCol w:w="721"/>
        <w:gridCol w:w="721"/>
        <w:gridCol w:w="721"/>
        <w:gridCol w:w="721"/>
        <w:gridCol w:w="721"/>
        <w:gridCol w:w="721"/>
        <w:gridCol w:w="721"/>
        <w:gridCol w:w="721"/>
        <w:gridCol w:w="1009"/>
      </w:tblGrid>
      <w:tr w:rsidR="0084105B" w:rsidRPr="00CF3589" w14:paraId="5936145E"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2DA37FE2" w14:textId="277FCCAF" w:rsidR="0084105B" w:rsidRPr="00CF3589" w:rsidRDefault="0084105B" w:rsidP="0084105B">
            <w:pPr>
              <w:spacing w:beforeLines="20" w:before="48" w:afterLines="20" w:after="48" w:line="240" w:lineRule="auto"/>
              <w:rPr>
                <w:rFonts w:ascii="Roboto" w:eastAsia="Roboto" w:hAnsi="Roboto" w:cs="Arial Unicode MS"/>
                <w:caps/>
                <w:color w:val="FFFFFF"/>
                <w:szCs w:val="20"/>
              </w:rPr>
            </w:pPr>
            <w:r w:rsidRPr="00CF3589">
              <w:rPr>
                <w:rFonts w:ascii="Roboto" w:eastAsia="Roboto" w:hAnsi="Roboto" w:cs="Arial Unicode MS"/>
                <w:caps/>
                <w:color w:val="FFFFFF"/>
                <w:szCs w:val="20"/>
              </w:rPr>
              <w:t xml:space="preserve">By </w:t>
            </w:r>
            <w:r w:rsidR="00011246">
              <w:rPr>
                <w:rFonts w:ascii="Roboto" w:eastAsia="Roboto" w:hAnsi="Roboto" w:cs="Arial Unicode MS"/>
                <w:caps/>
                <w:color w:val="FFFFFF"/>
                <w:szCs w:val="20"/>
              </w:rPr>
              <w:t>Application</w:t>
            </w:r>
          </w:p>
        </w:tc>
        <w:tc>
          <w:tcPr>
            <w:tcW w:w="195" w:type="pct"/>
            <w:noWrap/>
            <w:hideMark/>
          </w:tcPr>
          <w:p w14:paraId="746DDAA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2020</w:t>
            </w:r>
          </w:p>
        </w:tc>
        <w:tc>
          <w:tcPr>
            <w:tcW w:w="195" w:type="pct"/>
            <w:noWrap/>
            <w:hideMark/>
          </w:tcPr>
          <w:p w14:paraId="3569A1B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2021</w:t>
            </w:r>
          </w:p>
        </w:tc>
        <w:tc>
          <w:tcPr>
            <w:tcW w:w="195" w:type="pct"/>
            <w:noWrap/>
            <w:hideMark/>
          </w:tcPr>
          <w:p w14:paraId="306EB9AF"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2022</w:t>
            </w:r>
          </w:p>
        </w:tc>
        <w:tc>
          <w:tcPr>
            <w:tcW w:w="195" w:type="pct"/>
            <w:noWrap/>
            <w:hideMark/>
          </w:tcPr>
          <w:p w14:paraId="22D6493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2023</w:t>
            </w:r>
          </w:p>
        </w:tc>
        <w:tc>
          <w:tcPr>
            <w:tcW w:w="195" w:type="pct"/>
            <w:hideMark/>
          </w:tcPr>
          <w:p w14:paraId="11C47AC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2024</w:t>
            </w:r>
          </w:p>
        </w:tc>
        <w:tc>
          <w:tcPr>
            <w:tcW w:w="195" w:type="pct"/>
            <w:hideMark/>
          </w:tcPr>
          <w:p w14:paraId="39A636E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2025</w:t>
            </w:r>
          </w:p>
        </w:tc>
        <w:tc>
          <w:tcPr>
            <w:tcW w:w="195" w:type="pct"/>
            <w:hideMark/>
          </w:tcPr>
          <w:p w14:paraId="3894E7E7"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2026</w:t>
            </w:r>
          </w:p>
        </w:tc>
        <w:tc>
          <w:tcPr>
            <w:tcW w:w="195" w:type="pct"/>
            <w:hideMark/>
          </w:tcPr>
          <w:p w14:paraId="4391544C"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2027</w:t>
            </w:r>
          </w:p>
        </w:tc>
        <w:tc>
          <w:tcPr>
            <w:tcW w:w="195" w:type="pct"/>
            <w:hideMark/>
          </w:tcPr>
          <w:p w14:paraId="395BB71C"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2028</w:t>
            </w:r>
          </w:p>
        </w:tc>
        <w:tc>
          <w:tcPr>
            <w:tcW w:w="195" w:type="pct"/>
            <w:hideMark/>
          </w:tcPr>
          <w:p w14:paraId="0E8C7C4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2029</w:t>
            </w:r>
          </w:p>
        </w:tc>
        <w:tc>
          <w:tcPr>
            <w:tcW w:w="195" w:type="pct"/>
            <w:noWrap/>
            <w:hideMark/>
          </w:tcPr>
          <w:p w14:paraId="3E894241"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2030</w:t>
            </w:r>
          </w:p>
        </w:tc>
        <w:tc>
          <w:tcPr>
            <w:tcW w:w="195" w:type="pct"/>
            <w:noWrap/>
            <w:hideMark/>
          </w:tcPr>
          <w:p w14:paraId="32BF9ED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2031</w:t>
            </w:r>
          </w:p>
        </w:tc>
        <w:tc>
          <w:tcPr>
            <w:tcW w:w="195" w:type="pct"/>
            <w:noWrap/>
            <w:hideMark/>
          </w:tcPr>
          <w:p w14:paraId="7C3E69A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2032</w:t>
            </w:r>
          </w:p>
        </w:tc>
        <w:tc>
          <w:tcPr>
            <w:tcW w:w="195" w:type="pct"/>
            <w:noWrap/>
            <w:hideMark/>
          </w:tcPr>
          <w:p w14:paraId="01686F6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2033</w:t>
            </w:r>
          </w:p>
        </w:tc>
        <w:tc>
          <w:tcPr>
            <w:tcW w:w="195" w:type="pct"/>
          </w:tcPr>
          <w:p w14:paraId="1E85C72A"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2034</w:t>
            </w:r>
          </w:p>
        </w:tc>
        <w:tc>
          <w:tcPr>
            <w:tcW w:w="195" w:type="pct"/>
          </w:tcPr>
          <w:p w14:paraId="0D365175"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2035</w:t>
            </w:r>
          </w:p>
        </w:tc>
        <w:tc>
          <w:tcPr>
            <w:tcW w:w="275" w:type="pct"/>
            <w:hideMark/>
          </w:tcPr>
          <w:p w14:paraId="77DFA12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sidRPr="00CF3589">
              <w:rPr>
                <w:rFonts w:ascii="Roboto" w:eastAsia="Roboto" w:hAnsi="Roboto" w:cs="Arial Unicode MS"/>
                <w:caps/>
                <w:color w:val="FFFFFF"/>
                <w:szCs w:val="20"/>
              </w:rPr>
              <w:t>CAGR%</w:t>
            </w:r>
            <w:r w:rsidRPr="00CF3589">
              <w:rPr>
                <w:rFonts w:ascii="Roboto" w:eastAsia="Roboto" w:hAnsi="Roboto" w:cs="Arial Unicode MS"/>
                <w:caps/>
                <w:color w:val="FFFFFF"/>
                <w:szCs w:val="20"/>
              </w:rPr>
              <w:br/>
              <w:t>(2025-2035)</w:t>
            </w:r>
          </w:p>
        </w:tc>
      </w:tr>
      <w:tr w:rsidR="0084105B" w:rsidRPr="00CF3589" w14:paraId="5B40B674"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0AB84F6A" w14:textId="293247E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Marine Fuel</w:t>
            </w:r>
          </w:p>
        </w:tc>
        <w:tc>
          <w:tcPr>
            <w:tcW w:w="195" w:type="pct"/>
            <w:noWrap/>
            <w:hideMark/>
          </w:tcPr>
          <w:p w14:paraId="5BCB533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22458B8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610591C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2DB5744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53B89F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7829647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6700BE0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28678B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BD104F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3CB7D8A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73FEB07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0CC3C6F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4DB53C4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3CD5AF3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CAF481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B6C766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75" w:type="pct"/>
            <w:hideMark/>
          </w:tcPr>
          <w:p w14:paraId="2B0789D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521C3135"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CA471CE" w14:textId="27C534D7"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Chemical Feedstock</w:t>
            </w:r>
          </w:p>
        </w:tc>
        <w:tc>
          <w:tcPr>
            <w:tcW w:w="195" w:type="pct"/>
            <w:noWrap/>
            <w:hideMark/>
          </w:tcPr>
          <w:p w14:paraId="2BAEDAB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6E0A0B2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125BB5F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hideMark/>
          </w:tcPr>
          <w:p w14:paraId="6361491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63E725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44B646A8"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1FC171F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B3D45B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8A8D13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F6F840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429A25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C46BA1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205E5C0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hideMark/>
          </w:tcPr>
          <w:p w14:paraId="5EFC3CB2"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DB16A8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A51A70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75" w:type="pct"/>
            <w:hideMark/>
          </w:tcPr>
          <w:p w14:paraId="5981581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21E8322C"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E989E77" w14:textId="1A90644C"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Power Generation</w:t>
            </w:r>
          </w:p>
        </w:tc>
        <w:tc>
          <w:tcPr>
            <w:tcW w:w="195" w:type="pct"/>
            <w:noWrap/>
          </w:tcPr>
          <w:p w14:paraId="6003F76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1336D86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3A19954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0281A4A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2969A4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6A92FB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39890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EF970A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262B93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069307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E749D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ABA879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0F093B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85F572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C9F492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5C77DF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75" w:type="pct"/>
          </w:tcPr>
          <w:p w14:paraId="5139651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5D799E0B"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3D97D67" w14:textId="5BC8E819"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Automotive Fuel</w:t>
            </w:r>
          </w:p>
        </w:tc>
        <w:tc>
          <w:tcPr>
            <w:tcW w:w="195" w:type="pct"/>
            <w:noWrap/>
          </w:tcPr>
          <w:p w14:paraId="29ACB3D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617BBCE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630BEC6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5B78DB2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67C0F5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064F12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B83D3E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B665A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09F69B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0EA654E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E135B0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798488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82432B8"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7FBAB37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883579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1C3E57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75" w:type="pct"/>
          </w:tcPr>
          <w:p w14:paraId="7345F29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r w:rsidR="0084105B" w:rsidRPr="00CF3589" w14:paraId="2707D2A8"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5E357B9B"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sidRPr="00CF3589">
              <w:rPr>
                <w:rFonts w:ascii="Roboto" w:eastAsia="Roboto" w:hAnsi="Roboto" w:cs="Arial Unicode MS"/>
                <w:b/>
                <w:color w:val="000000"/>
                <w:sz w:val="20"/>
                <w:szCs w:val="19"/>
              </w:rPr>
              <w:t>Total</w:t>
            </w:r>
          </w:p>
        </w:tc>
        <w:tc>
          <w:tcPr>
            <w:tcW w:w="195" w:type="pct"/>
            <w:noWrap/>
          </w:tcPr>
          <w:p w14:paraId="44D3E37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0FC942B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37121A9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noWrap/>
          </w:tcPr>
          <w:p w14:paraId="4C92C2B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54582C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6B62BD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5BD798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60EC0B6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5A7D723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9926F2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1BE41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1AD3219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0BC4D5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42F0A26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24933D6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195" w:type="pct"/>
          </w:tcPr>
          <w:p w14:paraId="3FA79F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c>
          <w:tcPr>
            <w:tcW w:w="275" w:type="pct"/>
          </w:tcPr>
          <w:p w14:paraId="1C9F518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sidRPr="00CF3589">
              <w:rPr>
                <w:rFonts w:ascii="Roboto" w:eastAsia="Roboto" w:hAnsi="Roboto" w:cs="Arial Unicode MS"/>
                <w:bCs/>
                <w:color w:val="000000"/>
                <w:sz w:val="20"/>
                <w:szCs w:val="19"/>
              </w:rPr>
              <w:t>XX</w:t>
            </w:r>
          </w:p>
        </w:tc>
      </w:tr>
    </w:tbl>
    <w:p w14:paraId="7229415B"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sidRPr="00CF3589">
        <w:rPr>
          <w:rFonts w:ascii="Roboto Light" w:eastAsia="Times New Roman" w:hAnsi="Roboto Light" w:cs="Times New Roman"/>
          <w:i/>
          <w:noProof/>
          <w:color w:val="262626"/>
          <w:sz w:val="14"/>
          <w:szCs w:val="20"/>
        </w:rPr>
        <w:t>Source: Primary Interviews, Surveys, Secondary Sources, Web-Based &amp; Paid External Databases, 2025</w:t>
      </w:r>
    </w:p>
    <w:p w14:paraId="7B20EF65"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398CF602"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6FC673C7"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2B549D51" w14:textId="37E5D11F"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06945E9E" w14:textId="10CA2D27"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3732F8FD" w14:textId="76573F9E"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0C307900" w14:textId="77777777"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6824085C"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3F7653D6" w14:textId="77777777" w:rsidR="002D58F4" w:rsidRPr="00A153FA" w:rsidRDefault="00A153FA" w:rsidP="00C81C16">
      <w:pPr>
        <w:pStyle w:val="QnT-Boldtext1"/>
      </w:pPr>
      <w:bookmarkStart w:id="344" w:name="_Hlk199449973"/>
      <w:bookmarkEnd w:id="337"/>
      <w:r w:rsidRPr="00A153FA">
        <w:lastRenderedPageBreak/>
        <w:t xml:space="preserve">*The above similar information will be cover for below region and countries involved in each region. </w:t>
      </w:r>
    </w:p>
    <w:p w14:paraId="397B1D13" w14:textId="77777777" w:rsidR="002D58F4" w:rsidRDefault="002D58F4" w:rsidP="00670FAB">
      <w:pPr>
        <w:pStyle w:val="QnT-Head1"/>
      </w:pPr>
      <w:bookmarkStart w:id="345" w:name="_Toc197355406"/>
      <w:bookmarkStart w:id="346" w:name="_Toc227581890"/>
      <w:bookmarkEnd w:id="344"/>
      <w:r>
        <w:t>Europe</w:t>
      </w:r>
      <w:bookmarkEnd w:id="345"/>
      <w:bookmarkEnd w:id="346"/>
    </w:p>
    <w:p w14:paraId="43172929" w14:textId="77777777" w:rsidR="00A153FA" w:rsidRDefault="00A153FA" w:rsidP="00670FAB">
      <w:pPr>
        <w:pStyle w:val="QnT-Head1"/>
      </w:pPr>
      <w:bookmarkStart w:id="347" w:name="_Toc227581891"/>
      <w:r>
        <w:t>Asia-Pacific</w:t>
      </w:r>
      <w:bookmarkEnd w:id="347"/>
    </w:p>
    <w:p w14:paraId="6A92D9C4" w14:textId="77777777" w:rsidR="00A153FA" w:rsidRDefault="00A153FA" w:rsidP="00670FAB">
      <w:pPr>
        <w:pStyle w:val="QnT-Head1"/>
      </w:pPr>
      <w:bookmarkStart w:id="348" w:name="_Toc227581892"/>
      <w:r>
        <w:t>Latin America</w:t>
      </w:r>
      <w:bookmarkEnd w:id="348"/>
    </w:p>
    <w:p w14:paraId="1EB9262C" w14:textId="77777777" w:rsidR="00A153FA" w:rsidRDefault="00A153FA" w:rsidP="00670FAB">
      <w:pPr>
        <w:pStyle w:val="QnT-Head1"/>
      </w:pPr>
      <w:bookmarkStart w:id="349" w:name="_Toc227581893"/>
      <w:r>
        <w:t>Middle East &amp; Africa</w:t>
      </w:r>
      <w:bookmarkEnd w:id="349"/>
      <w:r>
        <w:t xml:space="preserve"> </w:t>
      </w:r>
    </w:p>
    <w:p w14:paraId="3FFA2406" w14:textId="77777777" w:rsidR="002D58F4" w:rsidRPr="00142691" w:rsidRDefault="002D58F4" w:rsidP="002D58F4"/>
    <w:p w14:paraId="7A44E34D" w14:textId="63ADF661" w:rsidR="002D58F4" w:rsidRPr="00694D7C" w:rsidRDefault="00D024D6" w:rsidP="00641F67">
      <w:pPr>
        <w:pStyle w:val="QnT-Chapterhead"/>
      </w:pPr>
      <w:bookmarkStart w:id="350" w:name="_Toc13843884"/>
      <w:bookmarkStart w:id="351" w:name="_Toc27650829"/>
      <w:bookmarkStart w:id="352" w:name="_Toc29402470"/>
      <w:bookmarkStart w:id="353" w:name="_Toc120970942"/>
      <w:bookmarkStart w:id="354" w:name="_Toc121446666"/>
      <w:bookmarkStart w:id="355" w:name="_Toc148477519"/>
      <w:bookmarkStart w:id="356" w:name="_Toc196868427"/>
      <w:bookmarkStart w:id="357" w:name="_Toc197355601"/>
      <w:bookmarkStart w:id="358" w:name="_Toc227581894"/>
      <w:bookmarkEnd w:id="306"/>
      <w:r>
        <w:lastRenderedPageBreak/>
        <w:t>GREEN METHANOL</w:t>
      </w:r>
      <w:r w:rsidR="002D58F4" w:rsidRPr="00694D7C">
        <w:t xml:space="preserve"> Market – Competitive Landscape</w:t>
      </w:r>
      <w:bookmarkEnd w:id="350"/>
      <w:bookmarkEnd w:id="351"/>
      <w:bookmarkEnd w:id="352"/>
      <w:bookmarkEnd w:id="353"/>
      <w:bookmarkEnd w:id="354"/>
      <w:bookmarkEnd w:id="355"/>
      <w:bookmarkEnd w:id="356"/>
      <w:bookmarkEnd w:id="357"/>
      <w:bookmarkEnd w:id="358"/>
    </w:p>
    <w:p w14:paraId="3FD0FB1B" w14:textId="77777777" w:rsidR="002D58F4" w:rsidRPr="00142691" w:rsidRDefault="002D58F4" w:rsidP="00670FAB">
      <w:pPr>
        <w:pStyle w:val="QnT-Head1"/>
      </w:pPr>
      <w:bookmarkStart w:id="359" w:name="_Toc13843885"/>
      <w:bookmarkStart w:id="360" w:name="_Toc196868428"/>
      <w:bookmarkStart w:id="361" w:name="_Toc197355602"/>
      <w:bookmarkStart w:id="362" w:name="_Toc27650830"/>
      <w:bookmarkStart w:id="363" w:name="_Toc29402471"/>
      <w:bookmarkStart w:id="364" w:name="_Toc120970943"/>
      <w:bookmarkStart w:id="365" w:name="_Toc121446667"/>
      <w:bookmarkStart w:id="366" w:name="_Toc148477520"/>
      <w:bookmarkStart w:id="367" w:name="_Toc227581895"/>
      <w:r w:rsidRPr="00142691">
        <w:t>Market Share</w:t>
      </w:r>
      <w:bookmarkEnd w:id="359"/>
      <w:r w:rsidRPr="00142691">
        <w:t xml:space="preserve"> </w:t>
      </w:r>
      <w:r>
        <w:t>Analysis (2024)</w:t>
      </w:r>
      <w:bookmarkEnd w:id="360"/>
      <w:bookmarkEnd w:id="361"/>
      <w:bookmarkEnd w:id="362"/>
      <w:bookmarkEnd w:id="363"/>
      <w:bookmarkEnd w:id="364"/>
      <w:bookmarkEnd w:id="365"/>
      <w:bookmarkEnd w:id="366"/>
      <w:bookmarkEnd w:id="367"/>
    </w:p>
    <w:p w14:paraId="4F3E17A5" w14:textId="3AE54FE0" w:rsidR="002D58F4" w:rsidRPr="00694D7C" w:rsidRDefault="002D58F4" w:rsidP="00694D7C">
      <w:pPr>
        <w:pStyle w:val="QnT-FigureTitle"/>
      </w:pPr>
      <w:bookmarkStart w:id="368" w:name="_Toc17407840"/>
      <w:bookmarkStart w:id="369" w:name="_Toc29402625"/>
      <w:bookmarkStart w:id="370" w:name="_Toc29997965"/>
      <w:bookmarkStart w:id="371" w:name="_Toc120971093"/>
      <w:bookmarkStart w:id="372" w:name="_Toc196868190"/>
      <w:bookmarkStart w:id="373" w:name="_Toc197353888"/>
      <w:bookmarkStart w:id="374" w:name="_Toc229142633"/>
      <w:r w:rsidRPr="00694D7C">
        <w:t>Market Share Analysis</w:t>
      </w:r>
      <w:bookmarkEnd w:id="368"/>
      <w:bookmarkEnd w:id="369"/>
      <w:bookmarkEnd w:id="370"/>
      <w:bookmarkEnd w:id="371"/>
      <w:r w:rsidRPr="00694D7C">
        <w:t xml:space="preserve"> (2024)</w:t>
      </w:r>
      <w:bookmarkEnd w:id="372"/>
      <w:bookmarkEnd w:id="373"/>
      <w:bookmarkEnd w:id="374"/>
    </w:p>
    <w:p w14:paraId="1C1DF0CE" w14:textId="6F3B6F8C" w:rsidR="002D58F4" w:rsidRDefault="004E7244" w:rsidP="002D58F4">
      <w:pPr>
        <w:pStyle w:val="QnT-Figureline"/>
      </w:pPr>
      <w:r>
        <w:rPr>
          <w:noProof/>
        </w:rPr>
        <w:drawing>
          <wp:inline distT="0" distB="0" distL="0" distR="0" wp14:anchorId="633046C4" wp14:editId="54D7A0AA">
            <wp:extent cx="8401050" cy="3200400"/>
            <wp:effectExtent l="0" t="0" r="0" b="0"/>
            <wp:docPr id="202836316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01050" cy="3200400"/>
                    </a:xfrm>
                    <a:prstGeom prst="rect">
                      <a:avLst/>
                    </a:prstGeom>
                    <a:noFill/>
                  </pic:spPr>
                </pic:pic>
              </a:graphicData>
            </a:graphic>
          </wp:inline>
        </w:drawing>
      </w:r>
    </w:p>
    <w:p w14:paraId="43ABDCD6" w14:textId="5ED6F7E8" w:rsidR="002D58F4" w:rsidRPr="00142691" w:rsidRDefault="002D58F4" w:rsidP="002D58F4">
      <w:pPr>
        <w:pStyle w:val="QnT-Source"/>
      </w:pPr>
      <w:r>
        <w:t xml:space="preserve">Source: Primary Interviews, Surveys, Secondary Sources, </w:t>
      </w:r>
      <w:r w:rsidR="00611901">
        <w:t>Web-Based</w:t>
      </w:r>
      <w:r>
        <w:t xml:space="preserve"> &amp; Paid External Databases, </w:t>
      </w:r>
      <w:r w:rsidR="005B0BEE">
        <w:t>2025</w:t>
      </w:r>
    </w:p>
    <w:p w14:paraId="4D339AFB" w14:textId="5D3F58D2" w:rsidR="002D58F4" w:rsidRDefault="002D58F4" w:rsidP="00BF7C98">
      <w:pPr>
        <w:pStyle w:val="QnT-Source"/>
      </w:pPr>
      <w:r w:rsidRPr="00142691">
        <w:t>Note: Chart only for illustration purpose</w:t>
      </w:r>
      <w:bookmarkStart w:id="375" w:name="_Toc120970945"/>
      <w:bookmarkStart w:id="376" w:name="_Toc121446669"/>
      <w:bookmarkStart w:id="377" w:name="_Toc148477521"/>
      <w:bookmarkStart w:id="378" w:name="_Toc196868429"/>
    </w:p>
    <w:p w14:paraId="623F59A3" w14:textId="77777777" w:rsidR="00670FAB" w:rsidRDefault="00670FAB" w:rsidP="00BF7C98">
      <w:pPr>
        <w:pStyle w:val="QnT-Source"/>
      </w:pPr>
    </w:p>
    <w:p w14:paraId="25A18518" w14:textId="77777777" w:rsidR="004430D5" w:rsidRPr="00BF7C98" w:rsidRDefault="004430D5" w:rsidP="00BF7C98">
      <w:pPr>
        <w:pStyle w:val="QnT-Source"/>
      </w:pPr>
    </w:p>
    <w:p w14:paraId="4FCD6EF1" w14:textId="77777777" w:rsidR="002D58F4" w:rsidRPr="00142691" w:rsidRDefault="002D58F4" w:rsidP="00670FAB">
      <w:pPr>
        <w:pStyle w:val="QnT-Head1"/>
      </w:pPr>
      <w:bookmarkStart w:id="379" w:name="_Toc197355603"/>
      <w:bookmarkStart w:id="380" w:name="_Toc227581896"/>
      <w:r w:rsidRPr="00142691">
        <w:lastRenderedPageBreak/>
        <w:t>Strategic Developments</w:t>
      </w:r>
      <w:bookmarkEnd w:id="375"/>
      <w:bookmarkEnd w:id="376"/>
      <w:bookmarkEnd w:id="377"/>
      <w:bookmarkEnd w:id="378"/>
      <w:bookmarkEnd w:id="379"/>
      <w:bookmarkEnd w:id="380"/>
    </w:p>
    <w:p w14:paraId="1725F2A3" w14:textId="7BEF0EA7" w:rsidR="002D58F4" w:rsidRPr="00142691" w:rsidRDefault="002D58F4" w:rsidP="003B0C3B">
      <w:pPr>
        <w:pStyle w:val="QnT-Head2"/>
      </w:pPr>
      <w:bookmarkStart w:id="381" w:name="_Toc13843887"/>
      <w:bookmarkStart w:id="382" w:name="_Toc27650834"/>
      <w:bookmarkStart w:id="383" w:name="_Toc29402475"/>
      <w:bookmarkStart w:id="384" w:name="_Toc120970946"/>
      <w:bookmarkStart w:id="385" w:name="_Toc121446670"/>
      <w:bookmarkStart w:id="386" w:name="_Toc148477522"/>
      <w:bookmarkStart w:id="387" w:name="_Toc196868430"/>
      <w:bookmarkStart w:id="388" w:name="_Toc197355604"/>
      <w:bookmarkStart w:id="389" w:name="_Toc227581897"/>
      <w:r w:rsidRPr="00142691">
        <w:t>Acquisitions and Mergers</w:t>
      </w:r>
      <w:bookmarkEnd w:id="381"/>
      <w:bookmarkEnd w:id="382"/>
      <w:bookmarkEnd w:id="383"/>
      <w:bookmarkEnd w:id="384"/>
      <w:bookmarkEnd w:id="385"/>
      <w:bookmarkEnd w:id="386"/>
      <w:bookmarkEnd w:id="387"/>
      <w:bookmarkEnd w:id="388"/>
      <w:bookmarkEnd w:id="389"/>
    </w:p>
    <w:p w14:paraId="25DA1DF3" w14:textId="77777777" w:rsidR="002D58F4" w:rsidRPr="00142691" w:rsidRDefault="002D58F4" w:rsidP="002D58F4">
      <w:pPr>
        <w:pStyle w:val="QnT-TableTitle"/>
        <w:spacing w:line="312" w:lineRule="auto"/>
      </w:pPr>
      <w:bookmarkStart w:id="390" w:name="_Toc17407869"/>
      <w:bookmarkStart w:id="391" w:name="_Toc29402681"/>
      <w:bookmarkStart w:id="392" w:name="_Toc29848151"/>
      <w:bookmarkStart w:id="393" w:name="_Toc120971149"/>
      <w:bookmarkStart w:id="394" w:name="_Toc196868215"/>
      <w:bookmarkStart w:id="395" w:name="_Toc197353849"/>
      <w:bookmarkStart w:id="396" w:name="_Toc227581952"/>
      <w:r w:rsidRPr="00142691">
        <w:t>Acquisitions and Mergers</w:t>
      </w:r>
      <w:bookmarkEnd w:id="390"/>
      <w:bookmarkEnd w:id="391"/>
      <w:bookmarkEnd w:id="392"/>
      <w:bookmarkEnd w:id="393"/>
      <w:bookmarkEnd w:id="394"/>
      <w:bookmarkEnd w:id="395"/>
      <w:bookmarkEnd w:id="396"/>
    </w:p>
    <w:tbl>
      <w:tblPr>
        <w:tblStyle w:val="QnT-Table2"/>
        <w:tblW w:w="5000" w:type="pct"/>
        <w:tblLook w:val="04A0" w:firstRow="1" w:lastRow="0" w:firstColumn="1" w:lastColumn="0" w:noHBand="0" w:noVBand="1"/>
      </w:tblPr>
      <w:tblGrid>
        <w:gridCol w:w="3367"/>
        <w:gridCol w:w="3828"/>
        <w:gridCol w:w="11245"/>
      </w:tblGrid>
      <w:tr w:rsidR="001C00AF" w:rsidRPr="006B7A4C" w14:paraId="2FBC7609" w14:textId="77777777" w:rsidTr="001C50D8">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913" w:type="pct"/>
          </w:tcPr>
          <w:p w14:paraId="3BBBB8BD" w14:textId="77777777" w:rsidR="002D58F4" w:rsidRPr="001A315F" w:rsidRDefault="002D58F4" w:rsidP="001A315F">
            <w:pPr>
              <w:pStyle w:val="QnT-Table2-header"/>
              <w:spacing w:before="96" w:after="96"/>
            </w:pPr>
            <w:r w:rsidRPr="001A315F">
              <w:t>Date</w:t>
            </w:r>
          </w:p>
        </w:tc>
        <w:tc>
          <w:tcPr>
            <w:tcW w:w="1038" w:type="pct"/>
          </w:tcPr>
          <w:p w14:paraId="2BAAECC0"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rsidRPr="001A315F">
              <w:t>Company</w:t>
            </w:r>
          </w:p>
        </w:tc>
        <w:tc>
          <w:tcPr>
            <w:tcW w:w="3049" w:type="pct"/>
          </w:tcPr>
          <w:p w14:paraId="57493D2B"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rsidRPr="001A315F">
              <w:t>Development</w:t>
            </w:r>
          </w:p>
        </w:tc>
      </w:tr>
      <w:tr w:rsidR="001C19EC" w:rsidRPr="006B7A4C" w14:paraId="51024786"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6C0901D2" w14:textId="5A763C52" w:rsidR="001C19EC" w:rsidRPr="001C00AF" w:rsidRDefault="0084105B" w:rsidP="00D63BCA">
            <w:pPr>
              <w:pStyle w:val="QnT-Table2-left"/>
            </w:pPr>
            <w:r w:rsidRPr="0084105B">
              <w:t>March 2024</w:t>
            </w:r>
          </w:p>
        </w:tc>
        <w:tc>
          <w:tcPr>
            <w:tcW w:w="1038" w:type="pct"/>
            <w:vAlign w:val="top"/>
          </w:tcPr>
          <w:p w14:paraId="3097CB3A" w14:textId="247658CB" w:rsidR="001C19EC" w:rsidRPr="001C00AF" w:rsidRDefault="003B0C3B" w:rsidP="001A315F">
            <w:pPr>
              <w:pStyle w:val="QnT-Table2-RightCenter"/>
              <w:cnfStyle w:val="000000100000" w:firstRow="0" w:lastRow="0" w:firstColumn="0" w:lastColumn="0" w:oddVBand="0" w:evenVBand="0" w:oddHBand="1" w:evenHBand="0" w:firstRowFirstColumn="0" w:firstRowLastColumn="0" w:lastRowFirstColumn="0" w:lastRowLastColumn="0"/>
            </w:pPr>
            <w:r w:rsidRPr="00CD2045">
              <w:t>XX</w:t>
            </w:r>
          </w:p>
        </w:tc>
        <w:tc>
          <w:tcPr>
            <w:tcW w:w="3049" w:type="pct"/>
            <w:vAlign w:val="top"/>
          </w:tcPr>
          <w:p w14:paraId="4A5C4650" w14:textId="7CBB209B" w:rsidR="001C19EC" w:rsidRPr="009C7663" w:rsidRDefault="003B0C3B" w:rsidP="001A315F">
            <w:pPr>
              <w:pStyle w:val="QnT-Table2-Right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w w:val="100"/>
                <w:sz w:val="22"/>
                <w:lang w:eastAsia="en-IN"/>
              </w:rPr>
            </w:pPr>
            <w:r w:rsidRPr="00CD2045">
              <w:t>XX</w:t>
            </w:r>
          </w:p>
        </w:tc>
      </w:tr>
      <w:tr w:rsidR="00611901" w:rsidRPr="006B7A4C" w14:paraId="4D44F234"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5F7EBF10" w14:textId="703A8B8F" w:rsidR="00611901" w:rsidRPr="001C00AF" w:rsidRDefault="00611901" w:rsidP="00611901">
            <w:pPr>
              <w:pStyle w:val="QnT-Table2-left"/>
            </w:pPr>
            <w:r>
              <w:t>Feb 2025</w:t>
            </w:r>
          </w:p>
        </w:tc>
        <w:tc>
          <w:tcPr>
            <w:tcW w:w="1038" w:type="pct"/>
            <w:vAlign w:val="top"/>
          </w:tcPr>
          <w:p w14:paraId="1C74AB6C" w14:textId="6CD895AB" w:rsidR="00611901" w:rsidRPr="001C00AF" w:rsidRDefault="00611901" w:rsidP="00611901">
            <w:pPr>
              <w:pStyle w:val="QnT-Table2-RightCenter"/>
              <w:cnfStyle w:val="000000010000" w:firstRow="0" w:lastRow="0" w:firstColumn="0" w:lastColumn="0" w:oddVBand="0" w:evenVBand="0" w:oddHBand="0" w:evenHBand="1" w:firstRowFirstColumn="0" w:firstRowLastColumn="0" w:lastRowFirstColumn="0" w:lastRowLastColumn="0"/>
            </w:pPr>
            <w:r w:rsidRPr="00CD2045">
              <w:t>XX</w:t>
            </w:r>
          </w:p>
        </w:tc>
        <w:tc>
          <w:tcPr>
            <w:tcW w:w="3049" w:type="pct"/>
            <w:vAlign w:val="top"/>
          </w:tcPr>
          <w:p w14:paraId="42E10335" w14:textId="3166E799" w:rsidR="00611901" w:rsidRPr="009C7663" w:rsidRDefault="00611901" w:rsidP="00611901">
            <w:pPr>
              <w:pStyle w:val="QnT-Table2-RightCenter"/>
              <w:cnfStyle w:val="000000010000" w:firstRow="0" w:lastRow="0" w:firstColumn="0" w:lastColumn="0" w:oddVBand="0" w:evenVBand="0" w:oddHBand="0" w:evenHBand="1" w:firstRowFirstColumn="0" w:firstRowLastColumn="0" w:lastRowFirstColumn="0" w:lastRowLastColumn="0"/>
            </w:pPr>
            <w:r w:rsidRPr="00A5580D">
              <w:t>XX</w:t>
            </w:r>
          </w:p>
        </w:tc>
      </w:tr>
      <w:tr w:rsidR="00611901" w:rsidRPr="006B7A4C" w14:paraId="0C9D6CA1"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690C8895" w14:textId="68C80E4B" w:rsidR="00611901" w:rsidRPr="001C00AF" w:rsidRDefault="00611901" w:rsidP="00611901">
            <w:pPr>
              <w:pStyle w:val="QnT-Table2-left"/>
            </w:pPr>
            <w:r>
              <w:t>March 2024</w:t>
            </w:r>
          </w:p>
        </w:tc>
        <w:tc>
          <w:tcPr>
            <w:tcW w:w="1038" w:type="pct"/>
            <w:vAlign w:val="top"/>
          </w:tcPr>
          <w:p w14:paraId="20E0B836" w14:textId="3A65651B" w:rsidR="00611901" w:rsidRPr="001C00AF" w:rsidRDefault="00611901" w:rsidP="00611901">
            <w:pPr>
              <w:pStyle w:val="QnT-Table2-RightCenter"/>
              <w:cnfStyle w:val="000000100000" w:firstRow="0" w:lastRow="0" w:firstColumn="0" w:lastColumn="0" w:oddVBand="0" w:evenVBand="0" w:oddHBand="1" w:evenHBand="0" w:firstRowFirstColumn="0" w:firstRowLastColumn="0" w:lastRowFirstColumn="0" w:lastRowLastColumn="0"/>
            </w:pPr>
            <w:r w:rsidRPr="00CD2045">
              <w:t>XX</w:t>
            </w:r>
          </w:p>
        </w:tc>
        <w:tc>
          <w:tcPr>
            <w:tcW w:w="3049" w:type="pct"/>
            <w:vAlign w:val="top"/>
          </w:tcPr>
          <w:p w14:paraId="6807C1A9" w14:textId="5F78C7E0" w:rsidR="00611901" w:rsidRPr="00B64382" w:rsidRDefault="00611901" w:rsidP="00611901">
            <w:pPr>
              <w:pStyle w:val="QnT-Table2-RightCenter"/>
              <w:cnfStyle w:val="000000100000" w:firstRow="0" w:lastRow="0" w:firstColumn="0" w:lastColumn="0" w:oddVBand="0" w:evenVBand="0" w:oddHBand="1" w:evenHBand="0" w:firstRowFirstColumn="0" w:firstRowLastColumn="0" w:lastRowFirstColumn="0" w:lastRowLastColumn="0"/>
            </w:pPr>
            <w:r w:rsidRPr="00A5580D">
              <w:t>XX</w:t>
            </w:r>
          </w:p>
        </w:tc>
      </w:tr>
      <w:tr w:rsidR="00D63BCA" w:rsidRPr="006B7A4C" w14:paraId="1D7E340E"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0E5D161D" w14:textId="77777777" w:rsidR="00D63BCA" w:rsidRPr="001C00AF" w:rsidRDefault="00D63BCA" w:rsidP="00D63BCA">
            <w:pPr>
              <w:pStyle w:val="QnT-Table2-left"/>
            </w:pPr>
            <w:r w:rsidRPr="001C00AF">
              <w:t>July 2022</w:t>
            </w:r>
          </w:p>
        </w:tc>
        <w:tc>
          <w:tcPr>
            <w:tcW w:w="1038" w:type="pct"/>
            <w:vAlign w:val="top"/>
          </w:tcPr>
          <w:p w14:paraId="2425FDCD" w14:textId="77777777"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rsidRPr="00320F4D">
              <w:t>XX</w:t>
            </w:r>
          </w:p>
        </w:tc>
        <w:tc>
          <w:tcPr>
            <w:tcW w:w="3049" w:type="pct"/>
            <w:vAlign w:val="top"/>
          </w:tcPr>
          <w:p w14:paraId="60865BD7" w14:textId="4D4C8702"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rsidRPr="00A5580D">
              <w:t>XX</w:t>
            </w:r>
          </w:p>
        </w:tc>
      </w:tr>
      <w:tr w:rsidR="00D63BCA" w:rsidRPr="006B7A4C" w14:paraId="5505195C"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0D9FB49C" w14:textId="77777777" w:rsidR="00D63BCA" w:rsidRPr="001C00AF" w:rsidRDefault="00D63BCA" w:rsidP="00D63BCA">
            <w:pPr>
              <w:pStyle w:val="QnT-Table2-left"/>
            </w:pPr>
            <w:r w:rsidRPr="001C00AF">
              <w:t>January 2021</w:t>
            </w:r>
          </w:p>
        </w:tc>
        <w:tc>
          <w:tcPr>
            <w:tcW w:w="1038" w:type="pct"/>
            <w:vAlign w:val="top"/>
          </w:tcPr>
          <w:p w14:paraId="42E08F00" w14:textId="77777777" w:rsidR="00D63BCA" w:rsidRPr="001C00AF" w:rsidRDefault="00D63BCA" w:rsidP="00D63BCA">
            <w:pPr>
              <w:pStyle w:val="QnT-Table2-RightCenter"/>
              <w:cnfStyle w:val="000000100000" w:firstRow="0" w:lastRow="0" w:firstColumn="0" w:lastColumn="0" w:oddVBand="0" w:evenVBand="0" w:oddHBand="1" w:evenHBand="0" w:firstRowFirstColumn="0" w:firstRowLastColumn="0" w:lastRowFirstColumn="0" w:lastRowLastColumn="0"/>
            </w:pPr>
            <w:r w:rsidRPr="00320F4D">
              <w:t>XX</w:t>
            </w:r>
          </w:p>
        </w:tc>
        <w:tc>
          <w:tcPr>
            <w:tcW w:w="3049" w:type="pct"/>
            <w:vAlign w:val="top"/>
          </w:tcPr>
          <w:p w14:paraId="3BDAD408" w14:textId="4BC73F6D" w:rsidR="00D63BCA" w:rsidRPr="001C00AF" w:rsidRDefault="00D63BCA" w:rsidP="00D63BCA">
            <w:pPr>
              <w:pStyle w:val="QnT-Table2-RightCenter"/>
              <w:cnfStyle w:val="000000100000" w:firstRow="0" w:lastRow="0" w:firstColumn="0" w:lastColumn="0" w:oddVBand="0" w:evenVBand="0" w:oddHBand="1" w:evenHBand="0" w:firstRowFirstColumn="0" w:firstRowLastColumn="0" w:lastRowFirstColumn="0" w:lastRowLastColumn="0"/>
            </w:pPr>
            <w:r w:rsidRPr="00A5580D">
              <w:t>XX</w:t>
            </w:r>
          </w:p>
        </w:tc>
      </w:tr>
      <w:tr w:rsidR="00D63BCA" w:rsidRPr="006B7A4C" w14:paraId="6CD49310"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3FAAD230" w14:textId="77777777" w:rsidR="00D63BCA" w:rsidRPr="001C00AF" w:rsidRDefault="00D63BCA" w:rsidP="00D63BCA">
            <w:pPr>
              <w:pStyle w:val="QnT-Table2-left"/>
            </w:pPr>
            <w:r w:rsidRPr="001C00AF">
              <w:t>May 2021</w:t>
            </w:r>
          </w:p>
        </w:tc>
        <w:tc>
          <w:tcPr>
            <w:tcW w:w="1038" w:type="pct"/>
            <w:vAlign w:val="top"/>
          </w:tcPr>
          <w:p w14:paraId="174E4745" w14:textId="77777777"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rsidRPr="00320F4D">
              <w:t>XX</w:t>
            </w:r>
          </w:p>
        </w:tc>
        <w:tc>
          <w:tcPr>
            <w:tcW w:w="3049" w:type="pct"/>
            <w:vAlign w:val="top"/>
          </w:tcPr>
          <w:p w14:paraId="3110CEA6" w14:textId="63DBC1E6"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rsidRPr="00A5580D">
              <w:t>XX</w:t>
            </w:r>
          </w:p>
        </w:tc>
      </w:tr>
    </w:tbl>
    <w:p w14:paraId="321AC812" w14:textId="02E055D3"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p>
    <w:p w14:paraId="487A2CBC" w14:textId="77777777" w:rsidR="008D2634" w:rsidRDefault="008D2634" w:rsidP="008D2634"/>
    <w:p w14:paraId="12130C1B" w14:textId="77777777" w:rsidR="008D2634" w:rsidRDefault="008D2634" w:rsidP="008D2634"/>
    <w:p w14:paraId="7FC4192F" w14:textId="77777777" w:rsidR="008D2634" w:rsidRDefault="008D2634" w:rsidP="008D2634"/>
    <w:p w14:paraId="6EC172D0" w14:textId="77777777" w:rsidR="00F61CA2" w:rsidRDefault="00F61CA2" w:rsidP="008D2634"/>
    <w:p w14:paraId="4643D6D3" w14:textId="3DDD4356" w:rsidR="00611901" w:rsidRDefault="00611901" w:rsidP="008D2634"/>
    <w:p w14:paraId="6C6D09C7" w14:textId="2B30233A" w:rsidR="003B0C3B" w:rsidRDefault="003B0C3B" w:rsidP="008D2634"/>
    <w:p w14:paraId="70C42A3B" w14:textId="77777777" w:rsidR="003B0C3B" w:rsidRDefault="003B0C3B" w:rsidP="008D2634"/>
    <w:p w14:paraId="06747158" w14:textId="77777777" w:rsidR="00F61CA2" w:rsidRDefault="00F61CA2" w:rsidP="008D2634"/>
    <w:p w14:paraId="59FA229C" w14:textId="78E52FE1" w:rsidR="002D58F4" w:rsidRPr="00142691" w:rsidRDefault="003B0C3B" w:rsidP="003B0C3B">
      <w:pPr>
        <w:pStyle w:val="QnT-Head2"/>
      </w:pPr>
      <w:bookmarkStart w:id="397" w:name="_Toc227581898"/>
      <w:r>
        <w:lastRenderedPageBreak/>
        <w:t>Product</w:t>
      </w:r>
      <w:r w:rsidR="00F61CA2">
        <w:t xml:space="preserve"> Launches</w:t>
      </w:r>
      <w:bookmarkEnd w:id="397"/>
      <w:r w:rsidR="00F61CA2">
        <w:t xml:space="preserve"> </w:t>
      </w:r>
    </w:p>
    <w:tbl>
      <w:tblPr>
        <w:tblStyle w:val="QnT-Table2"/>
        <w:tblW w:w="5000" w:type="pct"/>
        <w:tblLook w:val="04A0" w:firstRow="1" w:lastRow="0" w:firstColumn="1" w:lastColumn="0" w:noHBand="0" w:noVBand="1"/>
      </w:tblPr>
      <w:tblGrid>
        <w:gridCol w:w="3378"/>
        <w:gridCol w:w="5812"/>
        <w:gridCol w:w="9250"/>
      </w:tblGrid>
      <w:tr w:rsidR="002D58F4" w:rsidRPr="001A315F" w14:paraId="0F10BB9A" w14:textId="77777777" w:rsidTr="0067221F">
        <w:trPr>
          <w:cnfStyle w:val="100000000000" w:firstRow="1" w:lastRow="0" w:firstColumn="0" w:lastColumn="0" w:oddVBand="0" w:evenVBand="0" w:oddHBand="0" w:evenHBand="0" w:firstRowFirstColumn="0" w:firstRowLastColumn="0" w:lastRowFirstColumn="0" w:lastRowLastColumn="0"/>
          <w:trHeight w:val="504"/>
          <w:tblHeader/>
        </w:trPr>
        <w:tc>
          <w:tcPr>
            <w:cnfStyle w:val="001000000000" w:firstRow="0" w:lastRow="0" w:firstColumn="1" w:lastColumn="0" w:oddVBand="0" w:evenVBand="0" w:oddHBand="0" w:evenHBand="0" w:firstRowFirstColumn="0" w:firstRowLastColumn="0" w:lastRowFirstColumn="0" w:lastRowLastColumn="0"/>
            <w:tcW w:w="916" w:type="pct"/>
          </w:tcPr>
          <w:p w14:paraId="6C0EACC9" w14:textId="77777777" w:rsidR="002D58F4" w:rsidRPr="001A315F" w:rsidRDefault="002D58F4" w:rsidP="001A315F">
            <w:pPr>
              <w:pStyle w:val="QnT-Table2-header"/>
              <w:spacing w:before="96" w:after="96"/>
            </w:pPr>
            <w:r w:rsidRPr="001A315F">
              <w:t>Date</w:t>
            </w:r>
          </w:p>
        </w:tc>
        <w:tc>
          <w:tcPr>
            <w:tcW w:w="1576" w:type="pct"/>
          </w:tcPr>
          <w:p w14:paraId="0A078D5D"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rsidRPr="001A315F">
              <w:t>Company</w:t>
            </w:r>
          </w:p>
        </w:tc>
        <w:tc>
          <w:tcPr>
            <w:tcW w:w="2508" w:type="pct"/>
          </w:tcPr>
          <w:p w14:paraId="5EC6E374"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rsidRPr="001A315F">
              <w:t>Development</w:t>
            </w:r>
          </w:p>
        </w:tc>
      </w:tr>
      <w:tr w:rsidR="001C19EC" w:rsidRPr="006B7A4C" w14:paraId="041A2A21"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FF9A9FC" w14:textId="77777777" w:rsidR="001C19EC" w:rsidRPr="001A315F" w:rsidRDefault="001C19EC" w:rsidP="00D63BCA">
            <w:pPr>
              <w:pStyle w:val="QnT-Table2-left"/>
            </w:pPr>
            <w:r w:rsidRPr="001A315F">
              <w:t>April 2025</w:t>
            </w:r>
          </w:p>
        </w:tc>
        <w:tc>
          <w:tcPr>
            <w:tcW w:w="1576" w:type="pct"/>
            <w:vAlign w:val="top"/>
          </w:tcPr>
          <w:p w14:paraId="77FAF45F"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2677F8">
              <w:t>XX</w:t>
            </w:r>
          </w:p>
        </w:tc>
        <w:tc>
          <w:tcPr>
            <w:tcW w:w="2508" w:type="pct"/>
            <w:vAlign w:val="top"/>
          </w:tcPr>
          <w:p w14:paraId="717DD9D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2677F8">
              <w:t>XX</w:t>
            </w:r>
          </w:p>
        </w:tc>
      </w:tr>
      <w:tr w:rsidR="001C19EC" w:rsidRPr="006B7A4C" w14:paraId="18803E6C"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ACEE98F" w14:textId="77777777" w:rsidR="001C19EC" w:rsidRPr="001A315F" w:rsidRDefault="001C19EC" w:rsidP="00D63BCA">
            <w:pPr>
              <w:pStyle w:val="QnT-Table2-left"/>
            </w:pPr>
            <w:r w:rsidRPr="001A315F">
              <w:t>March 2024</w:t>
            </w:r>
          </w:p>
        </w:tc>
        <w:tc>
          <w:tcPr>
            <w:tcW w:w="1576" w:type="pct"/>
            <w:vAlign w:val="top"/>
          </w:tcPr>
          <w:p w14:paraId="6EE30E47"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2677F8">
              <w:t>XX</w:t>
            </w:r>
          </w:p>
        </w:tc>
        <w:tc>
          <w:tcPr>
            <w:tcW w:w="2508" w:type="pct"/>
            <w:vAlign w:val="top"/>
          </w:tcPr>
          <w:p w14:paraId="17A7B966"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2677F8">
              <w:t>XX</w:t>
            </w:r>
          </w:p>
        </w:tc>
      </w:tr>
      <w:tr w:rsidR="001C19EC" w:rsidRPr="006B7A4C" w14:paraId="5DFB2A32"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AE769D6" w14:textId="77777777" w:rsidR="001C19EC" w:rsidRPr="001A315F" w:rsidRDefault="001C19EC" w:rsidP="00D63BCA">
            <w:pPr>
              <w:pStyle w:val="QnT-Table2-left"/>
            </w:pPr>
            <w:r w:rsidRPr="001A315F">
              <w:t>January 2022</w:t>
            </w:r>
          </w:p>
        </w:tc>
        <w:tc>
          <w:tcPr>
            <w:tcW w:w="1576" w:type="pct"/>
            <w:vAlign w:val="top"/>
          </w:tcPr>
          <w:p w14:paraId="6AD3FDD9"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2677F8">
              <w:t>XX</w:t>
            </w:r>
          </w:p>
        </w:tc>
        <w:tc>
          <w:tcPr>
            <w:tcW w:w="2508" w:type="pct"/>
            <w:vAlign w:val="top"/>
          </w:tcPr>
          <w:p w14:paraId="61BE562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2677F8">
              <w:t>XX</w:t>
            </w:r>
          </w:p>
        </w:tc>
      </w:tr>
      <w:tr w:rsidR="001C19EC" w:rsidRPr="006B7A4C" w14:paraId="0F27102F"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78EA3D3" w14:textId="77777777" w:rsidR="001C19EC" w:rsidRPr="001A315F" w:rsidRDefault="001C19EC" w:rsidP="00D63BCA">
            <w:pPr>
              <w:pStyle w:val="QnT-Table2-left"/>
            </w:pPr>
            <w:r w:rsidRPr="001A315F">
              <w:t>July 2022</w:t>
            </w:r>
          </w:p>
        </w:tc>
        <w:tc>
          <w:tcPr>
            <w:tcW w:w="1576" w:type="pct"/>
            <w:vAlign w:val="top"/>
          </w:tcPr>
          <w:p w14:paraId="062F7919"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2677F8">
              <w:t>XX</w:t>
            </w:r>
          </w:p>
        </w:tc>
        <w:tc>
          <w:tcPr>
            <w:tcW w:w="2508" w:type="pct"/>
            <w:vAlign w:val="top"/>
          </w:tcPr>
          <w:p w14:paraId="66456455"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2677F8">
              <w:t>XX</w:t>
            </w:r>
          </w:p>
        </w:tc>
      </w:tr>
      <w:tr w:rsidR="001C19EC" w:rsidRPr="006B7A4C" w14:paraId="0CAE9B6B"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68A4A5DA" w14:textId="77777777" w:rsidR="001C19EC" w:rsidRPr="001A315F" w:rsidRDefault="001C19EC" w:rsidP="00D63BCA">
            <w:pPr>
              <w:pStyle w:val="QnT-Table2-left"/>
            </w:pPr>
            <w:r w:rsidRPr="001A315F">
              <w:t>January 2021</w:t>
            </w:r>
          </w:p>
        </w:tc>
        <w:tc>
          <w:tcPr>
            <w:tcW w:w="1576" w:type="pct"/>
            <w:vAlign w:val="top"/>
          </w:tcPr>
          <w:p w14:paraId="0F7B80AD"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2677F8">
              <w:t>XX</w:t>
            </w:r>
          </w:p>
        </w:tc>
        <w:tc>
          <w:tcPr>
            <w:tcW w:w="2508" w:type="pct"/>
            <w:vAlign w:val="top"/>
          </w:tcPr>
          <w:p w14:paraId="10043695"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2677F8">
              <w:t>XX</w:t>
            </w:r>
          </w:p>
        </w:tc>
      </w:tr>
      <w:tr w:rsidR="001C19EC" w:rsidRPr="006B7A4C" w14:paraId="42F8750F"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218D0E92" w14:textId="77777777" w:rsidR="001C19EC" w:rsidRPr="001A315F" w:rsidRDefault="001C19EC" w:rsidP="00D63BCA">
            <w:pPr>
              <w:pStyle w:val="QnT-Table2-left"/>
            </w:pPr>
            <w:r w:rsidRPr="001A315F">
              <w:t>May 2021</w:t>
            </w:r>
          </w:p>
        </w:tc>
        <w:tc>
          <w:tcPr>
            <w:tcW w:w="1576" w:type="pct"/>
            <w:vAlign w:val="top"/>
          </w:tcPr>
          <w:p w14:paraId="3B74C172"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2677F8">
              <w:t>XX</w:t>
            </w:r>
          </w:p>
        </w:tc>
        <w:tc>
          <w:tcPr>
            <w:tcW w:w="2508" w:type="pct"/>
            <w:vAlign w:val="top"/>
          </w:tcPr>
          <w:p w14:paraId="092DF40E"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2677F8">
              <w:t>XX</w:t>
            </w:r>
          </w:p>
        </w:tc>
      </w:tr>
    </w:tbl>
    <w:p w14:paraId="50AF8E39" w14:textId="580DA3C0" w:rsidR="002D58F4" w:rsidRDefault="002D58F4" w:rsidP="002D58F4">
      <w:pPr>
        <w:pStyle w:val="QnT-Source"/>
      </w:pPr>
      <w:r>
        <w:t xml:space="preserve">Source: Primary Interviews, Surveys, Secondary Sources, </w:t>
      </w:r>
      <w:r w:rsidR="00611901">
        <w:t>Web-Based</w:t>
      </w:r>
      <w:r>
        <w:t xml:space="preserve"> &amp; Paid External Databases, </w:t>
      </w:r>
      <w:r w:rsidR="005B0BEE">
        <w:t>2025</w:t>
      </w:r>
    </w:p>
    <w:p w14:paraId="79F00F5F" w14:textId="77777777" w:rsidR="002D58F4" w:rsidRPr="00142691" w:rsidRDefault="002D58F4" w:rsidP="003B0C3B">
      <w:pPr>
        <w:pStyle w:val="QnT-Head2"/>
      </w:pPr>
      <w:bookmarkStart w:id="398" w:name="_Toc13843889"/>
      <w:bookmarkStart w:id="399" w:name="_Toc27650836"/>
      <w:bookmarkStart w:id="400" w:name="_Toc29402477"/>
      <w:bookmarkStart w:id="401" w:name="_Toc120970948"/>
      <w:bookmarkStart w:id="402" w:name="_Toc121446672"/>
      <w:bookmarkStart w:id="403" w:name="_Toc148477524"/>
      <w:bookmarkStart w:id="404" w:name="_Toc196868432"/>
      <w:bookmarkStart w:id="405" w:name="_Toc197355606"/>
      <w:bookmarkStart w:id="406" w:name="_Toc227581899"/>
      <w:r w:rsidRPr="00142691">
        <w:t>Research &amp; Development Activities</w:t>
      </w:r>
      <w:bookmarkEnd w:id="398"/>
      <w:bookmarkEnd w:id="399"/>
      <w:bookmarkEnd w:id="400"/>
      <w:bookmarkEnd w:id="401"/>
      <w:bookmarkEnd w:id="402"/>
      <w:bookmarkEnd w:id="403"/>
      <w:bookmarkEnd w:id="404"/>
      <w:bookmarkEnd w:id="405"/>
      <w:bookmarkEnd w:id="406"/>
    </w:p>
    <w:tbl>
      <w:tblPr>
        <w:tblStyle w:val="QnT-Table2"/>
        <w:tblW w:w="5000" w:type="pct"/>
        <w:tblLook w:val="04A0" w:firstRow="1" w:lastRow="0" w:firstColumn="1" w:lastColumn="0" w:noHBand="0" w:noVBand="1"/>
      </w:tblPr>
      <w:tblGrid>
        <w:gridCol w:w="3378"/>
        <w:gridCol w:w="5812"/>
        <w:gridCol w:w="9250"/>
      </w:tblGrid>
      <w:tr w:rsidR="002D58F4" w:rsidRPr="006B7A4C" w14:paraId="25380F94"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916" w:type="pct"/>
          </w:tcPr>
          <w:p w14:paraId="098ABA95" w14:textId="77777777" w:rsidR="002D58F4" w:rsidRPr="006B7A4C" w:rsidRDefault="002D58F4" w:rsidP="008B6C2C">
            <w:pPr>
              <w:pStyle w:val="QnT-Table2-header"/>
              <w:spacing w:before="96" w:after="96"/>
              <w:rPr>
                <w:b w:val="0"/>
              </w:rPr>
            </w:pPr>
            <w:r w:rsidRPr="006B7A4C">
              <w:t>Date</w:t>
            </w:r>
          </w:p>
        </w:tc>
        <w:tc>
          <w:tcPr>
            <w:tcW w:w="1576" w:type="pct"/>
          </w:tcPr>
          <w:p w14:paraId="2A249E67" w14:textId="77777777" w:rsidR="002D58F4" w:rsidRPr="006B7A4C"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sidRPr="006B7A4C">
              <w:t>Company</w:t>
            </w:r>
          </w:p>
        </w:tc>
        <w:tc>
          <w:tcPr>
            <w:tcW w:w="2508" w:type="pct"/>
          </w:tcPr>
          <w:p w14:paraId="59DD98B4" w14:textId="77777777" w:rsidR="002D58F4" w:rsidRPr="006B7A4C"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sidRPr="006B7A4C">
              <w:t>Development</w:t>
            </w:r>
          </w:p>
        </w:tc>
      </w:tr>
      <w:tr w:rsidR="001C19EC" w:rsidRPr="006B7A4C" w14:paraId="1CEDE237"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2BA609A" w14:textId="77777777" w:rsidR="001C19EC" w:rsidRPr="00832415" w:rsidRDefault="001C19EC" w:rsidP="00D63BCA">
            <w:pPr>
              <w:pStyle w:val="QnT-Table2-left"/>
            </w:pPr>
            <w:r w:rsidRPr="00832415">
              <w:t>April 202</w:t>
            </w:r>
            <w:r>
              <w:t>5</w:t>
            </w:r>
          </w:p>
        </w:tc>
        <w:tc>
          <w:tcPr>
            <w:tcW w:w="1576" w:type="pct"/>
            <w:vAlign w:val="top"/>
          </w:tcPr>
          <w:p w14:paraId="7318EADB"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3B611C">
              <w:t>XX</w:t>
            </w:r>
          </w:p>
        </w:tc>
        <w:tc>
          <w:tcPr>
            <w:tcW w:w="2508" w:type="pct"/>
            <w:vAlign w:val="top"/>
          </w:tcPr>
          <w:p w14:paraId="1DF6B797"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3B611C">
              <w:t>XX</w:t>
            </w:r>
          </w:p>
        </w:tc>
      </w:tr>
      <w:tr w:rsidR="001C19EC" w:rsidRPr="006B7A4C" w14:paraId="005CA6F4"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6D0C20F5" w14:textId="77777777" w:rsidR="001C19EC" w:rsidRPr="00832415" w:rsidRDefault="001C19EC" w:rsidP="00D63BCA">
            <w:pPr>
              <w:pStyle w:val="QnT-Table2-left"/>
            </w:pPr>
            <w:r w:rsidRPr="00832415">
              <w:t>March 202</w:t>
            </w:r>
            <w:r>
              <w:t>4</w:t>
            </w:r>
          </w:p>
        </w:tc>
        <w:tc>
          <w:tcPr>
            <w:tcW w:w="1576" w:type="pct"/>
            <w:vAlign w:val="top"/>
          </w:tcPr>
          <w:p w14:paraId="05595410"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3B611C">
              <w:t>XX</w:t>
            </w:r>
          </w:p>
        </w:tc>
        <w:tc>
          <w:tcPr>
            <w:tcW w:w="2508" w:type="pct"/>
            <w:vAlign w:val="top"/>
          </w:tcPr>
          <w:p w14:paraId="4EFAA36F"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3B611C">
              <w:t>XX</w:t>
            </w:r>
          </w:p>
        </w:tc>
      </w:tr>
      <w:tr w:rsidR="001C19EC" w:rsidRPr="006B7A4C" w14:paraId="6C174002"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D7D9902" w14:textId="77777777" w:rsidR="001C19EC" w:rsidRPr="00832415" w:rsidRDefault="001C19EC" w:rsidP="00D63BCA">
            <w:pPr>
              <w:pStyle w:val="QnT-Table2-left"/>
            </w:pPr>
            <w:r w:rsidRPr="00832415">
              <w:t>January 202</w:t>
            </w:r>
            <w:r>
              <w:t>2</w:t>
            </w:r>
          </w:p>
        </w:tc>
        <w:tc>
          <w:tcPr>
            <w:tcW w:w="1576" w:type="pct"/>
            <w:vAlign w:val="top"/>
          </w:tcPr>
          <w:p w14:paraId="5663CEAC"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3B611C">
              <w:t>XX</w:t>
            </w:r>
          </w:p>
        </w:tc>
        <w:tc>
          <w:tcPr>
            <w:tcW w:w="2508" w:type="pct"/>
            <w:vAlign w:val="top"/>
          </w:tcPr>
          <w:p w14:paraId="4DFC88C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3B611C">
              <w:t>XX</w:t>
            </w:r>
          </w:p>
        </w:tc>
      </w:tr>
      <w:tr w:rsidR="001C19EC" w:rsidRPr="006B7A4C" w14:paraId="76EF28B7"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52FF7C25" w14:textId="77777777" w:rsidR="001C19EC" w:rsidRPr="00832415" w:rsidRDefault="001C19EC" w:rsidP="00D63BCA">
            <w:pPr>
              <w:pStyle w:val="QnT-Table2-left"/>
            </w:pPr>
            <w:r w:rsidRPr="00832415">
              <w:t>July 202</w:t>
            </w:r>
            <w:r>
              <w:t>2</w:t>
            </w:r>
          </w:p>
        </w:tc>
        <w:tc>
          <w:tcPr>
            <w:tcW w:w="1576" w:type="pct"/>
            <w:vAlign w:val="top"/>
          </w:tcPr>
          <w:p w14:paraId="2E4A752E"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3B611C">
              <w:t>XX</w:t>
            </w:r>
          </w:p>
        </w:tc>
        <w:tc>
          <w:tcPr>
            <w:tcW w:w="2508" w:type="pct"/>
            <w:vAlign w:val="top"/>
          </w:tcPr>
          <w:p w14:paraId="797E221A"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3B611C">
              <w:t>XX</w:t>
            </w:r>
          </w:p>
        </w:tc>
      </w:tr>
      <w:tr w:rsidR="001C19EC" w:rsidRPr="006B7A4C" w14:paraId="59545A67"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4FF9FCA0" w14:textId="77777777" w:rsidR="001C19EC" w:rsidRPr="00832415" w:rsidRDefault="001C19EC" w:rsidP="00D63BCA">
            <w:pPr>
              <w:pStyle w:val="QnT-Table2-left"/>
            </w:pPr>
            <w:r w:rsidRPr="00832415">
              <w:t>January 2021</w:t>
            </w:r>
          </w:p>
        </w:tc>
        <w:tc>
          <w:tcPr>
            <w:tcW w:w="1576" w:type="pct"/>
            <w:vAlign w:val="top"/>
          </w:tcPr>
          <w:p w14:paraId="445D619D"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3B611C">
              <w:t>XX</w:t>
            </w:r>
          </w:p>
        </w:tc>
        <w:tc>
          <w:tcPr>
            <w:tcW w:w="2508" w:type="pct"/>
            <w:vAlign w:val="top"/>
          </w:tcPr>
          <w:p w14:paraId="4D76958F"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rsidRPr="003B611C">
              <w:t>XX</w:t>
            </w:r>
          </w:p>
        </w:tc>
      </w:tr>
      <w:tr w:rsidR="001C19EC" w:rsidRPr="006B7A4C" w14:paraId="7A059AC3"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141CF7E3" w14:textId="77777777" w:rsidR="001C19EC" w:rsidRPr="00832415" w:rsidRDefault="001C19EC" w:rsidP="00D63BCA">
            <w:pPr>
              <w:pStyle w:val="QnT-Table2-left"/>
            </w:pPr>
            <w:r w:rsidRPr="00832415">
              <w:t>May 2021</w:t>
            </w:r>
          </w:p>
        </w:tc>
        <w:tc>
          <w:tcPr>
            <w:tcW w:w="1576" w:type="pct"/>
            <w:vAlign w:val="top"/>
          </w:tcPr>
          <w:p w14:paraId="365E8A78"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3B611C">
              <w:t>XX</w:t>
            </w:r>
          </w:p>
        </w:tc>
        <w:tc>
          <w:tcPr>
            <w:tcW w:w="2508" w:type="pct"/>
            <w:vAlign w:val="top"/>
          </w:tcPr>
          <w:p w14:paraId="63F2F09D"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rsidRPr="003B611C">
              <w:t>XX</w:t>
            </w:r>
          </w:p>
        </w:tc>
      </w:tr>
    </w:tbl>
    <w:p w14:paraId="13974678" w14:textId="77777777" w:rsidR="002D58F4" w:rsidRPr="00694D7C" w:rsidRDefault="002D58F4" w:rsidP="00641F67">
      <w:pPr>
        <w:pStyle w:val="QnT-Chapterhead"/>
      </w:pPr>
      <w:bookmarkStart w:id="407" w:name="_Toc27650837"/>
      <w:bookmarkStart w:id="408" w:name="_Toc29402478"/>
      <w:bookmarkStart w:id="409" w:name="_Toc120970949"/>
      <w:bookmarkStart w:id="410" w:name="_Toc121446673"/>
      <w:bookmarkStart w:id="411" w:name="_Toc148477525"/>
      <w:bookmarkStart w:id="412" w:name="_Toc196868433"/>
      <w:bookmarkStart w:id="413" w:name="_Toc197355607"/>
      <w:bookmarkStart w:id="414" w:name="_Toc227581900"/>
      <w:r w:rsidRPr="00694D7C">
        <w:lastRenderedPageBreak/>
        <w:t>Company Profiles</w:t>
      </w:r>
      <w:bookmarkEnd w:id="407"/>
      <w:bookmarkEnd w:id="408"/>
      <w:bookmarkEnd w:id="409"/>
      <w:bookmarkEnd w:id="410"/>
      <w:bookmarkEnd w:id="411"/>
      <w:bookmarkEnd w:id="412"/>
      <w:bookmarkEnd w:id="413"/>
      <w:bookmarkEnd w:id="414"/>
    </w:p>
    <w:p w14:paraId="2D772A7C" w14:textId="4ECD3AEF" w:rsidR="002D58F4" w:rsidRPr="00D91C93" w:rsidRDefault="009C4001" w:rsidP="00670FAB">
      <w:pPr>
        <w:pStyle w:val="QnT-Head1"/>
      </w:pPr>
      <w:bookmarkStart w:id="415" w:name="_Toc227581901"/>
      <w:r>
        <w:t>BASF</w:t>
      </w:r>
      <w:bookmarkEnd w:id="415"/>
    </w:p>
    <w:p w14:paraId="1E7AB470" w14:textId="0512AC69" w:rsidR="002D58F4" w:rsidRDefault="002D58F4" w:rsidP="000717AA">
      <w:pPr>
        <w:pStyle w:val="QnT-Head2"/>
      </w:pPr>
      <w:bookmarkStart w:id="416" w:name="_Toc120970951"/>
      <w:bookmarkStart w:id="417" w:name="_Toc121446675"/>
      <w:bookmarkStart w:id="418" w:name="_Toc148477527"/>
      <w:bookmarkStart w:id="419" w:name="_Toc196868435"/>
      <w:bookmarkStart w:id="420" w:name="_Toc197355609"/>
      <w:bookmarkStart w:id="421" w:name="_Toc227581902"/>
      <w:r w:rsidRPr="00142691">
        <w:t>Company Overview</w:t>
      </w:r>
      <w:bookmarkEnd w:id="416"/>
      <w:bookmarkEnd w:id="417"/>
      <w:bookmarkEnd w:id="418"/>
      <w:bookmarkEnd w:id="419"/>
      <w:bookmarkEnd w:id="420"/>
      <w:bookmarkEnd w:id="421"/>
    </w:p>
    <w:p w14:paraId="4EFCC853" w14:textId="5ECB8686" w:rsidR="009C4001" w:rsidRDefault="009C4001" w:rsidP="009C4001">
      <w:pPr>
        <w:spacing w:line="360" w:lineRule="auto"/>
      </w:pPr>
      <w:r w:rsidRPr="009C4001">
        <w:t>BASF SE is the largest chemical producer in the world, renowned for its "Verbund" (integration) model, which creates highly efficient value chains by linking production plants and energy flows. As a leader in the global chemical industry, BASF has committed to reaching Net Zero $CO_2$ emissions by 2050. The company is a pioneer in the "Green Methanol" space through its biomass balance approach and its development of carbon-neutral production technologies. BASF is currently focusing on electrifying its chemical processes and using renewable feedstocks to "</w:t>
      </w:r>
      <w:proofErr w:type="spellStart"/>
      <w:r w:rsidRPr="009C4001">
        <w:t>defossilize</w:t>
      </w:r>
      <w:proofErr w:type="spellEnd"/>
      <w:r w:rsidRPr="009C4001">
        <w:t>" its massive product portfolio.</w:t>
      </w:r>
      <w:r>
        <w:t xml:space="preserve"> </w:t>
      </w:r>
    </w:p>
    <w:p w14:paraId="2A05E707" w14:textId="107ABF05" w:rsidR="000717AA" w:rsidRDefault="000717AA" w:rsidP="000717AA"/>
    <w:p w14:paraId="4FFEEFD8" w14:textId="44159C9C" w:rsidR="000717AA" w:rsidRDefault="000717AA" w:rsidP="000717AA"/>
    <w:p w14:paraId="45CEA1FA" w14:textId="77777777" w:rsidR="004E7244" w:rsidRDefault="004E7244" w:rsidP="000717AA"/>
    <w:p w14:paraId="0C25F5CD" w14:textId="2DA8115F" w:rsidR="000717AA" w:rsidRDefault="000717AA" w:rsidP="000717AA"/>
    <w:p w14:paraId="3417C14F" w14:textId="77777777" w:rsidR="009C4001" w:rsidRDefault="009C4001" w:rsidP="000717AA"/>
    <w:p w14:paraId="0D992A95" w14:textId="77777777" w:rsidR="009C4001" w:rsidRDefault="009C4001" w:rsidP="000717AA"/>
    <w:p w14:paraId="4228859A" w14:textId="77777777" w:rsidR="009C4001" w:rsidRDefault="009C4001" w:rsidP="000717AA"/>
    <w:p w14:paraId="60BB5578" w14:textId="77777777" w:rsidR="009C4001" w:rsidRDefault="009C4001" w:rsidP="000717AA"/>
    <w:p w14:paraId="37F5ED45" w14:textId="77777777" w:rsidR="009C4001" w:rsidRDefault="009C4001" w:rsidP="000717AA"/>
    <w:p w14:paraId="33CF7D5B" w14:textId="77777777" w:rsidR="009C4001" w:rsidRDefault="009C4001" w:rsidP="000717AA"/>
    <w:p w14:paraId="23AF3EB5" w14:textId="1BA8F7F2" w:rsidR="000717AA" w:rsidRDefault="000717AA" w:rsidP="000717AA"/>
    <w:p w14:paraId="6468F13F" w14:textId="77777777" w:rsidR="002D58F4" w:rsidRPr="00142691" w:rsidRDefault="002D58F4" w:rsidP="002D58F4">
      <w:pPr>
        <w:pStyle w:val="QnT-TableTitle"/>
        <w:spacing w:line="312" w:lineRule="auto"/>
      </w:pPr>
      <w:bookmarkStart w:id="422" w:name="_Toc227581953"/>
      <w:r>
        <w:lastRenderedPageBreak/>
        <w:t>Company snapshot</w:t>
      </w:r>
      <w:bookmarkEnd w:id="422"/>
    </w:p>
    <w:tbl>
      <w:tblPr>
        <w:tblStyle w:val="QnT-Table2"/>
        <w:tblW w:w="5000" w:type="pct"/>
        <w:tblLook w:val="04A0" w:firstRow="1" w:lastRow="0" w:firstColumn="1" w:lastColumn="0" w:noHBand="0" w:noVBand="1"/>
      </w:tblPr>
      <w:tblGrid>
        <w:gridCol w:w="2753"/>
        <w:gridCol w:w="7790"/>
        <w:gridCol w:w="7897"/>
      </w:tblGrid>
      <w:tr w:rsidR="002D58F4" w:rsidRPr="00DE17FE" w14:paraId="3DA4071E"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746" w:type="pct"/>
            <w:hideMark/>
          </w:tcPr>
          <w:p w14:paraId="28FBDF72" w14:textId="77777777" w:rsidR="002D58F4" w:rsidRPr="00DE17FE" w:rsidRDefault="002D58F4" w:rsidP="008B6C2C">
            <w:pPr>
              <w:pStyle w:val="QnT-Table2-header"/>
              <w:spacing w:before="96" w:after="96"/>
            </w:pPr>
            <w:r w:rsidRPr="00DE17FE">
              <w:t>Sr. No.</w:t>
            </w:r>
          </w:p>
        </w:tc>
        <w:tc>
          <w:tcPr>
            <w:tcW w:w="2112" w:type="pct"/>
            <w:hideMark/>
          </w:tcPr>
          <w:p w14:paraId="61B7DEEB"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rsidRPr="00DE17FE">
              <w:t>ITEM</w:t>
            </w:r>
          </w:p>
        </w:tc>
        <w:tc>
          <w:tcPr>
            <w:tcW w:w="2141" w:type="pct"/>
            <w:hideMark/>
          </w:tcPr>
          <w:p w14:paraId="65EFDAA6"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rsidRPr="00DE17FE">
              <w:t>DESCRIPTION</w:t>
            </w:r>
          </w:p>
        </w:tc>
      </w:tr>
      <w:tr w:rsidR="002D58F4" w:rsidRPr="00DE17FE" w14:paraId="4879D8B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58B1EA8E" w14:textId="77777777" w:rsidR="002D58F4" w:rsidRPr="00DE17FE" w:rsidRDefault="002D58F4" w:rsidP="00D63BCA">
            <w:pPr>
              <w:pStyle w:val="QnT-Table2-left"/>
            </w:pPr>
            <w:bookmarkStart w:id="423" w:name="_Hlk206456143"/>
            <w:r w:rsidRPr="00DE17FE">
              <w:t>1</w:t>
            </w:r>
          </w:p>
        </w:tc>
        <w:tc>
          <w:tcPr>
            <w:tcW w:w="2112" w:type="pct"/>
            <w:hideMark/>
          </w:tcPr>
          <w:p w14:paraId="3C802F90" w14:textId="77777777" w:rsidR="002D58F4" w:rsidRPr="00DE17FE" w:rsidRDefault="002D58F4" w:rsidP="00D63BCA">
            <w:pPr>
              <w:pStyle w:val="QnT-Table2-left"/>
              <w:cnfStyle w:val="000000100000" w:firstRow="0" w:lastRow="0" w:firstColumn="0" w:lastColumn="0" w:oddVBand="0" w:evenVBand="0" w:oddHBand="1" w:evenHBand="0" w:firstRowFirstColumn="0" w:firstRowLastColumn="0" w:lastRowFirstColumn="0" w:lastRowLastColumn="0"/>
            </w:pPr>
            <w:r w:rsidRPr="00DE17FE">
              <w:t>Company Name</w:t>
            </w:r>
          </w:p>
        </w:tc>
        <w:tc>
          <w:tcPr>
            <w:tcW w:w="2141" w:type="pct"/>
          </w:tcPr>
          <w:p w14:paraId="1CAD8952" w14:textId="091DF6C4"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BASF</w:t>
            </w:r>
          </w:p>
        </w:tc>
      </w:tr>
      <w:tr w:rsidR="002D58F4" w:rsidRPr="00DE17FE" w14:paraId="57E1A6E9"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057CD595" w14:textId="77777777" w:rsidR="002D58F4" w:rsidRPr="00DE17FE" w:rsidRDefault="002D58F4" w:rsidP="00D63BCA">
            <w:pPr>
              <w:pStyle w:val="QnT-Table2-left"/>
            </w:pPr>
            <w:r w:rsidRPr="00DE17FE">
              <w:t>2</w:t>
            </w:r>
          </w:p>
        </w:tc>
        <w:tc>
          <w:tcPr>
            <w:tcW w:w="2112" w:type="pct"/>
            <w:hideMark/>
          </w:tcPr>
          <w:p w14:paraId="211A5F77"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rsidRPr="00DE17FE">
              <w:t>Website</w:t>
            </w:r>
          </w:p>
        </w:tc>
        <w:tc>
          <w:tcPr>
            <w:tcW w:w="2141" w:type="pct"/>
          </w:tcPr>
          <w:p w14:paraId="0BCD23C3" w14:textId="33813E8D" w:rsidR="002D58F4" w:rsidRPr="00DE17FE" w:rsidRDefault="0084105B" w:rsidP="00D63BCA">
            <w:pPr>
              <w:pStyle w:val="QnT-Table2-left"/>
              <w:cnfStyle w:val="000000010000" w:firstRow="0" w:lastRow="0" w:firstColumn="0" w:lastColumn="0" w:oddVBand="0" w:evenVBand="0" w:oddHBand="0" w:evenHBand="1" w:firstRowFirstColumn="0" w:firstRowLastColumn="0" w:lastRowFirstColumn="0" w:lastRowLastColumn="0"/>
            </w:pPr>
            <w:r w:rsidRPr="0084105B">
              <w:t>www.</w:t>
            </w:r>
            <w:r w:rsidR="009F4A52">
              <w:t xml:space="preserve"> </w:t>
            </w:r>
            <w:r w:rsidR="009C4001">
              <w:t>BASF</w:t>
            </w:r>
            <w:r w:rsidRPr="0084105B">
              <w:t>.com</w:t>
            </w:r>
          </w:p>
        </w:tc>
      </w:tr>
      <w:tr w:rsidR="002D58F4" w:rsidRPr="00DE17FE" w14:paraId="11089C8B"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06CD25E5" w14:textId="77777777" w:rsidR="002D58F4" w:rsidRPr="00DE17FE" w:rsidRDefault="002D58F4" w:rsidP="00D63BCA">
            <w:pPr>
              <w:pStyle w:val="QnT-Table2-left"/>
            </w:pPr>
            <w:r w:rsidRPr="00DE17FE">
              <w:t>3</w:t>
            </w:r>
          </w:p>
        </w:tc>
        <w:tc>
          <w:tcPr>
            <w:tcW w:w="2112" w:type="pct"/>
            <w:hideMark/>
          </w:tcPr>
          <w:p w14:paraId="07336F3A" w14:textId="77777777" w:rsidR="002D58F4" w:rsidRPr="00DE17FE" w:rsidRDefault="002D58F4" w:rsidP="00D63BCA">
            <w:pPr>
              <w:pStyle w:val="QnT-Table2-left"/>
              <w:cnfStyle w:val="000000100000" w:firstRow="0" w:lastRow="0" w:firstColumn="0" w:lastColumn="0" w:oddVBand="0" w:evenVBand="0" w:oddHBand="1" w:evenHBand="0" w:firstRowFirstColumn="0" w:firstRowLastColumn="0" w:lastRowFirstColumn="0" w:lastRowLastColumn="0"/>
            </w:pPr>
            <w:r w:rsidRPr="00DE17FE">
              <w:t>Established</w:t>
            </w:r>
          </w:p>
        </w:tc>
        <w:tc>
          <w:tcPr>
            <w:tcW w:w="2141" w:type="pct"/>
          </w:tcPr>
          <w:p w14:paraId="5B3EBDEA" w14:textId="3CE14A7F"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1865</w:t>
            </w:r>
          </w:p>
        </w:tc>
      </w:tr>
      <w:tr w:rsidR="002D58F4" w:rsidRPr="00DE17FE" w14:paraId="3C52E8A9"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126A2E81" w14:textId="77777777" w:rsidR="002D58F4" w:rsidRPr="00DE17FE" w:rsidRDefault="002D58F4" w:rsidP="00D63BCA">
            <w:pPr>
              <w:pStyle w:val="QnT-Table2-left"/>
            </w:pPr>
            <w:r w:rsidRPr="00DE17FE">
              <w:t>4</w:t>
            </w:r>
          </w:p>
        </w:tc>
        <w:tc>
          <w:tcPr>
            <w:tcW w:w="2112" w:type="pct"/>
            <w:hideMark/>
          </w:tcPr>
          <w:p w14:paraId="0E86D293"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rsidRPr="00DE17FE">
              <w:t>Headquarters</w:t>
            </w:r>
          </w:p>
        </w:tc>
        <w:tc>
          <w:tcPr>
            <w:tcW w:w="2141" w:type="pct"/>
          </w:tcPr>
          <w:p w14:paraId="6548FE5B" w14:textId="08884D77" w:rsidR="002D58F4" w:rsidRPr="00DE17FE" w:rsidRDefault="009C4001" w:rsidP="00D63BCA">
            <w:pPr>
              <w:pStyle w:val="QnT-Table2-left"/>
              <w:cnfStyle w:val="000000010000" w:firstRow="0" w:lastRow="0" w:firstColumn="0" w:lastColumn="0" w:oddVBand="0" w:evenVBand="0" w:oddHBand="0" w:evenHBand="1" w:firstRowFirstColumn="0" w:firstRowLastColumn="0" w:lastRowFirstColumn="0" w:lastRowLastColumn="0"/>
            </w:pPr>
            <w:r>
              <w:t>Germany</w:t>
            </w:r>
          </w:p>
        </w:tc>
      </w:tr>
      <w:tr w:rsidR="002D58F4" w:rsidRPr="00DE17FE" w14:paraId="4563D12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53B4820C" w14:textId="77777777" w:rsidR="002D58F4" w:rsidRPr="00DE17FE" w:rsidRDefault="002D58F4" w:rsidP="00D63BCA">
            <w:pPr>
              <w:pStyle w:val="QnT-Table2-left"/>
            </w:pPr>
            <w:r w:rsidRPr="00DE17FE">
              <w:t>5</w:t>
            </w:r>
          </w:p>
        </w:tc>
        <w:tc>
          <w:tcPr>
            <w:tcW w:w="2112" w:type="pct"/>
            <w:hideMark/>
          </w:tcPr>
          <w:p w14:paraId="4EEDDA5A" w14:textId="6F4E9510" w:rsidR="002D58F4" w:rsidRPr="00DE17FE" w:rsidRDefault="002D58F4" w:rsidP="009F4A52">
            <w:pPr>
              <w:pStyle w:val="QnT-Table2-left"/>
              <w:cnfStyle w:val="000000100000" w:firstRow="0" w:lastRow="0" w:firstColumn="0" w:lastColumn="0" w:oddVBand="0" w:evenVBand="0" w:oddHBand="1" w:evenHBand="0" w:firstRowFirstColumn="0" w:firstRowLastColumn="0" w:lastRowFirstColumn="0" w:lastRowLastColumn="0"/>
            </w:pPr>
            <w:r w:rsidRPr="00DE17FE">
              <w:t xml:space="preserve">Key </w:t>
            </w:r>
            <w:r w:rsidR="009F4A52">
              <w:t>Products</w:t>
            </w:r>
          </w:p>
        </w:tc>
        <w:tc>
          <w:tcPr>
            <w:tcW w:w="2141" w:type="pct"/>
          </w:tcPr>
          <w:p w14:paraId="66BB9584" w14:textId="5F51EBBE"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rsidRPr="009C4001">
              <w:t>Chemicals</w:t>
            </w:r>
            <w:r>
              <w:t xml:space="preserve">, </w:t>
            </w:r>
            <w:r w:rsidRPr="009C4001">
              <w:t>Materials</w:t>
            </w:r>
            <w:r>
              <w:t xml:space="preserve">, </w:t>
            </w:r>
            <w:r w:rsidRPr="009C4001">
              <w:t>Industrial Solutions</w:t>
            </w:r>
            <w:r>
              <w:t xml:space="preserve">, </w:t>
            </w:r>
            <w:r w:rsidRPr="009C4001">
              <w:t>Surface Technologies</w:t>
            </w:r>
            <w:r>
              <w:t xml:space="preserve">, and </w:t>
            </w:r>
            <w:r w:rsidRPr="009C4001">
              <w:t>Agricultural Solutions</w:t>
            </w:r>
          </w:p>
        </w:tc>
      </w:tr>
      <w:tr w:rsidR="002D58F4" w:rsidRPr="00DE17FE" w14:paraId="29A78A47"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215C9E97" w14:textId="77777777" w:rsidR="002D58F4" w:rsidRPr="00DE17FE" w:rsidRDefault="002D58F4" w:rsidP="00D63BCA">
            <w:pPr>
              <w:pStyle w:val="QnT-Table2-left"/>
            </w:pPr>
            <w:r>
              <w:t>6</w:t>
            </w:r>
          </w:p>
        </w:tc>
        <w:tc>
          <w:tcPr>
            <w:tcW w:w="2112" w:type="pct"/>
            <w:hideMark/>
          </w:tcPr>
          <w:p w14:paraId="793CC844"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rsidRPr="00DE17FE">
              <w:t xml:space="preserve">Key Regions of Sales </w:t>
            </w:r>
          </w:p>
        </w:tc>
        <w:tc>
          <w:tcPr>
            <w:tcW w:w="2141" w:type="pct"/>
          </w:tcPr>
          <w:p w14:paraId="2BDBC87F" w14:textId="0E6CABB1" w:rsidR="002D58F4" w:rsidRPr="00DE17FE" w:rsidRDefault="00405C7A" w:rsidP="00D63BCA">
            <w:pPr>
              <w:pStyle w:val="QnT-Table2-left"/>
              <w:cnfStyle w:val="000000010000" w:firstRow="0" w:lastRow="0" w:firstColumn="0" w:lastColumn="0" w:oddVBand="0" w:evenVBand="0" w:oddHBand="0" w:evenHBand="1" w:firstRowFirstColumn="0" w:firstRowLastColumn="0" w:lastRowFirstColumn="0" w:lastRowLastColumn="0"/>
            </w:pPr>
            <w:r w:rsidRPr="00405C7A">
              <w:t>1) North America</w:t>
            </w:r>
            <w:r w:rsidRPr="00405C7A">
              <w:br/>
              <w:t>2) Europe</w:t>
            </w:r>
            <w:r w:rsidRPr="00405C7A">
              <w:br/>
              <w:t>3) Asia-Pacific</w:t>
            </w:r>
            <w:r w:rsidR="000E5D72">
              <w:t xml:space="preserve"> </w:t>
            </w:r>
            <w:r w:rsidRPr="00405C7A">
              <w:br/>
              <w:t>4) Latin America</w:t>
            </w:r>
          </w:p>
        </w:tc>
      </w:tr>
    </w:tbl>
    <w:p w14:paraId="47DD1BBA" w14:textId="70BEFC9A" w:rsidR="002D58F4" w:rsidRPr="00142691" w:rsidRDefault="009F4A52" w:rsidP="003B0C3B">
      <w:pPr>
        <w:pStyle w:val="QnT-Head2"/>
      </w:pPr>
      <w:bookmarkStart w:id="424" w:name="_Toc29402482"/>
      <w:bookmarkStart w:id="425" w:name="_Toc120970952"/>
      <w:bookmarkStart w:id="426" w:name="_Toc121446676"/>
      <w:bookmarkStart w:id="427" w:name="_Toc148477528"/>
      <w:bookmarkStart w:id="428" w:name="_Toc196868436"/>
      <w:bookmarkStart w:id="429" w:name="_Toc197355610"/>
      <w:bookmarkStart w:id="430" w:name="_Toc227581903"/>
      <w:bookmarkStart w:id="431" w:name="_Toc27650840"/>
      <w:bookmarkStart w:id="432" w:name="_Toc29402481"/>
      <w:bookmarkEnd w:id="423"/>
      <w:r>
        <w:t xml:space="preserve">Product </w:t>
      </w:r>
      <w:r w:rsidR="002D58F4" w:rsidRPr="00142691">
        <w:t>Portfolio</w:t>
      </w:r>
      <w:bookmarkEnd w:id="424"/>
      <w:bookmarkEnd w:id="425"/>
      <w:bookmarkEnd w:id="426"/>
      <w:bookmarkEnd w:id="427"/>
      <w:bookmarkEnd w:id="428"/>
      <w:bookmarkEnd w:id="429"/>
      <w:bookmarkEnd w:id="430"/>
    </w:p>
    <w:tbl>
      <w:tblPr>
        <w:tblStyle w:val="QnT-Table2"/>
        <w:tblW w:w="5000" w:type="pct"/>
        <w:tblLook w:val="04A0" w:firstRow="1" w:lastRow="0" w:firstColumn="1" w:lastColumn="0" w:noHBand="0" w:noVBand="1"/>
      </w:tblPr>
      <w:tblGrid>
        <w:gridCol w:w="7490"/>
        <w:gridCol w:w="5440"/>
        <w:gridCol w:w="5510"/>
      </w:tblGrid>
      <w:tr w:rsidR="002D58F4" w:rsidRPr="00DE17FE" w14:paraId="307FA247"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31" w:type="pct"/>
            <w:hideMark/>
          </w:tcPr>
          <w:p w14:paraId="087D7E4C" w14:textId="1984441A" w:rsidR="002D58F4" w:rsidRPr="00DE17FE" w:rsidRDefault="009F4A52" w:rsidP="008B6C2C">
            <w:pPr>
              <w:pStyle w:val="QnT-Table2-header"/>
              <w:spacing w:before="96" w:after="96"/>
            </w:pPr>
            <w:r>
              <w:t>Product</w:t>
            </w:r>
          </w:p>
        </w:tc>
        <w:tc>
          <w:tcPr>
            <w:tcW w:w="1475" w:type="pct"/>
            <w:hideMark/>
          </w:tcPr>
          <w:p w14:paraId="5162E746"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rsidRPr="00DE17FE">
              <w:t>FEATURES / DESCRIPTION</w:t>
            </w:r>
          </w:p>
        </w:tc>
        <w:tc>
          <w:tcPr>
            <w:tcW w:w="1494" w:type="pct"/>
          </w:tcPr>
          <w:p w14:paraId="5A4F5513" w14:textId="4AC8D320" w:rsidR="002D58F4" w:rsidRPr="00DE17FE" w:rsidRDefault="00011246"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APPLICATION</w:t>
            </w:r>
          </w:p>
        </w:tc>
      </w:tr>
      <w:tr w:rsidR="000E5D72" w:rsidRPr="00DE17FE" w14:paraId="0B806B0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hideMark/>
          </w:tcPr>
          <w:p w14:paraId="2B81589C" w14:textId="6AE3BD68" w:rsidR="000E5D72" w:rsidRPr="001A315F" w:rsidRDefault="000E5D72" w:rsidP="000E5D72">
            <w:pPr>
              <w:pStyle w:val="QnT-Table2-Justify"/>
            </w:pPr>
            <w:r w:rsidRPr="0022694F">
              <w:t>XX</w:t>
            </w:r>
          </w:p>
        </w:tc>
        <w:tc>
          <w:tcPr>
            <w:tcW w:w="1475" w:type="pct"/>
            <w:vAlign w:val="top"/>
            <w:hideMark/>
          </w:tcPr>
          <w:p w14:paraId="7A99F7C0" w14:textId="2A3C82C6" w:rsidR="000E5D72" w:rsidRPr="00DE17FE" w:rsidRDefault="000E5D72" w:rsidP="000E5D72">
            <w:pPr>
              <w:pStyle w:val="QnT-Table2-Justify"/>
              <w:cnfStyle w:val="000000100000" w:firstRow="0" w:lastRow="0" w:firstColumn="0" w:lastColumn="0" w:oddVBand="0" w:evenVBand="0" w:oddHBand="1" w:evenHBand="0" w:firstRowFirstColumn="0" w:firstRowLastColumn="0" w:lastRowFirstColumn="0" w:lastRowLastColumn="0"/>
            </w:pPr>
            <w:r w:rsidRPr="0022694F">
              <w:t>XX</w:t>
            </w:r>
          </w:p>
        </w:tc>
        <w:tc>
          <w:tcPr>
            <w:tcW w:w="1494" w:type="pct"/>
            <w:vAlign w:val="top"/>
          </w:tcPr>
          <w:p w14:paraId="2CA68671" w14:textId="2DBD637B" w:rsidR="000E5D72" w:rsidRPr="00DE17FE" w:rsidRDefault="000E5D72" w:rsidP="000E5D72">
            <w:pPr>
              <w:pStyle w:val="QnT-Table2-Justify"/>
              <w:cnfStyle w:val="000000100000" w:firstRow="0" w:lastRow="0" w:firstColumn="0" w:lastColumn="0" w:oddVBand="0" w:evenVBand="0" w:oddHBand="1" w:evenHBand="0" w:firstRowFirstColumn="0" w:firstRowLastColumn="0" w:lastRowFirstColumn="0" w:lastRowLastColumn="0"/>
            </w:pPr>
            <w:r w:rsidRPr="0022694F">
              <w:t>XX</w:t>
            </w:r>
          </w:p>
        </w:tc>
      </w:tr>
      <w:tr w:rsidR="000E5D72" w:rsidRPr="00DE17FE" w14:paraId="761415C1"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5897AEEF" w14:textId="41A1429C" w:rsidR="000E5D72" w:rsidRPr="001A315F" w:rsidRDefault="000E5D72" w:rsidP="000E5D72">
            <w:pPr>
              <w:pStyle w:val="QnT-Table2-Justify"/>
            </w:pPr>
            <w:r w:rsidRPr="0022694F">
              <w:t>XX</w:t>
            </w:r>
          </w:p>
        </w:tc>
        <w:tc>
          <w:tcPr>
            <w:tcW w:w="1475" w:type="pct"/>
            <w:vAlign w:val="top"/>
          </w:tcPr>
          <w:p w14:paraId="11642E05" w14:textId="1A3EB81D" w:rsidR="000E5D72" w:rsidRPr="00DE17FE" w:rsidRDefault="000E5D72" w:rsidP="000E5D72">
            <w:pPr>
              <w:pStyle w:val="QnT-Table2-Justify"/>
              <w:cnfStyle w:val="000000010000" w:firstRow="0" w:lastRow="0" w:firstColumn="0" w:lastColumn="0" w:oddVBand="0" w:evenVBand="0" w:oddHBand="0" w:evenHBand="1" w:firstRowFirstColumn="0" w:firstRowLastColumn="0" w:lastRowFirstColumn="0" w:lastRowLastColumn="0"/>
            </w:pPr>
            <w:r w:rsidRPr="0022694F">
              <w:t>XX</w:t>
            </w:r>
          </w:p>
        </w:tc>
        <w:tc>
          <w:tcPr>
            <w:tcW w:w="1494" w:type="pct"/>
            <w:vAlign w:val="top"/>
          </w:tcPr>
          <w:p w14:paraId="127D9043" w14:textId="3170DAF1" w:rsidR="000E5D72" w:rsidRPr="00DE17FE" w:rsidRDefault="000E5D72" w:rsidP="000E5D72">
            <w:pPr>
              <w:pStyle w:val="QnT-Table2-Justify"/>
              <w:cnfStyle w:val="000000010000" w:firstRow="0" w:lastRow="0" w:firstColumn="0" w:lastColumn="0" w:oddVBand="0" w:evenVBand="0" w:oddHBand="0" w:evenHBand="1" w:firstRowFirstColumn="0" w:firstRowLastColumn="0" w:lastRowFirstColumn="0" w:lastRowLastColumn="0"/>
            </w:pPr>
            <w:r w:rsidRPr="0022694F">
              <w:t>XX</w:t>
            </w:r>
          </w:p>
        </w:tc>
      </w:tr>
      <w:tr w:rsidR="001C19EC" w:rsidRPr="00DE17FE" w14:paraId="117EBA50"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7B938EE3" w14:textId="77777777" w:rsidR="001C19EC" w:rsidRPr="001A315F" w:rsidRDefault="001C19EC" w:rsidP="001A315F">
            <w:pPr>
              <w:pStyle w:val="QnT-Table2-Justify"/>
            </w:pPr>
            <w:r w:rsidRPr="001A315F">
              <w:t>XX</w:t>
            </w:r>
          </w:p>
        </w:tc>
        <w:tc>
          <w:tcPr>
            <w:tcW w:w="1475" w:type="pct"/>
            <w:vAlign w:val="top"/>
          </w:tcPr>
          <w:p w14:paraId="66DD8B61" w14:textId="77777777" w:rsidR="001C19EC" w:rsidRPr="00DE17FE" w:rsidRDefault="001C19EC" w:rsidP="001A315F">
            <w:pPr>
              <w:pStyle w:val="QnT-Table2-Justify"/>
              <w:cnfStyle w:val="000000100000" w:firstRow="0" w:lastRow="0" w:firstColumn="0" w:lastColumn="0" w:oddVBand="0" w:evenVBand="0" w:oddHBand="1" w:evenHBand="0" w:firstRowFirstColumn="0" w:firstRowLastColumn="0" w:lastRowFirstColumn="0" w:lastRowLastColumn="0"/>
            </w:pPr>
            <w:r w:rsidRPr="00C44679">
              <w:t>XX</w:t>
            </w:r>
          </w:p>
        </w:tc>
        <w:tc>
          <w:tcPr>
            <w:tcW w:w="1494" w:type="pct"/>
            <w:vAlign w:val="top"/>
          </w:tcPr>
          <w:p w14:paraId="5C38FE40" w14:textId="77777777" w:rsidR="001C19EC" w:rsidRPr="00DE17FE" w:rsidRDefault="001C19EC" w:rsidP="001A315F">
            <w:pPr>
              <w:pStyle w:val="QnT-Table2-Justify"/>
              <w:cnfStyle w:val="000000100000" w:firstRow="0" w:lastRow="0" w:firstColumn="0" w:lastColumn="0" w:oddVBand="0" w:evenVBand="0" w:oddHBand="1" w:evenHBand="0" w:firstRowFirstColumn="0" w:firstRowLastColumn="0" w:lastRowFirstColumn="0" w:lastRowLastColumn="0"/>
            </w:pPr>
            <w:r w:rsidRPr="00C44679">
              <w:t>XX</w:t>
            </w:r>
          </w:p>
        </w:tc>
      </w:tr>
      <w:tr w:rsidR="001C19EC" w:rsidRPr="00DE17FE" w14:paraId="17D63658"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45BE5977" w14:textId="77777777" w:rsidR="001C19EC" w:rsidRPr="001A315F" w:rsidRDefault="001C19EC" w:rsidP="001A315F">
            <w:pPr>
              <w:pStyle w:val="QnT-Table2-Justify"/>
            </w:pPr>
            <w:r w:rsidRPr="001A315F">
              <w:t>XX</w:t>
            </w:r>
          </w:p>
        </w:tc>
        <w:tc>
          <w:tcPr>
            <w:tcW w:w="1475" w:type="pct"/>
            <w:vAlign w:val="top"/>
          </w:tcPr>
          <w:p w14:paraId="327B123B" w14:textId="77777777" w:rsidR="001C19EC" w:rsidRPr="00DE17FE" w:rsidRDefault="001C19EC" w:rsidP="001A315F">
            <w:pPr>
              <w:pStyle w:val="QnT-Table2-Justify"/>
              <w:cnfStyle w:val="000000010000" w:firstRow="0" w:lastRow="0" w:firstColumn="0" w:lastColumn="0" w:oddVBand="0" w:evenVBand="0" w:oddHBand="0" w:evenHBand="1" w:firstRowFirstColumn="0" w:firstRowLastColumn="0" w:lastRowFirstColumn="0" w:lastRowLastColumn="0"/>
            </w:pPr>
            <w:r w:rsidRPr="00C44679">
              <w:t>XX</w:t>
            </w:r>
          </w:p>
        </w:tc>
        <w:tc>
          <w:tcPr>
            <w:tcW w:w="1494" w:type="pct"/>
            <w:vAlign w:val="top"/>
          </w:tcPr>
          <w:p w14:paraId="36773FC5" w14:textId="77777777" w:rsidR="001C19EC" w:rsidRPr="00DE17FE" w:rsidRDefault="001C19EC" w:rsidP="001A315F">
            <w:pPr>
              <w:pStyle w:val="QnT-Table2-Justify"/>
              <w:cnfStyle w:val="000000010000" w:firstRow="0" w:lastRow="0" w:firstColumn="0" w:lastColumn="0" w:oddVBand="0" w:evenVBand="0" w:oddHBand="0" w:evenHBand="1" w:firstRowFirstColumn="0" w:firstRowLastColumn="0" w:lastRowFirstColumn="0" w:lastRowLastColumn="0"/>
            </w:pPr>
            <w:r w:rsidRPr="00C44679">
              <w:t>XX</w:t>
            </w:r>
          </w:p>
        </w:tc>
      </w:tr>
    </w:tbl>
    <w:p w14:paraId="0FEF9647" w14:textId="77777777" w:rsidR="002D58F4" w:rsidRPr="00142691" w:rsidRDefault="002D58F4" w:rsidP="002D58F4">
      <w:pPr>
        <w:pStyle w:val="QnT-Source"/>
      </w:pPr>
    </w:p>
    <w:p w14:paraId="153E3026" w14:textId="2D47BA9B" w:rsidR="000717AA" w:rsidRDefault="000717AA" w:rsidP="000717AA">
      <w:bookmarkStart w:id="433" w:name="_Toc120970953"/>
      <w:bookmarkStart w:id="434" w:name="_Toc121446677"/>
      <w:bookmarkStart w:id="435" w:name="_Toc148477529"/>
      <w:bookmarkStart w:id="436" w:name="_Toc196868437"/>
      <w:bookmarkStart w:id="437" w:name="_Toc197355611"/>
    </w:p>
    <w:p w14:paraId="33CE9AD6" w14:textId="430AF034" w:rsidR="000717AA" w:rsidRDefault="000717AA" w:rsidP="000717AA"/>
    <w:p w14:paraId="7564E021" w14:textId="40F49C85" w:rsidR="002D58F4" w:rsidRPr="00142691" w:rsidRDefault="009C4001" w:rsidP="003B0C3B">
      <w:pPr>
        <w:pStyle w:val="QnT-Head2"/>
      </w:pPr>
      <w:bookmarkStart w:id="438" w:name="_Toc227581904"/>
      <w:r>
        <w:lastRenderedPageBreak/>
        <w:t>BASF</w:t>
      </w:r>
      <w:r w:rsidR="009F4A52" w:rsidRPr="00D91C93">
        <w:t xml:space="preserve"> </w:t>
      </w:r>
      <w:r w:rsidR="002D58F4" w:rsidRPr="00D91C93">
        <w:t>Sale</w:t>
      </w:r>
      <w:r w:rsidR="002D58F4" w:rsidRPr="00142691">
        <w:t>s</w:t>
      </w:r>
      <w:r w:rsidR="002D58F4">
        <w:t>/</w:t>
      </w:r>
      <w:r w:rsidR="002D58F4" w:rsidRPr="00142691">
        <w:t xml:space="preserve">Revenue, </w:t>
      </w:r>
      <w:r w:rsidR="002D58F4">
        <w:t>Net Income</w:t>
      </w:r>
      <w:r w:rsidR="002D58F4" w:rsidRPr="00142691">
        <w:t>, and Gross Margin</w:t>
      </w:r>
      <w:bookmarkEnd w:id="431"/>
      <w:bookmarkEnd w:id="432"/>
      <w:bookmarkEnd w:id="433"/>
      <w:bookmarkEnd w:id="434"/>
      <w:bookmarkEnd w:id="435"/>
      <w:bookmarkEnd w:id="436"/>
      <w:bookmarkEnd w:id="437"/>
      <w:bookmarkEnd w:id="438"/>
      <w:r>
        <w:t xml:space="preserve"> </w:t>
      </w:r>
    </w:p>
    <w:tbl>
      <w:tblPr>
        <w:tblStyle w:val="QnT-Table2"/>
        <w:tblW w:w="5000" w:type="pct"/>
        <w:tblLook w:val="04A0" w:firstRow="1" w:lastRow="0" w:firstColumn="1" w:lastColumn="0" w:noHBand="0" w:noVBand="1"/>
      </w:tblPr>
      <w:tblGrid>
        <w:gridCol w:w="6236"/>
        <w:gridCol w:w="3054"/>
        <w:gridCol w:w="3050"/>
        <w:gridCol w:w="3050"/>
        <w:gridCol w:w="3050"/>
      </w:tblGrid>
      <w:tr w:rsidR="009F4A52" w:rsidRPr="00142691" w14:paraId="162E99C1"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691" w:type="pct"/>
            <w:noWrap/>
            <w:hideMark/>
          </w:tcPr>
          <w:p w14:paraId="39F756FD" w14:textId="77777777" w:rsidR="009F4A52" w:rsidRPr="00142691" w:rsidRDefault="009F4A52" w:rsidP="009F4A52">
            <w:pPr>
              <w:pStyle w:val="QnT-Table2-header"/>
              <w:spacing w:before="96" w:after="96"/>
              <w:rPr>
                <w:b w:val="0"/>
              </w:rPr>
            </w:pPr>
            <w:r w:rsidRPr="00142691">
              <w:t>PARAMETER</w:t>
            </w:r>
          </w:p>
        </w:tc>
        <w:tc>
          <w:tcPr>
            <w:tcW w:w="828" w:type="pct"/>
            <w:noWrap/>
            <w:hideMark/>
          </w:tcPr>
          <w:p w14:paraId="60D0EB45" w14:textId="1679D97A"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sidRPr="006B7A4C">
              <w:rPr>
                <w:rFonts w:ascii="Euclid Circular A" w:hAnsi="Euclid Circular A"/>
              </w:rPr>
              <w:t>202</w:t>
            </w:r>
            <w:r>
              <w:rPr>
                <w:rFonts w:ascii="Euclid Circular A" w:hAnsi="Euclid Circular A"/>
              </w:rPr>
              <w:t>2</w:t>
            </w:r>
          </w:p>
        </w:tc>
        <w:tc>
          <w:tcPr>
            <w:tcW w:w="827" w:type="pct"/>
            <w:noWrap/>
            <w:hideMark/>
          </w:tcPr>
          <w:p w14:paraId="49DE9B38" w14:textId="0FDFB2AD"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2023</w:t>
            </w:r>
          </w:p>
        </w:tc>
        <w:tc>
          <w:tcPr>
            <w:tcW w:w="827" w:type="pct"/>
            <w:noWrap/>
            <w:hideMark/>
          </w:tcPr>
          <w:p w14:paraId="7BF5956C" w14:textId="20AE8FA7"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2024</w:t>
            </w:r>
          </w:p>
        </w:tc>
        <w:tc>
          <w:tcPr>
            <w:tcW w:w="827" w:type="pct"/>
            <w:noWrap/>
            <w:hideMark/>
          </w:tcPr>
          <w:p w14:paraId="17724786" w14:textId="31779DE5"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2025</w:t>
            </w:r>
          </w:p>
        </w:tc>
      </w:tr>
      <w:tr w:rsidR="002D58F4" w:rsidRPr="00142691" w14:paraId="50DCD4B0" w14:textId="77777777" w:rsidTr="008B6C2C">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hideMark/>
          </w:tcPr>
          <w:p w14:paraId="14CD2BD3" w14:textId="34D382AC" w:rsidR="002D58F4" w:rsidRPr="00142691" w:rsidRDefault="002D58F4" w:rsidP="00D63BCA">
            <w:pPr>
              <w:pStyle w:val="QnT-Table2-left"/>
            </w:pPr>
            <w:r w:rsidRPr="00142691">
              <w:t>Revenue (</w:t>
            </w:r>
            <w:r w:rsidR="009305DC">
              <w:t>Euro</w:t>
            </w:r>
            <w:r w:rsidRPr="00142691">
              <w:t xml:space="preserve"> </w:t>
            </w:r>
            <w:r w:rsidR="00E715DE">
              <w:t>B</w:t>
            </w:r>
            <w:r w:rsidRPr="00142691">
              <w:t>illion)</w:t>
            </w:r>
          </w:p>
        </w:tc>
        <w:tc>
          <w:tcPr>
            <w:tcW w:w="828" w:type="pct"/>
            <w:noWrap/>
            <w:hideMark/>
          </w:tcPr>
          <w:p w14:paraId="1E1705A9" w14:textId="14B0CCD1"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rPr>
                <w:bCs/>
              </w:rPr>
            </w:pPr>
            <w:r>
              <w:t>87.33</w:t>
            </w:r>
          </w:p>
        </w:tc>
        <w:tc>
          <w:tcPr>
            <w:tcW w:w="827" w:type="pct"/>
            <w:noWrap/>
            <w:hideMark/>
          </w:tcPr>
          <w:p w14:paraId="7440ED39" w14:textId="227EF933"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68.90</w:t>
            </w:r>
          </w:p>
        </w:tc>
        <w:tc>
          <w:tcPr>
            <w:tcW w:w="827" w:type="pct"/>
            <w:noWrap/>
            <w:hideMark/>
          </w:tcPr>
          <w:p w14:paraId="79D992D3" w14:textId="53F648AC"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65.31</w:t>
            </w:r>
          </w:p>
        </w:tc>
        <w:tc>
          <w:tcPr>
            <w:tcW w:w="827" w:type="pct"/>
            <w:noWrap/>
            <w:hideMark/>
          </w:tcPr>
          <w:p w14:paraId="2AE290E1" w14:textId="492D3594" w:rsidR="002D58F4" w:rsidRPr="00142691" w:rsidRDefault="006D70F4" w:rsidP="00D63BCA">
            <w:pPr>
              <w:pStyle w:val="QnT-Table2-left"/>
              <w:cnfStyle w:val="000000100000" w:firstRow="0" w:lastRow="0" w:firstColumn="0" w:lastColumn="0" w:oddVBand="0" w:evenVBand="0" w:oddHBand="1" w:evenHBand="0" w:firstRowFirstColumn="0" w:firstRowLastColumn="0" w:lastRowFirstColumn="0" w:lastRowLastColumn="0"/>
            </w:pPr>
            <w:r>
              <w:t>XX</w:t>
            </w:r>
          </w:p>
        </w:tc>
      </w:tr>
      <w:tr w:rsidR="009B7C80" w:rsidRPr="00142691" w14:paraId="1A93360C" w14:textId="77777777" w:rsidTr="008B6C2C">
        <w:trPr>
          <w:cnfStyle w:val="000000010000" w:firstRow="0" w:lastRow="0" w:firstColumn="0" w:lastColumn="0" w:oddVBand="0" w:evenVBand="0" w:oddHBand="0" w:evenHBand="1"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tcPr>
          <w:p w14:paraId="261EFFF8" w14:textId="77777777" w:rsidR="009B7C80" w:rsidRDefault="009B7C80" w:rsidP="00D63BCA">
            <w:pPr>
              <w:pStyle w:val="QnT-Table2-left"/>
            </w:pPr>
            <w:r>
              <w:t>Net Income</w:t>
            </w:r>
          </w:p>
        </w:tc>
        <w:tc>
          <w:tcPr>
            <w:tcW w:w="828" w:type="pct"/>
            <w:noWrap/>
            <w:vAlign w:val="top"/>
          </w:tcPr>
          <w:p w14:paraId="0E4E8CA3"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rsidRPr="00B111D6">
              <w:t>XX</w:t>
            </w:r>
          </w:p>
        </w:tc>
        <w:tc>
          <w:tcPr>
            <w:tcW w:w="827" w:type="pct"/>
            <w:noWrap/>
            <w:vAlign w:val="top"/>
          </w:tcPr>
          <w:p w14:paraId="7675FDE3"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rsidRPr="00B111D6">
              <w:t>XX</w:t>
            </w:r>
          </w:p>
        </w:tc>
        <w:tc>
          <w:tcPr>
            <w:tcW w:w="827" w:type="pct"/>
            <w:noWrap/>
            <w:vAlign w:val="top"/>
          </w:tcPr>
          <w:p w14:paraId="2799E1E8"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rsidRPr="00B111D6">
              <w:t>XX</w:t>
            </w:r>
          </w:p>
        </w:tc>
        <w:tc>
          <w:tcPr>
            <w:tcW w:w="827" w:type="pct"/>
            <w:noWrap/>
            <w:vAlign w:val="top"/>
          </w:tcPr>
          <w:p w14:paraId="557C3F3F"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rsidRPr="00B111D6">
              <w:t>XX</w:t>
            </w:r>
          </w:p>
        </w:tc>
      </w:tr>
      <w:tr w:rsidR="009B7C80" w:rsidRPr="00142691" w14:paraId="1F415A99" w14:textId="77777777" w:rsidTr="008B6C2C">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tcPr>
          <w:p w14:paraId="1C8D1BE4" w14:textId="77777777" w:rsidR="009B7C80" w:rsidRPr="00142691" w:rsidRDefault="009B7C80" w:rsidP="00D63BCA">
            <w:pPr>
              <w:pStyle w:val="QnT-Table2-left"/>
            </w:pPr>
            <w:r w:rsidRPr="00142691">
              <w:t>Gross Margin</w:t>
            </w:r>
          </w:p>
        </w:tc>
        <w:tc>
          <w:tcPr>
            <w:tcW w:w="828" w:type="pct"/>
            <w:noWrap/>
            <w:vAlign w:val="top"/>
          </w:tcPr>
          <w:p w14:paraId="6C73AFC6"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rsidRPr="00B111D6">
              <w:t>XX</w:t>
            </w:r>
          </w:p>
        </w:tc>
        <w:tc>
          <w:tcPr>
            <w:tcW w:w="827" w:type="pct"/>
            <w:noWrap/>
            <w:vAlign w:val="top"/>
          </w:tcPr>
          <w:p w14:paraId="2D2B36BE"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rsidRPr="00B111D6">
              <w:t>XX</w:t>
            </w:r>
          </w:p>
        </w:tc>
        <w:tc>
          <w:tcPr>
            <w:tcW w:w="827" w:type="pct"/>
            <w:noWrap/>
            <w:vAlign w:val="top"/>
          </w:tcPr>
          <w:p w14:paraId="6DDFDB95"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rsidRPr="00B111D6">
              <w:t>XX</w:t>
            </w:r>
          </w:p>
        </w:tc>
        <w:tc>
          <w:tcPr>
            <w:tcW w:w="827" w:type="pct"/>
            <w:noWrap/>
            <w:vAlign w:val="top"/>
          </w:tcPr>
          <w:p w14:paraId="3FF7C4B0"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rsidRPr="00B111D6">
              <w:t>XX</w:t>
            </w:r>
          </w:p>
        </w:tc>
      </w:tr>
    </w:tbl>
    <w:p w14:paraId="293D5E13" w14:textId="13888E82" w:rsidR="002D58F4" w:rsidRDefault="002D58F4" w:rsidP="002D58F4">
      <w:pPr>
        <w:pStyle w:val="QnT-Source"/>
      </w:pPr>
      <w:r w:rsidRPr="00142691">
        <w:t xml:space="preserve">Source: Annual Reports, Primary Interviews, Surveys, Secondary Research, </w:t>
      </w:r>
      <w:r>
        <w:t>, 202</w:t>
      </w:r>
      <w:r w:rsidR="00B66165">
        <w:t>5</w:t>
      </w:r>
    </w:p>
    <w:p w14:paraId="12ECA495" w14:textId="77777777" w:rsidR="00E715DE" w:rsidRDefault="00E715DE" w:rsidP="008D2634">
      <w:bookmarkStart w:id="439" w:name="_Toc120970954"/>
    </w:p>
    <w:p w14:paraId="4E01AB6A" w14:textId="2A27B3EE" w:rsidR="008D2634" w:rsidRDefault="008D2634" w:rsidP="008D2634"/>
    <w:p w14:paraId="502E6A42" w14:textId="267E327A" w:rsidR="000717AA" w:rsidRDefault="000717AA" w:rsidP="008D2634"/>
    <w:p w14:paraId="526348F0" w14:textId="5718377A" w:rsidR="000717AA" w:rsidRDefault="000717AA" w:rsidP="008D2634"/>
    <w:p w14:paraId="57152F84" w14:textId="3122B6CE" w:rsidR="000717AA" w:rsidRDefault="000717AA" w:rsidP="008D2634"/>
    <w:p w14:paraId="1BCBCCB7" w14:textId="41B9E611" w:rsidR="000717AA" w:rsidRDefault="000717AA" w:rsidP="008D2634"/>
    <w:p w14:paraId="13BC022E" w14:textId="6C6FF45B" w:rsidR="000717AA" w:rsidRDefault="000717AA" w:rsidP="008D2634"/>
    <w:p w14:paraId="1DFE48D6" w14:textId="0D2BAA6A" w:rsidR="000717AA" w:rsidRDefault="000717AA" w:rsidP="008D2634"/>
    <w:p w14:paraId="5F355A88" w14:textId="6E859C0E" w:rsidR="000717AA" w:rsidRDefault="000717AA" w:rsidP="008D2634"/>
    <w:p w14:paraId="16C0B388" w14:textId="13911289" w:rsidR="000717AA" w:rsidRDefault="000717AA" w:rsidP="008D2634"/>
    <w:p w14:paraId="2CEED83D" w14:textId="77777777" w:rsidR="009C4001" w:rsidRDefault="009C4001" w:rsidP="008D2634"/>
    <w:p w14:paraId="3F80DF05" w14:textId="7588CB59" w:rsidR="000717AA" w:rsidRDefault="000717AA" w:rsidP="008D2634"/>
    <w:p w14:paraId="3119EA55" w14:textId="655280A5" w:rsidR="002D58F4" w:rsidRPr="00D91C93" w:rsidRDefault="009C4001" w:rsidP="003B0C3B">
      <w:pPr>
        <w:pStyle w:val="QnT-Head2"/>
      </w:pPr>
      <w:bookmarkStart w:id="440" w:name="_Toc121446678"/>
      <w:bookmarkStart w:id="441" w:name="_Toc148477530"/>
      <w:bookmarkStart w:id="442" w:name="_Toc196868438"/>
      <w:bookmarkStart w:id="443" w:name="_Toc197355612"/>
      <w:bookmarkStart w:id="444" w:name="_Toc227581905"/>
      <w:r>
        <w:lastRenderedPageBreak/>
        <w:t xml:space="preserve">BASF </w:t>
      </w:r>
      <w:r w:rsidR="002D58F4" w:rsidRPr="00D91C93">
        <w:t xml:space="preserve">Revenue </w:t>
      </w:r>
      <w:bookmarkEnd w:id="439"/>
      <w:bookmarkEnd w:id="440"/>
      <w:bookmarkEnd w:id="441"/>
      <w:r w:rsidR="009F4A52">
        <w:t>(2023-2025</w:t>
      </w:r>
      <w:r w:rsidR="002D58F4">
        <w:t>)</w:t>
      </w:r>
      <w:bookmarkEnd w:id="442"/>
      <w:bookmarkEnd w:id="443"/>
      <w:bookmarkEnd w:id="444"/>
      <w:r w:rsidR="009F4A52">
        <w:t xml:space="preserve"> </w:t>
      </w:r>
    </w:p>
    <w:p w14:paraId="4A3F9D23" w14:textId="2EE24442" w:rsidR="002D58F4" w:rsidRPr="00694D7C" w:rsidRDefault="009C4001" w:rsidP="00694D7C">
      <w:pPr>
        <w:pStyle w:val="QnT-FigureTitle"/>
      </w:pPr>
      <w:bookmarkStart w:id="445" w:name="_Toc120971094"/>
      <w:bookmarkStart w:id="446" w:name="_Toc196868191"/>
      <w:bookmarkStart w:id="447" w:name="_Toc197353889"/>
      <w:bookmarkStart w:id="448" w:name="_Toc229142634"/>
      <w:r>
        <w:t xml:space="preserve">BASF </w:t>
      </w:r>
      <w:r w:rsidR="003B0C3B">
        <w:t>REVENUE</w:t>
      </w:r>
      <w:r w:rsidR="002D58F4" w:rsidRPr="00694D7C">
        <w:t xml:space="preserve"> </w:t>
      </w:r>
      <w:bookmarkEnd w:id="445"/>
      <w:r w:rsidR="002D58F4" w:rsidRPr="00694D7C">
        <w:t>(202</w:t>
      </w:r>
      <w:r w:rsidR="009F4A52">
        <w:t>3</w:t>
      </w:r>
      <w:r w:rsidR="002D58F4" w:rsidRPr="00694D7C">
        <w:t>-202</w:t>
      </w:r>
      <w:r w:rsidR="009F4A52">
        <w:t>5</w:t>
      </w:r>
      <w:r w:rsidR="002D58F4" w:rsidRPr="00694D7C">
        <w:t>)</w:t>
      </w:r>
      <w:bookmarkEnd w:id="446"/>
      <w:bookmarkEnd w:id="447"/>
      <w:bookmarkEnd w:id="448"/>
    </w:p>
    <w:p w14:paraId="057C34E4" w14:textId="2AF7E04B" w:rsidR="002D58F4" w:rsidRPr="00142691" w:rsidRDefault="009F4A52" w:rsidP="002D58F4">
      <w:pPr>
        <w:pStyle w:val="QnT-Figureline"/>
      </w:pPr>
      <w:r>
        <w:rPr>
          <w:noProof/>
          <w:lang w:val="en-US" w:eastAsia="en-US"/>
        </w:rPr>
        <w:drawing>
          <wp:inline distT="0" distB="0" distL="0" distR="0" wp14:anchorId="73F42F2C" wp14:editId="751B14BF">
            <wp:extent cx="9144635" cy="372491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44635" cy="3724910"/>
                    </a:xfrm>
                    <a:prstGeom prst="rect">
                      <a:avLst/>
                    </a:prstGeom>
                    <a:noFill/>
                  </pic:spPr>
                </pic:pic>
              </a:graphicData>
            </a:graphic>
          </wp:inline>
        </w:drawing>
      </w:r>
    </w:p>
    <w:p w14:paraId="0905B4E5" w14:textId="7BB555A9" w:rsidR="002D58F4" w:rsidRDefault="002D58F4" w:rsidP="002D58F4">
      <w:pPr>
        <w:pStyle w:val="QnT-Source"/>
      </w:pPr>
      <w:bookmarkStart w:id="449" w:name="_Toc29402628"/>
      <w:r w:rsidRPr="00142691">
        <w:t xml:space="preserve">Source: Annual Reports, Primary Interviews, Surveys, Secondary Research, </w:t>
      </w:r>
      <w:r>
        <w:t>, 202</w:t>
      </w:r>
      <w:r w:rsidR="00B66165">
        <w:t>5</w:t>
      </w:r>
    </w:p>
    <w:p w14:paraId="3AF97328" w14:textId="77777777" w:rsidR="002D58F4" w:rsidRDefault="002D58F4" w:rsidP="008D2634"/>
    <w:p w14:paraId="0EC3A7B1" w14:textId="77777777" w:rsidR="008D2634" w:rsidRDefault="008D2634" w:rsidP="008D2634"/>
    <w:p w14:paraId="0304E2D5" w14:textId="46BAA714" w:rsidR="00E950C4" w:rsidRDefault="00E950C4" w:rsidP="008D2634"/>
    <w:p w14:paraId="6D7EBB53" w14:textId="42822887" w:rsidR="002D58F4" w:rsidRPr="00D91C93" w:rsidRDefault="009C4001" w:rsidP="003B0C3B">
      <w:pPr>
        <w:pStyle w:val="QnT-Head2"/>
      </w:pPr>
      <w:bookmarkStart w:id="450" w:name="_Toc196868439"/>
      <w:bookmarkStart w:id="451" w:name="_Toc197355613"/>
      <w:bookmarkStart w:id="452" w:name="_Toc227581906"/>
      <w:r>
        <w:lastRenderedPageBreak/>
        <w:t>BASF</w:t>
      </w:r>
      <w:r w:rsidR="009F4A52">
        <w:t xml:space="preserve"> </w:t>
      </w:r>
      <w:r w:rsidR="002D58F4">
        <w:t>Segmental Revenue (%) (2024)</w:t>
      </w:r>
      <w:bookmarkEnd w:id="450"/>
      <w:bookmarkEnd w:id="451"/>
      <w:bookmarkEnd w:id="452"/>
    </w:p>
    <w:p w14:paraId="31E556F7" w14:textId="47937038" w:rsidR="002D58F4" w:rsidRPr="00694D7C" w:rsidRDefault="009C4001" w:rsidP="00694D7C">
      <w:pPr>
        <w:pStyle w:val="QnT-FigureTitle"/>
      </w:pPr>
      <w:bookmarkStart w:id="453" w:name="_Toc196868192"/>
      <w:bookmarkStart w:id="454" w:name="_Toc197353890"/>
      <w:bookmarkStart w:id="455" w:name="_Toc229142635"/>
      <w:r>
        <w:t xml:space="preserve">BASF </w:t>
      </w:r>
      <w:r w:rsidR="00035219">
        <w:t>SEGMENTAL</w:t>
      </w:r>
      <w:r w:rsidR="002D58F4" w:rsidRPr="00694D7C">
        <w:t xml:space="preserve"> Revenue (%) (2024)</w:t>
      </w:r>
      <w:bookmarkEnd w:id="453"/>
      <w:bookmarkEnd w:id="454"/>
      <w:bookmarkEnd w:id="455"/>
    </w:p>
    <w:p w14:paraId="46461D38" w14:textId="6E290BA2" w:rsidR="002D58F4" w:rsidRPr="00142691" w:rsidRDefault="00E04BD9" w:rsidP="002D58F4">
      <w:pPr>
        <w:pStyle w:val="QnT-Figureline"/>
      </w:pPr>
      <w:r>
        <w:rPr>
          <w:noProof/>
        </w:rPr>
        <w:drawing>
          <wp:inline distT="0" distB="0" distL="0" distR="0" wp14:anchorId="5716EC6C" wp14:editId="2BE43DF1">
            <wp:extent cx="8230235" cy="3200400"/>
            <wp:effectExtent l="0" t="0" r="0" b="0"/>
            <wp:docPr id="49965543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30235" cy="3200400"/>
                    </a:xfrm>
                    <a:prstGeom prst="rect">
                      <a:avLst/>
                    </a:prstGeom>
                    <a:noFill/>
                  </pic:spPr>
                </pic:pic>
              </a:graphicData>
            </a:graphic>
          </wp:inline>
        </w:drawing>
      </w:r>
    </w:p>
    <w:p w14:paraId="0ADBBEDF" w14:textId="054EB2E3" w:rsidR="002D58F4" w:rsidRDefault="002D58F4" w:rsidP="002D58F4">
      <w:pPr>
        <w:pStyle w:val="QnT-Source"/>
      </w:pPr>
      <w:r w:rsidRPr="00142691">
        <w:t xml:space="preserve">Source: Annual Reports, Primary Interviews, Surveys, Secondary Research, </w:t>
      </w:r>
      <w:r>
        <w:t>, 202</w:t>
      </w:r>
      <w:r w:rsidR="00B66165">
        <w:t>5</w:t>
      </w:r>
    </w:p>
    <w:p w14:paraId="2B36161A" w14:textId="77777777" w:rsidR="002D58F4" w:rsidRDefault="002D58F4" w:rsidP="008D2634"/>
    <w:p w14:paraId="54FAB9E9" w14:textId="77777777" w:rsidR="008D2634" w:rsidRDefault="008D2634" w:rsidP="008D2634"/>
    <w:p w14:paraId="31BB1103" w14:textId="77777777" w:rsidR="005D66F2" w:rsidRDefault="005D66F2" w:rsidP="008D2634"/>
    <w:p w14:paraId="7088731C" w14:textId="77777777" w:rsidR="008D2634" w:rsidRDefault="008D2634" w:rsidP="008D2634"/>
    <w:p w14:paraId="2E2F95CF" w14:textId="77777777" w:rsidR="000E5D72" w:rsidRDefault="000E5D72" w:rsidP="008D2634"/>
    <w:p w14:paraId="5E8B5AC4" w14:textId="6173816D" w:rsidR="002D58F4" w:rsidRPr="00D91C93" w:rsidRDefault="009C4001" w:rsidP="003B0C3B">
      <w:pPr>
        <w:pStyle w:val="QnT-Head2"/>
      </w:pPr>
      <w:bookmarkStart w:id="456" w:name="_Toc196868440"/>
      <w:bookmarkStart w:id="457" w:name="_Toc197355614"/>
      <w:bookmarkStart w:id="458" w:name="_Toc227581907"/>
      <w:r>
        <w:lastRenderedPageBreak/>
        <w:t>BASF</w:t>
      </w:r>
      <w:r w:rsidR="000717AA">
        <w:t xml:space="preserve"> </w:t>
      </w:r>
      <w:r w:rsidR="00210ED0">
        <w:t>Regional Revenue (%) (2025</w:t>
      </w:r>
      <w:r w:rsidR="002D58F4">
        <w:t>)</w:t>
      </w:r>
      <w:bookmarkEnd w:id="456"/>
      <w:bookmarkEnd w:id="457"/>
      <w:bookmarkEnd w:id="458"/>
    </w:p>
    <w:p w14:paraId="2325EAAB" w14:textId="6FEDA95F" w:rsidR="002D58F4" w:rsidRPr="00694D7C" w:rsidRDefault="009C4001" w:rsidP="00694D7C">
      <w:pPr>
        <w:pStyle w:val="QnT-FigureTitle"/>
      </w:pPr>
      <w:bookmarkStart w:id="459" w:name="_Toc196868193"/>
      <w:bookmarkStart w:id="460" w:name="_Toc197353891"/>
      <w:bookmarkStart w:id="461" w:name="_Toc229142636"/>
      <w:r>
        <w:t xml:space="preserve">BASF </w:t>
      </w:r>
      <w:r w:rsidR="00210ED0">
        <w:t>Regional Revenue (%) (2025</w:t>
      </w:r>
      <w:r w:rsidR="002D58F4" w:rsidRPr="00694D7C">
        <w:t>)</w:t>
      </w:r>
      <w:bookmarkEnd w:id="459"/>
      <w:bookmarkEnd w:id="460"/>
      <w:bookmarkEnd w:id="461"/>
    </w:p>
    <w:p w14:paraId="00A87752" w14:textId="1F3844EF" w:rsidR="002D58F4" w:rsidRPr="00142691" w:rsidRDefault="00812ABD" w:rsidP="002D58F4">
      <w:pPr>
        <w:pStyle w:val="QnT-Figureline"/>
      </w:pPr>
      <w:r>
        <w:rPr>
          <w:noProof/>
          <w:lang w:val="en-US" w:eastAsia="en-US"/>
        </w:rPr>
        <w:drawing>
          <wp:inline distT="0" distB="0" distL="0" distR="0" wp14:anchorId="36182F19" wp14:editId="232D62E9">
            <wp:extent cx="8230235" cy="3200400"/>
            <wp:effectExtent l="0" t="0" r="0" b="0"/>
            <wp:docPr id="122753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30235" cy="3200400"/>
                    </a:xfrm>
                    <a:prstGeom prst="rect">
                      <a:avLst/>
                    </a:prstGeom>
                    <a:noFill/>
                  </pic:spPr>
                </pic:pic>
              </a:graphicData>
            </a:graphic>
          </wp:inline>
        </w:drawing>
      </w:r>
    </w:p>
    <w:p w14:paraId="59F6260E" w14:textId="45DD1ED1" w:rsidR="002D58F4" w:rsidRPr="00142691" w:rsidRDefault="002D58F4" w:rsidP="002D58F4">
      <w:pPr>
        <w:pStyle w:val="QnT-Source"/>
      </w:pPr>
      <w:r w:rsidRPr="00142691">
        <w:t xml:space="preserve">Source: Annual Reports, Primary Interviews, Surveys, Secondary Research, </w:t>
      </w:r>
      <w:r>
        <w:t>, 202</w:t>
      </w:r>
      <w:r w:rsidR="00B66165">
        <w:t>5</w:t>
      </w:r>
    </w:p>
    <w:p w14:paraId="21D05619" w14:textId="1D9AE990" w:rsidR="006D70F4" w:rsidRDefault="002D58F4" w:rsidP="000717AA">
      <w:r w:rsidRPr="00142691">
        <w:br w:type="page"/>
      </w:r>
      <w:r w:rsidR="000717AA">
        <w:lastRenderedPageBreak/>
        <w:t xml:space="preserve"> </w:t>
      </w:r>
      <w:bookmarkStart w:id="462" w:name="_Toc13843865"/>
      <w:bookmarkStart w:id="463" w:name="_Toc27650893"/>
      <w:bookmarkStart w:id="464" w:name="_Toc29402487"/>
      <w:bookmarkEnd w:id="449"/>
      <w:r w:rsidR="00B04AFB">
        <w:t xml:space="preserve">Similar </w:t>
      </w:r>
      <w:proofErr w:type="spellStart"/>
      <w:r w:rsidR="00B04AFB">
        <w:t>infoamtion</w:t>
      </w:r>
      <w:proofErr w:type="spellEnd"/>
      <w:r w:rsidR="00B04AFB">
        <w:t xml:space="preserve"> will be provided for </w:t>
      </w:r>
      <w:proofErr w:type="spellStart"/>
      <w:r w:rsidR="00B04AFB">
        <w:t>berlow</w:t>
      </w:r>
      <w:proofErr w:type="spellEnd"/>
      <w:r w:rsidR="00B04AFB">
        <w:t xml:space="preserve"> companies</w:t>
      </w:r>
    </w:p>
    <w:p w14:paraId="54F3DD96" w14:textId="74ADF4C2" w:rsidR="00E04BD9" w:rsidRPr="00E04BD9" w:rsidRDefault="00E04BD9" w:rsidP="00E04BD9">
      <w:pPr>
        <w:pStyle w:val="QnT-Head1"/>
        <w:rPr>
          <w:rFonts w:ascii="Segoe UI" w:hAnsi="Segoe UI" w:cs="Segoe UI"/>
          <w:color w:val="0F1115"/>
          <w:sz w:val="23"/>
          <w:szCs w:val="23"/>
          <w:shd w:val="clear" w:color="auto" w:fill="FFFFFF"/>
        </w:rPr>
      </w:pPr>
      <w:bookmarkStart w:id="465" w:name="_Toc227581908"/>
      <w:r w:rsidRPr="00E04BD9">
        <w:rPr>
          <w:rFonts w:ascii="Segoe UI" w:hAnsi="Segoe UI" w:cs="Segoe UI"/>
          <w:color w:val="0F1115"/>
          <w:sz w:val="23"/>
          <w:szCs w:val="23"/>
          <w:shd w:val="clear" w:color="auto" w:fill="FFFFFF"/>
        </w:rPr>
        <w:t>OCI N.V.</w:t>
      </w:r>
      <w:bookmarkEnd w:id="465"/>
    </w:p>
    <w:p w14:paraId="6876C92A" w14:textId="6198664C" w:rsidR="00E04BD9" w:rsidRPr="00E04BD9" w:rsidRDefault="00E04BD9" w:rsidP="00E04BD9">
      <w:pPr>
        <w:pStyle w:val="QnT-Head1"/>
        <w:rPr>
          <w:rFonts w:ascii="Segoe UI" w:hAnsi="Segoe UI" w:cs="Segoe UI"/>
          <w:color w:val="0F1115"/>
          <w:sz w:val="23"/>
          <w:szCs w:val="23"/>
          <w:shd w:val="clear" w:color="auto" w:fill="FFFFFF"/>
        </w:rPr>
      </w:pPr>
      <w:bookmarkStart w:id="466" w:name="_Toc227581909"/>
      <w:r w:rsidRPr="00E04BD9">
        <w:rPr>
          <w:rFonts w:ascii="Segoe UI" w:hAnsi="Segoe UI" w:cs="Segoe UI"/>
          <w:color w:val="0F1115"/>
          <w:sz w:val="23"/>
          <w:szCs w:val="23"/>
          <w:shd w:val="clear" w:color="auto" w:fill="FFFFFF"/>
        </w:rPr>
        <w:t>Methanex Corporation</w:t>
      </w:r>
      <w:bookmarkEnd w:id="466"/>
    </w:p>
    <w:p w14:paraId="4ED6FA40" w14:textId="0336D007" w:rsidR="00E04BD9" w:rsidRPr="00E04BD9" w:rsidRDefault="00E04BD9" w:rsidP="00E04BD9">
      <w:pPr>
        <w:pStyle w:val="QnT-Head1"/>
        <w:rPr>
          <w:rFonts w:ascii="Segoe UI" w:hAnsi="Segoe UI" w:cs="Segoe UI"/>
          <w:color w:val="0F1115"/>
          <w:sz w:val="23"/>
          <w:szCs w:val="23"/>
          <w:shd w:val="clear" w:color="auto" w:fill="FFFFFF"/>
        </w:rPr>
      </w:pPr>
      <w:bookmarkStart w:id="467" w:name="_Toc227581910"/>
      <w:r w:rsidRPr="00E04BD9">
        <w:rPr>
          <w:rFonts w:ascii="Segoe UI" w:hAnsi="Segoe UI" w:cs="Segoe UI"/>
          <w:color w:val="0F1115"/>
          <w:sz w:val="23"/>
          <w:szCs w:val="23"/>
          <w:shd w:val="clear" w:color="auto" w:fill="FFFFFF"/>
        </w:rPr>
        <w:t>Carbon Recycling International</w:t>
      </w:r>
      <w:bookmarkEnd w:id="467"/>
    </w:p>
    <w:p w14:paraId="39B9D65F" w14:textId="50061D53" w:rsidR="00E04BD9" w:rsidRPr="00E04BD9" w:rsidRDefault="00E04BD9" w:rsidP="00E04BD9">
      <w:pPr>
        <w:pStyle w:val="QnT-Head1"/>
        <w:rPr>
          <w:rFonts w:ascii="Segoe UI" w:hAnsi="Segoe UI" w:cs="Segoe UI"/>
          <w:color w:val="0F1115"/>
          <w:sz w:val="23"/>
          <w:szCs w:val="23"/>
          <w:shd w:val="clear" w:color="auto" w:fill="FFFFFF"/>
        </w:rPr>
      </w:pPr>
      <w:bookmarkStart w:id="468" w:name="_Toc227581911"/>
      <w:r w:rsidRPr="00E04BD9">
        <w:rPr>
          <w:rFonts w:ascii="Segoe UI" w:hAnsi="Segoe UI" w:cs="Segoe UI"/>
          <w:color w:val="0F1115"/>
          <w:sz w:val="23"/>
          <w:szCs w:val="23"/>
          <w:shd w:val="clear" w:color="auto" w:fill="FFFFFF"/>
        </w:rPr>
        <w:t>Enerkem</w:t>
      </w:r>
      <w:bookmarkEnd w:id="468"/>
    </w:p>
    <w:p w14:paraId="2FB7F3AF" w14:textId="36B32C8D" w:rsidR="00E04BD9" w:rsidRPr="00E04BD9" w:rsidRDefault="00E04BD9" w:rsidP="00E04BD9">
      <w:pPr>
        <w:pStyle w:val="QnT-Head1"/>
        <w:rPr>
          <w:rFonts w:ascii="Segoe UI" w:hAnsi="Segoe UI" w:cs="Segoe UI"/>
          <w:color w:val="0F1115"/>
          <w:sz w:val="23"/>
          <w:szCs w:val="23"/>
          <w:shd w:val="clear" w:color="auto" w:fill="FFFFFF"/>
        </w:rPr>
      </w:pPr>
      <w:bookmarkStart w:id="469" w:name="_Toc227581912"/>
      <w:r w:rsidRPr="00E04BD9">
        <w:rPr>
          <w:rFonts w:ascii="Segoe UI" w:hAnsi="Segoe UI" w:cs="Segoe UI"/>
          <w:color w:val="0F1115"/>
          <w:sz w:val="23"/>
          <w:szCs w:val="23"/>
          <w:shd w:val="clear" w:color="auto" w:fill="FFFFFF"/>
        </w:rPr>
        <w:t>Södra</w:t>
      </w:r>
      <w:bookmarkEnd w:id="469"/>
    </w:p>
    <w:p w14:paraId="2DB57249" w14:textId="597095CB" w:rsidR="00E04BD9" w:rsidRPr="00E04BD9" w:rsidRDefault="00E04BD9" w:rsidP="00E04BD9">
      <w:pPr>
        <w:pStyle w:val="QnT-Head1"/>
        <w:rPr>
          <w:rFonts w:ascii="Segoe UI" w:hAnsi="Segoe UI" w:cs="Segoe UI"/>
          <w:color w:val="0F1115"/>
          <w:sz w:val="23"/>
          <w:szCs w:val="23"/>
          <w:shd w:val="clear" w:color="auto" w:fill="FFFFFF"/>
        </w:rPr>
      </w:pPr>
      <w:bookmarkStart w:id="470" w:name="_Toc227581913"/>
      <w:r w:rsidRPr="00E04BD9">
        <w:rPr>
          <w:rFonts w:ascii="Segoe UI" w:hAnsi="Segoe UI" w:cs="Segoe UI"/>
          <w:color w:val="0F1115"/>
          <w:sz w:val="23"/>
          <w:szCs w:val="23"/>
          <w:shd w:val="clear" w:color="auto" w:fill="FFFFFF"/>
        </w:rPr>
        <w:t>Siemens Energy</w:t>
      </w:r>
      <w:bookmarkEnd w:id="470"/>
    </w:p>
    <w:p w14:paraId="6BD8BC64" w14:textId="67F8F225" w:rsidR="00E04BD9" w:rsidRPr="00E04BD9" w:rsidRDefault="00E04BD9" w:rsidP="00E04BD9">
      <w:pPr>
        <w:pStyle w:val="QnT-Head1"/>
        <w:rPr>
          <w:rFonts w:ascii="Segoe UI" w:hAnsi="Segoe UI" w:cs="Segoe UI"/>
          <w:color w:val="0F1115"/>
          <w:sz w:val="23"/>
          <w:szCs w:val="23"/>
          <w:shd w:val="clear" w:color="auto" w:fill="FFFFFF"/>
        </w:rPr>
      </w:pPr>
      <w:bookmarkStart w:id="471" w:name="_Toc227581914"/>
      <w:r w:rsidRPr="00E04BD9">
        <w:rPr>
          <w:rFonts w:ascii="Segoe UI" w:hAnsi="Segoe UI" w:cs="Segoe UI"/>
          <w:color w:val="0F1115"/>
          <w:sz w:val="23"/>
          <w:szCs w:val="23"/>
          <w:shd w:val="clear" w:color="auto" w:fill="FFFFFF"/>
        </w:rPr>
        <w:t>Proman</w:t>
      </w:r>
      <w:bookmarkEnd w:id="471"/>
    </w:p>
    <w:p w14:paraId="2CB50978" w14:textId="7C17E0B0" w:rsidR="00E04BD9" w:rsidRPr="00E04BD9" w:rsidRDefault="00E04BD9" w:rsidP="00E04BD9">
      <w:pPr>
        <w:pStyle w:val="QnT-Head1"/>
        <w:rPr>
          <w:rFonts w:ascii="Segoe UI" w:hAnsi="Segoe UI" w:cs="Segoe UI"/>
          <w:color w:val="0F1115"/>
          <w:sz w:val="23"/>
          <w:szCs w:val="23"/>
          <w:shd w:val="clear" w:color="auto" w:fill="FFFFFF"/>
        </w:rPr>
      </w:pPr>
      <w:bookmarkStart w:id="472" w:name="_Toc227581915"/>
      <w:r w:rsidRPr="00E04BD9">
        <w:rPr>
          <w:rFonts w:ascii="Segoe UI" w:hAnsi="Segoe UI" w:cs="Segoe UI"/>
          <w:color w:val="0F1115"/>
          <w:sz w:val="23"/>
          <w:szCs w:val="23"/>
          <w:shd w:val="clear" w:color="auto" w:fill="FFFFFF"/>
        </w:rPr>
        <w:t>Liquid Wind</w:t>
      </w:r>
      <w:bookmarkEnd w:id="472"/>
    </w:p>
    <w:p w14:paraId="6219D2DF" w14:textId="1AB39A9E" w:rsidR="00E04BD9" w:rsidRPr="00E04BD9" w:rsidRDefault="00E04BD9" w:rsidP="00E04BD9">
      <w:pPr>
        <w:pStyle w:val="QnT-Head1"/>
        <w:rPr>
          <w:rFonts w:ascii="Segoe UI" w:hAnsi="Segoe UI" w:cs="Segoe UI"/>
          <w:color w:val="0F1115"/>
          <w:sz w:val="23"/>
          <w:szCs w:val="23"/>
          <w:shd w:val="clear" w:color="auto" w:fill="FFFFFF"/>
        </w:rPr>
      </w:pPr>
      <w:bookmarkStart w:id="473" w:name="_Toc227581916"/>
      <w:r w:rsidRPr="00E04BD9">
        <w:rPr>
          <w:rFonts w:ascii="Segoe UI" w:hAnsi="Segoe UI" w:cs="Segoe UI"/>
          <w:color w:val="0F1115"/>
          <w:sz w:val="23"/>
          <w:szCs w:val="23"/>
          <w:shd w:val="clear" w:color="auto" w:fill="FFFFFF"/>
        </w:rPr>
        <w:t>Vertimass</w:t>
      </w:r>
      <w:bookmarkEnd w:id="473"/>
    </w:p>
    <w:p w14:paraId="4C1DAD54" w14:textId="36C510AB" w:rsidR="002D58F4" w:rsidRPr="00694D7C" w:rsidRDefault="002D58F4" w:rsidP="00641F67">
      <w:pPr>
        <w:pStyle w:val="QnT-Chapterhead"/>
      </w:pPr>
      <w:bookmarkStart w:id="474" w:name="_Toc120970972"/>
      <w:bookmarkStart w:id="475" w:name="_Toc121446696"/>
      <w:bookmarkStart w:id="476" w:name="_Toc148477551"/>
      <w:bookmarkStart w:id="477" w:name="_Toc196868450"/>
      <w:bookmarkStart w:id="478" w:name="_Toc197355624"/>
      <w:bookmarkStart w:id="479" w:name="_Toc227581917"/>
      <w:r w:rsidRPr="00694D7C">
        <w:lastRenderedPageBreak/>
        <w:t>Future Outlook &amp; Forecast</w:t>
      </w:r>
      <w:bookmarkEnd w:id="474"/>
      <w:bookmarkEnd w:id="475"/>
      <w:bookmarkEnd w:id="476"/>
      <w:r w:rsidRPr="00694D7C">
        <w:t xml:space="preserve">- </w:t>
      </w:r>
      <w:r w:rsidR="00D024D6">
        <w:t>GREEN METHANOL</w:t>
      </w:r>
      <w:r w:rsidRPr="00694D7C">
        <w:t xml:space="preserve"> Market</w:t>
      </w:r>
      <w:bookmarkEnd w:id="477"/>
      <w:bookmarkEnd w:id="478"/>
      <w:bookmarkEnd w:id="479"/>
    </w:p>
    <w:p w14:paraId="298F539F" w14:textId="77777777" w:rsidR="002D58F4" w:rsidRPr="00142691" w:rsidRDefault="002D58F4" w:rsidP="00670FAB">
      <w:pPr>
        <w:pStyle w:val="QnT-Head1"/>
      </w:pPr>
      <w:bookmarkStart w:id="480" w:name="_Toc13154246"/>
      <w:bookmarkStart w:id="481" w:name="_Toc13843866"/>
      <w:bookmarkStart w:id="482" w:name="_Toc27650894"/>
      <w:bookmarkStart w:id="483" w:name="_Toc29402488"/>
      <w:bookmarkStart w:id="484" w:name="_Toc120970973"/>
      <w:bookmarkStart w:id="485" w:name="_Toc121446697"/>
      <w:bookmarkStart w:id="486" w:name="_Toc148477552"/>
      <w:bookmarkStart w:id="487" w:name="_Toc196868451"/>
      <w:bookmarkStart w:id="488" w:name="_Toc197355625"/>
      <w:bookmarkStart w:id="489" w:name="_Toc227581918"/>
      <w:r w:rsidRPr="00142691">
        <w:t>Introduction</w:t>
      </w:r>
      <w:bookmarkEnd w:id="480"/>
      <w:r w:rsidRPr="00142691">
        <w:t xml:space="preserve"> and Taxonomy</w:t>
      </w:r>
      <w:bookmarkEnd w:id="481"/>
      <w:bookmarkEnd w:id="482"/>
      <w:bookmarkEnd w:id="483"/>
      <w:bookmarkEnd w:id="484"/>
      <w:bookmarkEnd w:id="485"/>
      <w:bookmarkEnd w:id="486"/>
      <w:bookmarkEnd w:id="487"/>
      <w:bookmarkEnd w:id="488"/>
      <w:bookmarkEnd w:id="489"/>
    </w:p>
    <w:p w14:paraId="63739482" w14:textId="6717C3F4" w:rsidR="000717AA" w:rsidRDefault="000717AA" w:rsidP="002D58F4">
      <w:pPr>
        <w:ind w:right="-216"/>
      </w:pPr>
    </w:p>
    <w:p w14:paraId="15C55CE8" w14:textId="4B978BD1" w:rsidR="000717AA" w:rsidRDefault="000717AA" w:rsidP="002D58F4">
      <w:pPr>
        <w:ind w:right="-216"/>
      </w:pPr>
      <w:r w:rsidRPr="00543B09">
        <w:rPr>
          <w:rFonts w:ascii="Times New Roman" w:eastAsia="Times New Roman" w:hAnsi="Times New Roman" w:cs="Times New Roman"/>
          <w:noProof/>
          <w:color w:val="auto"/>
          <w:sz w:val="24"/>
          <w:szCs w:val="24"/>
          <w:lang w:eastAsia="en-US"/>
        </w:rPr>
        <w:drawing>
          <wp:inline distT="0" distB="0" distL="0" distR="0" wp14:anchorId="0FDBAEF7" wp14:editId="79D3EBA1">
            <wp:extent cx="11691257" cy="2525395"/>
            <wp:effectExtent l="0" t="0" r="5715" b="8255"/>
            <wp:docPr id="1690523328" name="Picture 1690523328"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9888FF3" w14:textId="77777777" w:rsidR="000717AA" w:rsidRDefault="000717AA" w:rsidP="002D58F4">
      <w:pPr>
        <w:ind w:right="-216"/>
      </w:pPr>
    </w:p>
    <w:p w14:paraId="4610FF58" w14:textId="77777777" w:rsidR="005C1415" w:rsidRDefault="005D66F2" w:rsidP="005C1415">
      <w:pPr>
        <w:pStyle w:val="QnT-Figureline"/>
      </w:pPr>
      <w:r w:rsidRPr="005D66F2">
        <w:rPr>
          <w:noProof/>
          <w:lang w:val="en-US" w:eastAsia="en-US"/>
        </w:rPr>
        <w:lastRenderedPageBreak/>
        <w:drawing>
          <wp:inline distT="0" distB="0" distL="0" distR="0" wp14:anchorId="58609BE9" wp14:editId="0D4A17D5">
            <wp:extent cx="6752590" cy="3561942"/>
            <wp:effectExtent l="0" t="0" r="0" b="0"/>
            <wp:docPr id="13375666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794686" cy="3584147"/>
                    </a:xfrm>
                    <a:prstGeom prst="rect">
                      <a:avLst/>
                    </a:prstGeom>
                    <a:noFill/>
                    <a:ln>
                      <a:noFill/>
                    </a:ln>
                  </pic:spPr>
                </pic:pic>
              </a:graphicData>
            </a:graphic>
          </wp:inline>
        </w:drawing>
      </w:r>
    </w:p>
    <w:p w14:paraId="1520AE4F" w14:textId="77777777" w:rsidR="005D66F2" w:rsidRDefault="005D66F2" w:rsidP="005D66F2"/>
    <w:p w14:paraId="6A27EB22"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490" w:name="_Toc196868452"/>
      <w:bookmarkStart w:id="491" w:name="_Toc197355626"/>
      <w:r>
        <w:br w:type="page"/>
      </w:r>
    </w:p>
    <w:p w14:paraId="23025437" w14:textId="33AC0AD2" w:rsidR="002D58F4" w:rsidRDefault="002D58F4" w:rsidP="00670FAB">
      <w:pPr>
        <w:pStyle w:val="QnT-Head1"/>
      </w:pPr>
      <w:bookmarkStart w:id="492" w:name="_Toc227581919"/>
      <w:r>
        <w:lastRenderedPageBreak/>
        <w:t>Demand Forecast</w:t>
      </w:r>
      <w:bookmarkEnd w:id="490"/>
      <w:bookmarkEnd w:id="491"/>
      <w:bookmarkEnd w:id="492"/>
      <w:r>
        <w:t xml:space="preserve"> </w:t>
      </w:r>
    </w:p>
    <w:p w14:paraId="2B6597B3" w14:textId="7D45C5B6" w:rsidR="002D58F4" w:rsidRDefault="002D58F4" w:rsidP="002D58F4"/>
    <w:p w14:paraId="187FAEA5" w14:textId="46905CCB" w:rsidR="000717AA" w:rsidRDefault="000717AA" w:rsidP="002D58F4">
      <w:r w:rsidRPr="00543B09">
        <w:rPr>
          <w:rFonts w:ascii="Times New Roman" w:eastAsia="Times New Roman" w:hAnsi="Times New Roman" w:cs="Times New Roman"/>
          <w:noProof/>
          <w:color w:val="auto"/>
          <w:sz w:val="24"/>
          <w:szCs w:val="24"/>
          <w:lang w:eastAsia="en-US"/>
        </w:rPr>
        <w:drawing>
          <wp:inline distT="0" distB="0" distL="0" distR="0" wp14:anchorId="2B44BD80" wp14:editId="0726A49B">
            <wp:extent cx="11691257" cy="2525395"/>
            <wp:effectExtent l="0" t="0" r="5715" b="8255"/>
            <wp:docPr id="1690523329" name="Picture 169052332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207F269"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493" w:name="_Toc196868453"/>
      <w:bookmarkStart w:id="494" w:name="_Toc197355627"/>
      <w:r>
        <w:br w:type="page"/>
      </w:r>
    </w:p>
    <w:p w14:paraId="73798012" w14:textId="50907C93" w:rsidR="002D58F4" w:rsidRDefault="002D58F4" w:rsidP="00670FAB">
      <w:pPr>
        <w:pStyle w:val="QnT-Head1"/>
      </w:pPr>
      <w:bookmarkStart w:id="495" w:name="_Toc227581920"/>
      <w:r>
        <w:lastRenderedPageBreak/>
        <w:t>Investment Opportunity</w:t>
      </w:r>
      <w:bookmarkEnd w:id="493"/>
      <w:bookmarkEnd w:id="494"/>
      <w:bookmarkEnd w:id="495"/>
      <w:r>
        <w:t xml:space="preserve"> </w:t>
      </w:r>
    </w:p>
    <w:p w14:paraId="3ED1EAC7" w14:textId="14549EB0" w:rsidR="000717AA" w:rsidRDefault="000717AA" w:rsidP="009261C6">
      <w:bookmarkStart w:id="496" w:name="_Toc196868454"/>
      <w:r w:rsidRPr="00543B09">
        <w:rPr>
          <w:rFonts w:ascii="Times New Roman" w:eastAsia="Times New Roman" w:hAnsi="Times New Roman" w:cs="Times New Roman"/>
          <w:noProof/>
          <w:color w:val="auto"/>
          <w:sz w:val="24"/>
          <w:szCs w:val="24"/>
          <w:lang w:eastAsia="en-US"/>
        </w:rPr>
        <w:drawing>
          <wp:inline distT="0" distB="0" distL="0" distR="0" wp14:anchorId="0D58773E" wp14:editId="15E34CEF">
            <wp:extent cx="11691257" cy="2525395"/>
            <wp:effectExtent l="0" t="0" r="5715" b="8255"/>
            <wp:docPr id="1690523330" name="Picture 169052333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631EBF28" w14:textId="77777777" w:rsidR="000717AA" w:rsidRDefault="000717AA" w:rsidP="009261C6"/>
    <w:p w14:paraId="7804C857"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497" w:name="_Toc197355628"/>
      <w:r>
        <w:br w:type="page"/>
      </w:r>
    </w:p>
    <w:p w14:paraId="21961BB4" w14:textId="0B0FCBA9" w:rsidR="002D58F4" w:rsidRDefault="002D58F4" w:rsidP="00670FAB">
      <w:pPr>
        <w:pStyle w:val="QnT-Head1"/>
      </w:pPr>
      <w:bookmarkStart w:id="498" w:name="_Toc227581921"/>
      <w:r>
        <w:lastRenderedPageBreak/>
        <w:t>Market Disruptions &amp; Scenario Analysis</w:t>
      </w:r>
      <w:bookmarkEnd w:id="496"/>
      <w:bookmarkEnd w:id="497"/>
      <w:bookmarkEnd w:id="498"/>
    </w:p>
    <w:p w14:paraId="322BE259" w14:textId="31EA4A3F" w:rsidR="002D58F4" w:rsidRDefault="000717AA" w:rsidP="002D58F4">
      <w:pPr>
        <w:pStyle w:val="SourceNote"/>
        <w:ind w:right="-216"/>
      </w:pPr>
      <w:r w:rsidRPr="00543B09">
        <w:rPr>
          <w:rFonts w:ascii="Times New Roman" w:hAnsi="Times New Roman"/>
          <w:noProof/>
          <w:color w:val="auto"/>
          <w:sz w:val="24"/>
          <w:szCs w:val="24"/>
          <w:lang w:eastAsia="en-US"/>
        </w:rPr>
        <w:drawing>
          <wp:inline distT="0" distB="0" distL="0" distR="0" wp14:anchorId="042F2DDB" wp14:editId="20FECB4E">
            <wp:extent cx="11691257" cy="2525395"/>
            <wp:effectExtent l="0" t="0" r="5715" b="8255"/>
            <wp:docPr id="1690523331" name="Picture 169052333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89737AA" w14:textId="1AEA9CB5" w:rsidR="002D58F4" w:rsidRPr="00694D7C" w:rsidRDefault="002D58F4" w:rsidP="00641F67">
      <w:pPr>
        <w:pStyle w:val="QnT-Chapterhead"/>
      </w:pPr>
      <w:bookmarkStart w:id="499" w:name="_Toc196868455"/>
      <w:bookmarkStart w:id="500" w:name="_Toc197355629"/>
      <w:bookmarkStart w:id="501" w:name="_Toc227581922"/>
      <w:r w:rsidRPr="00694D7C">
        <w:lastRenderedPageBreak/>
        <w:t xml:space="preserve">Strategic Recommendations </w:t>
      </w:r>
      <w:r w:rsidR="00320A66">
        <w:t>–</w:t>
      </w:r>
      <w:r w:rsidRPr="00694D7C">
        <w:t xml:space="preserve"> </w:t>
      </w:r>
      <w:r w:rsidR="00D024D6">
        <w:t>GREEN METHANOL</w:t>
      </w:r>
      <w:r w:rsidR="00320A66">
        <w:t xml:space="preserve"> </w:t>
      </w:r>
      <w:r w:rsidRPr="00694D7C">
        <w:t>Market</w:t>
      </w:r>
      <w:bookmarkEnd w:id="499"/>
      <w:bookmarkEnd w:id="500"/>
      <w:bookmarkEnd w:id="501"/>
    </w:p>
    <w:p w14:paraId="3C3F4B9A" w14:textId="77777777" w:rsidR="002D58F4" w:rsidRPr="00120DC0" w:rsidRDefault="002D58F4" w:rsidP="00670FAB">
      <w:pPr>
        <w:pStyle w:val="QnT-Head1"/>
      </w:pPr>
      <w:bookmarkStart w:id="502" w:name="_Toc196868456"/>
      <w:bookmarkStart w:id="503" w:name="_Toc197355630"/>
      <w:bookmarkStart w:id="504" w:name="_Toc227581923"/>
      <w:r w:rsidRPr="00142691">
        <w:t>Introduction and Taxonomy</w:t>
      </w:r>
      <w:bookmarkEnd w:id="502"/>
      <w:bookmarkEnd w:id="503"/>
      <w:bookmarkEnd w:id="504"/>
      <w:r>
        <w:t xml:space="preserve"> </w:t>
      </w:r>
    </w:p>
    <w:p w14:paraId="63441A6D" w14:textId="24350B9B" w:rsidR="002D58F4" w:rsidRDefault="002D58F4" w:rsidP="002D58F4">
      <w:pPr>
        <w:ind w:right="-216"/>
      </w:pPr>
    </w:p>
    <w:p w14:paraId="3EB1231E" w14:textId="64F41072" w:rsidR="000717AA" w:rsidRPr="00142691" w:rsidRDefault="000717AA" w:rsidP="002D58F4">
      <w:pPr>
        <w:ind w:right="-216"/>
      </w:pPr>
      <w:r w:rsidRPr="00543B09">
        <w:rPr>
          <w:rFonts w:ascii="Times New Roman" w:eastAsia="Times New Roman" w:hAnsi="Times New Roman" w:cs="Times New Roman"/>
          <w:noProof/>
          <w:color w:val="auto"/>
          <w:sz w:val="24"/>
          <w:szCs w:val="24"/>
          <w:lang w:eastAsia="en-US"/>
        </w:rPr>
        <w:drawing>
          <wp:inline distT="0" distB="0" distL="0" distR="0" wp14:anchorId="0227D057" wp14:editId="4C7054CC">
            <wp:extent cx="11691257" cy="2525395"/>
            <wp:effectExtent l="0" t="0" r="5715" b="8255"/>
            <wp:docPr id="1690523334" name="Picture 1690523334"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6D60BF6"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505" w:name="_Toc196868457"/>
      <w:bookmarkStart w:id="506" w:name="_Toc197355631"/>
      <w:r>
        <w:br w:type="page"/>
      </w:r>
    </w:p>
    <w:p w14:paraId="46B6AC60" w14:textId="53F4F133" w:rsidR="002D58F4" w:rsidRDefault="002D58F4" w:rsidP="00670FAB">
      <w:pPr>
        <w:pStyle w:val="QnT-Head1"/>
      </w:pPr>
      <w:bookmarkStart w:id="507" w:name="_Toc227581924"/>
      <w:r>
        <w:lastRenderedPageBreak/>
        <w:t>For Manufacturers</w:t>
      </w:r>
      <w:bookmarkEnd w:id="505"/>
      <w:bookmarkEnd w:id="506"/>
      <w:bookmarkEnd w:id="507"/>
    </w:p>
    <w:p w14:paraId="6EB89565" w14:textId="551242AE" w:rsidR="000717AA" w:rsidRPr="00360BFC" w:rsidRDefault="000717AA" w:rsidP="002D58F4">
      <w:bookmarkStart w:id="508" w:name="_Toc196868458"/>
      <w:r w:rsidRPr="00543B09">
        <w:rPr>
          <w:rFonts w:ascii="Times New Roman" w:eastAsia="Times New Roman" w:hAnsi="Times New Roman" w:cs="Times New Roman"/>
          <w:noProof/>
          <w:color w:val="auto"/>
          <w:sz w:val="24"/>
          <w:szCs w:val="24"/>
          <w:lang w:eastAsia="en-US"/>
        </w:rPr>
        <w:drawing>
          <wp:inline distT="0" distB="0" distL="0" distR="0" wp14:anchorId="38950181" wp14:editId="476778BF">
            <wp:extent cx="11691257" cy="2525395"/>
            <wp:effectExtent l="0" t="0" r="5715" b="8255"/>
            <wp:docPr id="1690523336" name="Picture 1690523336"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520F45F"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509" w:name="_Toc197355632"/>
      <w:r>
        <w:br w:type="page"/>
      </w:r>
    </w:p>
    <w:p w14:paraId="372161D9" w14:textId="3C05C9F1" w:rsidR="002D58F4" w:rsidRDefault="002D58F4" w:rsidP="00670FAB">
      <w:pPr>
        <w:pStyle w:val="QnT-Head1"/>
      </w:pPr>
      <w:bookmarkStart w:id="510" w:name="_Toc227581925"/>
      <w:r>
        <w:lastRenderedPageBreak/>
        <w:t>For Investors</w:t>
      </w:r>
      <w:bookmarkEnd w:id="508"/>
      <w:bookmarkEnd w:id="509"/>
      <w:bookmarkEnd w:id="510"/>
    </w:p>
    <w:p w14:paraId="7E68DD8C" w14:textId="3174C263" w:rsidR="000717AA" w:rsidRDefault="000717AA" w:rsidP="002D58F4">
      <w:r w:rsidRPr="00543B09">
        <w:rPr>
          <w:rFonts w:ascii="Times New Roman" w:eastAsia="Times New Roman" w:hAnsi="Times New Roman" w:cs="Times New Roman"/>
          <w:noProof/>
          <w:color w:val="auto"/>
          <w:sz w:val="24"/>
          <w:szCs w:val="24"/>
          <w:lang w:eastAsia="en-US"/>
        </w:rPr>
        <w:drawing>
          <wp:inline distT="0" distB="0" distL="0" distR="0" wp14:anchorId="67522455" wp14:editId="5548BEF3">
            <wp:extent cx="11691257" cy="2525395"/>
            <wp:effectExtent l="0" t="0" r="5715" b="8255"/>
            <wp:docPr id="1690523337" name="Picture 1690523337"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4CBD923" w14:textId="4B86483A" w:rsidR="00981B7A" w:rsidRDefault="00981B7A" w:rsidP="002D58F4"/>
    <w:p w14:paraId="798DBB86" w14:textId="77777777" w:rsidR="00981B7A" w:rsidRDefault="00981B7A" w:rsidP="002D58F4"/>
    <w:p w14:paraId="0E7FDEEB" w14:textId="77777777" w:rsidR="001C50D8" w:rsidRDefault="001C50D8" w:rsidP="002D58F4"/>
    <w:p w14:paraId="74D1817C"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511" w:name="_Toc196868459"/>
      <w:bookmarkStart w:id="512" w:name="_Toc197355633"/>
      <w:r>
        <w:br w:type="page"/>
      </w:r>
    </w:p>
    <w:p w14:paraId="676FD208" w14:textId="126982F4" w:rsidR="002D58F4" w:rsidRDefault="002D58F4" w:rsidP="00670FAB">
      <w:pPr>
        <w:pStyle w:val="QnT-Head1"/>
      </w:pPr>
      <w:bookmarkStart w:id="513" w:name="_Toc227581926"/>
      <w:r>
        <w:lastRenderedPageBreak/>
        <w:t>For Policy Makers</w:t>
      </w:r>
      <w:bookmarkEnd w:id="511"/>
      <w:bookmarkEnd w:id="512"/>
      <w:bookmarkEnd w:id="513"/>
    </w:p>
    <w:p w14:paraId="79AD9A5D" w14:textId="268C7691" w:rsidR="004164D7" w:rsidRDefault="004164D7" w:rsidP="002D58F4"/>
    <w:p w14:paraId="4AE49BE6" w14:textId="6171AE3D" w:rsidR="000717AA" w:rsidRDefault="000717AA" w:rsidP="002D58F4">
      <w:r w:rsidRPr="00543B09">
        <w:rPr>
          <w:rFonts w:ascii="Times New Roman" w:eastAsia="Times New Roman" w:hAnsi="Times New Roman" w:cs="Times New Roman"/>
          <w:noProof/>
          <w:color w:val="auto"/>
          <w:sz w:val="24"/>
          <w:szCs w:val="24"/>
          <w:lang w:eastAsia="en-US"/>
        </w:rPr>
        <w:drawing>
          <wp:inline distT="0" distB="0" distL="0" distR="0" wp14:anchorId="61365351" wp14:editId="7C273F9C">
            <wp:extent cx="11691257" cy="2525395"/>
            <wp:effectExtent l="0" t="0" r="5715" b="8255"/>
            <wp:docPr id="1690523338" name="Picture 1690523338"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1407DA59" w14:textId="77777777" w:rsidR="002D58F4" w:rsidRDefault="002D58F4" w:rsidP="002D58F4"/>
    <w:p w14:paraId="0C5045DA" w14:textId="77777777" w:rsidR="002D58F4" w:rsidRPr="00142691" w:rsidRDefault="002D58F4" w:rsidP="002D58F4">
      <w:pPr>
        <w:pStyle w:val="SourceNote"/>
        <w:ind w:right="-216"/>
      </w:pPr>
      <w:r w:rsidRPr="00142691">
        <w:br w:type="page"/>
      </w:r>
    </w:p>
    <w:p w14:paraId="7E94748A" w14:textId="77777777" w:rsidR="002D58F4" w:rsidRPr="00694D7C" w:rsidRDefault="002D58F4" w:rsidP="00641F67">
      <w:pPr>
        <w:pStyle w:val="QnT-Chapterhead"/>
      </w:pPr>
      <w:bookmarkStart w:id="514" w:name="_Toc196868460"/>
      <w:bookmarkStart w:id="515" w:name="_Toc197355634"/>
      <w:bookmarkStart w:id="516" w:name="_Toc227581927"/>
      <w:r w:rsidRPr="00694D7C">
        <w:lastRenderedPageBreak/>
        <w:t>Appendix</w:t>
      </w:r>
      <w:bookmarkEnd w:id="514"/>
      <w:bookmarkEnd w:id="515"/>
      <w:bookmarkEnd w:id="516"/>
    </w:p>
    <w:p w14:paraId="2047C2C1" w14:textId="77777777" w:rsidR="002D58F4" w:rsidRDefault="002D58F4" w:rsidP="00670FAB">
      <w:pPr>
        <w:pStyle w:val="QnT-Head1"/>
      </w:pPr>
      <w:bookmarkStart w:id="517" w:name="_Toc196868461"/>
      <w:bookmarkStart w:id="518" w:name="_Toc197355635"/>
      <w:bookmarkStart w:id="519" w:name="_Toc227581928"/>
      <w:r>
        <w:t>Data Sources</w:t>
      </w:r>
      <w:bookmarkEnd w:id="517"/>
      <w:bookmarkEnd w:id="518"/>
      <w:bookmarkEnd w:id="519"/>
    </w:p>
    <w:p w14:paraId="37790703" w14:textId="6AE273E8" w:rsidR="004164D7" w:rsidRDefault="004164D7" w:rsidP="002D58F4"/>
    <w:p w14:paraId="6881E937" w14:textId="0D1D0F58" w:rsidR="000717AA" w:rsidRPr="00043EA7" w:rsidRDefault="000717AA" w:rsidP="002D58F4">
      <w:r w:rsidRPr="00543B09">
        <w:rPr>
          <w:rFonts w:ascii="Times New Roman" w:eastAsia="Times New Roman" w:hAnsi="Times New Roman" w:cs="Times New Roman"/>
          <w:noProof/>
          <w:color w:val="auto"/>
          <w:sz w:val="24"/>
          <w:szCs w:val="24"/>
          <w:lang w:eastAsia="en-US"/>
        </w:rPr>
        <w:drawing>
          <wp:inline distT="0" distB="0" distL="0" distR="0" wp14:anchorId="2EE2540C" wp14:editId="3BBF293A">
            <wp:extent cx="11691257" cy="2525395"/>
            <wp:effectExtent l="0" t="0" r="5715" b="8255"/>
            <wp:docPr id="1690523339" name="Picture 169052333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3C212F2"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520" w:name="_Toc196868462"/>
      <w:bookmarkStart w:id="521" w:name="_Toc197355636"/>
      <w:r>
        <w:br w:type="page"/>
      </w:r>
    </w:p>
    <w:p w14:paraId="390EC725" w14:textId="30839A45" w:rsidR="002D58F4" w:rsidRDefault="002D58F4" w:rsidP="00670FAB">
      <w:pPr>
        <w:pStyle w:val="QnT-Head1"/>
      </w:pPr>
      <w:bookmarkStart w:id="522" w:name="_Toc227581929"/>
      <w:r>
        <w:lastRenderedPageBreak/>
        <w:t>Glossary of Terms</w:t>
      </w:r>
      <w:bookmarkEnd w:id="520"/>
      <w:bookmarkEnd w:id="521"/>
      <w:bookmarkEnd w:id="522"/>
    </w:p>
    <w:p w14:paraId="5ADC253B" w14:textId="61739D10" w:rsidR="004164D7" w:rsidRDefault="004164D7" w:rsidP="002D58F4"/>
    <w:p w14:paraId="47D67715" w14:textId="17A1E7B0" w:rsidR="000717AA" w:rsidRDefault="000717AA" w:rsidP="002D58F4">
      <w:r w:rsidRPr="00543B09">
        <w:rPr>
          <w:rFonts w:ascii="Times New Roman" w:eastAsia="Times New Roman" w:hAnsi="Times New Roman" w:cs="Times New Roman"/>
          <w:noProof/>
          <w:color w:val="auto"/>
          <w:sz w:val="24"/>
          <w:szCs w:val="24"/>
          <w:lang w:eastAsia="en-US"/>
        </w:rPr>
        <w:drawing>
          <wp:inline distT="0" distB="0" distL="0" distR="0" wp14:anchorId="3941F666" wp14:editId="32966805">
            <wp:extent cx="11691257" cy="2525395"/>
            <wp:effectExtent l="0" t="0" r="5715" b="8255"/>
            <wp:docPr id="1690523340" name="Picture 169052334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A8D35D4" w14:textId="77777777" w:rsidR="004164D7" w:rsidRDefault="004164D7">
      <w:pPr>
        <w:tabs>
          <w:tab w:val="clear" w:pos="15264"/>
        </w:tabs>
        <w:spacing w:after="0" w:line="240" w:lineRule="auto"/>
        <w:jc w:val="left"/>
        <w:rPr>
          <w:rFonts w:ascii="Poppins" w:hAnsi="Poppins"/>
          <w:caps/>
          <w:color w:val="4B4B55"/>
          <w:spacing w:val="10"/>
          <w:sz w:val="32"/>
        </w:rPr>
      </w:pPr>
      <w:bookmarkStart w:id="523" w:name="_Toc196868463"/>
      <w:bookmarkStart w:id="524" w:name="_Toc197355637"/>
      <w:r>
        <w:br w:type="page"/>
      </w:r>
    </w:p>
    <w:p w14:paraId="2656E759" w14:textId="77777777" w:rsidR="002D58F4" w:rsidRDefault="002D58F4" w:rsidP="00670FAB">
      <w:pPr>
        <w:pStyle w:val="QnT-Head1"/>
      </w:pPr>
      <w:bookmarkStart w:id="525" w:name="_Toc227581930"/>
      <w:r>
        <w:lastRenderedPageBreak/>
        <w:t>Research Assumptions</w:t>
      </w:r>
      <w:bookmarkEnd w:id="523"/>
      <w:bookmarkEnd w:id="524"/>
      <w:bookmarkEnd w:id="525"/>
      <w:r>
        <w:t xml:space="preserve"> </w:t>
      </w:r>
    </w:p>
    <w:p w14:paraId="0413073C" w14:textId="3BFBCFDC" w:rsidR="002D58F4" w:rsidRDefault="002D58F4" w:rsidP="008D2634"/>
    <w:p w14:paraId="1FBA7A51" w14:textId="5A4728CB" w:rsidR="000717AA" w:rsidRDefault="000717AA" w:rsidP="008D2634">
      <w:r w:rsidRPr="00543B09">
        <w:rPr>
          <w:rFonts w:ascii="Times New Roman" w:eastAsia="Times New Roman" w:hAnsi="Times New Roman" w:cs="Times New Roman"/>
          <w:noProof/>
          <w:color w:val="auto"/>
          <w:sz w:val="24"/>
          <w:szCs w:val="24"/>
          <w:lang w:eastAsia="en-US"/>
        </w:rPr>
        <w:drawing>
          <wp:inline distT="0" distB="0" distL="0" distR="0" wp14:anchorId="76F4DDB1" wp14:editId="2AE9C95C">
            <wp:extent cx="11691257" cy="2525395"/>
            <wp:effectExtent l="0" t="0" r="5715" b="8255"/>
            <wp:docPr id="1690523341" name="Picture 169052334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bookmarkEnd w:id="462"/>
    <w:bookmarkEnd w:id="463"/>
    <w:bookmarkEnd w:id="464"/>
    <w:p w14:paraId="69092E55" w14:textId="77777777" w:rsidR="0059598D" w:rsidRDefault="0059598D">
      <w:pPr>
        <w:tabs>
          <w:tab w:val="clear" w:pos="15264"/>
        </w:tabs>
        <w:spacing w:after="0" w:line="240" w:lineRule="auto"/>
        <w:jc w:val="left"/>
        <w:rPr>
          <w:noProof/>
        </w:rPr>
      </w:pPr>
      <w:r>
        <w:rPr>
          <w:noProof/>
        </w:rPr>
        <w:br w:type="page"/>
      </w:r>
    </w:p>
    <w:p w14:paraId="20437329" w14:textId="77777777" w:rsidR="0059598D" w:rsidRDefault="0059598D" w:rsidP="0059598D">
      <w:pPr>
        <w:pStyle w:val="QnT-CoverTitle"/>
        <w:rPr>
          <w:caps w:val="0"/>
        </w:rPr>
      </w:pPr>
      <w:r>
        <w:rPr>
          <w:caps w:val="0"/>
        </w:rPr>
        <w:lastRenderedPageBreak/>
        <w:t>About us</w:t>
      </w:r>
    </w:p>
    <w:p w14:paraId="56A59E2C" w14:textId="6133D927" w:rsidR="000319EF" w:rsidRDefault="000319EF" w:rsidP="000319EF">
      <w:r>
        <w:t xml:space="preserve">Welcome to </w:t>
      </w:r>
      <w:r w:rsidR="00981B7A" w:rsidRPr="00981B7A">
        <w:t>NextGen Intelligence Stats and Consulting</w:t>
      </w:r>
      <w:r w:rsidR="00981B7A">
        <w:t xml:space="preserve"> </w:t>
      </w:r>
      <w:r>
        <w:t>-your trusted partner in market research and consulting.</w:t>
      </w:r>
    </w:p>
    <w:p w14:paraId="2AB1D341" w14:textId="77777777" w:rsidR="000319EF" w:rsidRDefault="000319EF" w:rsidP="000319EF">
      <w:r>
        <w:t>Founded with a mission to bring clarity to complex markets, we are dedicated to helping businesses make smarter, data-driven decisions. Since our inception, we’ve consistently expanded our offerings, stayed rooted in a client-first approach, and remained focused on eliminating unreliable or outdated data from strategic planning.</w:t>
      </w:r>
    </w:p>
    <w:p w14:paraId="03023338" w14:textId="77777777" w:rsidR="000319EF" w:rsidRDefault="000319EF" w:rsidP="000319EF">
      <w:r>
        <w:t>We are more than just a research firm-we are a one-stop hub for meaningful industry intelligence. Whether you're a startup exploring new markets or an enterprise navigating growth, our team works closely with you to uncover real opportunities, decode market movements, and guide you toward sustainable success.</w:t>
      </w:r>
    </w:p>
    <w:p w14:paraId="06738D37" w14:textId="77777777" w:rsidR="000319EF" w:rsidRDefault="000319EF" w:rsidP="000319EF">
      <w:r>
        <w:t>We understand that every client is unique. Syndicated reports can’t always capture the nuances of your business goals — which is why we offer flexible, custom research solutions tailored to your specific objectives and budget. From targeted market analysis to in-depth consulting, we’re here to provide insights that are both practical and powerful.</w:t>
      </w:r>
    </w:p>
    <w:p w14:paraId="19FD2E5C" w14:textId="7E1DAF31" w:rsidR="000319EF" w:rsidRDefault="000319EF" w:rsidP="000319EF">
      <w:r>
        <w:t xml:space="preserve">At </w:t>
      </w:r>
      <w:r w:rsidR="00981B7A" w:rsidRPr="00981B7A">
        <w:t>NextGen Intelligence Stats and Consulting</w:t>
      </w:r>
      <w:r>
        <w:t xml:space="preserve">, we stand for quality, integrity, and partnership. Our commitment is simple: to deliver best-in-class research and consulting </w:t>
      </w:r>
      <w:r w:rsidR="00981B7A">
        <w:t>services</w:t>
      </w:r>
      <w:r>
        <w:t xml:space="preserve"> that empower your business to stay ahead of the curve.</w:t>
      </w:r>
      <w:r w:rsidR="00981B7A">
        <w:t xml:space="preserve"> </w:t>
      </w:r>
    </w:p>
    <w:p w14:paraId="20E82C72" w14:textId="77777777" w:rsidR="000319EF" w:rsidRDefault="000319EF" w:rsidP="000319EF"/>
    <w:p w14:paraId="05FDE261" w14:textId="77777777" w:rsidR="0059598D" w:rsidRDefault="000319EF" w:rsidP="000319EF">
      <w:r>
        <w:t>Let us help you turn data into direction-and insights into impact.</w:t>
      </w:r>
    </w:p>
    <w:p w14:paraId="77E24D9B" w14:textId="77777777" w:rsidR="0059598D" w:rsidRDefault="0059598D" w:rsidP="0059598D"/>
    <w:p w14:paraId="3FC83BDE" w14:textId="23375774" w:rsidR="0059598D" w:rsidRPr="00FF6038" w:rsidRDefault="0059598D" w:rsidP="00E950C4">
      <w:pPr>
        <w:pStyle w:val="QnT-Boldtext1"/>
      </w:pPr>
      <w:r w:rsidRPr="00412091">
        <w:t xml:space="preserve">Copyright © 2025 </w:t>
      </w:r>
      <w:r w:rsidR="00981B7A" w:rsidRPr="00981B7A">
        <w:t>NextGen Intelligence Stats and Consulting</w:t>
      </w:r>
      <w:r w:rsidR="00981B7A">
        <w:t xml:space="preserve"> LLP</w:t>
      </w:r>
      <w:r w:rsidRPr="00412091">
        <w:t xml:space="preserve"> All rights reserved</w:t>
      </w:r>
    </w:p>
    <w:p w14:paraId="7FAD7BF3" w14:textId="77777777" w:rsidR="00FF6038" w:rsidRDefault="00FF6038">
      <w:pPr>
        <w:tabs>
          <w:tab w:val="clear" w:pos="15264"/>
        </w:tabs>
        <w:spacing w:after="0" w:line="240" w:lineRule="auto"/>
        <w:jc w:val="left"/>
        <w:rPr>
          <w:noProof/>
        </w:rPr>
      </w:pPr>
      <w:r>
        <w:rPr>
          <w:noProof/>
        </w:rPr>
        <w:br w:type="page"/>
      </w:r>
    </w:p>
    <w:p w14:paraId="3D792458" w14:textId="77777777" w:rsidR="00FF6038" w:rsidRDefault="00FF6038" w:rsidP="00FF6038">
      <w:pPr>
        <w:pStyle w:val="QnT-DisclaimerBold"/>
      </w:pPr>
      <w:r>
        <w:lastRenderedPageBreak/>
        <w:t>Disclaimer</w:t>
      </w:r>
    </w:p>
    <w:p w14:paraId="6B74229A" w14:textId="7A65FACC" w:rsidR="000319EF" w:rsidRDefault="000319EF" w:rsidP="000319EF">
      <w:r>
        <w:t xml:space="preserve">The information and insights provided by </w:t>
      </w:r>
      <w:r w:rsidR="00981B7A" w:rsidRPr="00981B7A">
        <w:t xml:space="preserve">NextGen Intelligence Stats and Consulting </w:t>
      </w:r>
      <w:r>
        <w:t xml:space="preserve">are intended solely for general informational purposes. While we strive to ensure accuracy and reliability in our research and consulting </w:t>
      </w:r>
      <w:r w:rsidR="00981B7A">
        <w:t>services</w:t>
      </w:r>
      <w:r>
        <w:t>, we make no representations or warranties, express or implied, regarding the completeness, accuracy, or suitability of the content for any specific purpose. All opinions and analyses are based on available data at the time of publication and are subject to change without notice.</w:t>
      </w:r>
      <w:r w:rsidR="00981B7A">
        <w:t xml:space="preserve"> </w:t>
      </w:r>
    </w:p>
    <w:p w14:paraId="61605798" w14:textId="47024E20" w:rsidR="000319EF" w:rsidRDefault="00981B7A" w:rsidP="000319EF">
      <w:r w:rsidRPr="00981B7A">
        <w:t xml:space="preserve">NextGen Intelligence Stats and Consulting </w:t>
      </w:r>
      <w:r w:rsidR="000319EF">
        <w:t xml:space="preserve">shall not be held liable for any direct or indirect loss or damage arising from the use of our reports, publications, or </w:t>
      </w:r>
      <w:r>
        <w:t>services</w:t>
      </w:r>
      <w:r w:rsidR="000319EF">
        <w:t>. Clients are advised to exercise their own judgment and seek independent professional advice before making any business or investment decisions based on our research.</w:t>
      </w:r>
    </w:p>
    <w:p w14:paraId="480D408E" w14:textId="0D8CA14A" w:rsidR="00FF6038" w:rsidRDefault="000319EF" w:rsidP="000319EF">
      <w:r>
        <w:t xml:space="preserve">Use of our </w:t>
      </w:r>
      <w:r w:rsidR="00981B7A">
        <w:t xml:space="preserve">services </w:t>
      </w:r>
      <w:r>
        <w:t>or content implies acceptance of this disclaimer and our terms of service.</w:t>
      </w:r>
      <w:r w:rsidR="00981B7A">
        <w:t xml:space="preserve"> </w:t>
      </w:r>
    </w:p>
    <w:p w14:paraId="3F72555D" w14:textId="77777777" w:rsidR="00FF6038" w:rsidRDefault="00FF6038" w:rsidP="00FF6038"/>
    <w:p w14:paraId="20419918" w14:textId="77777777" w:rsidR="00FF6038" w:rsidRDefault="00FF6038" w:rsidP="00FF6038"/>
    <w:p w14:paraId="455EDA15" w14:textId="1B41D766" w:rsidR="005E7CEF" w:rsidRPr="00704387" w:rsidRDefault="0019729D" w:rsidP="00923B4E">
      <w:pPr>
        <w:tabs>
          <w:tab w:val="clear" w:pos="15264"/>
        </w:tabs>
        <w:spacing w:after="0" w:line="240" w:lineRule="auto"/>
        <w:jc w:val="left"/>
        <w:rPr>
          <w:noProof/>
        </w:rPr>
      </w:pPr>
      <w:r>
        <w:rPr>
          <w:noProof/>
          <w:lang w:eastAsia="en-US"/>
        </w:rPr>
        <mc:AlternateContent>
          <mc:Choice Requires="wps">
            <w:drawing>
              <wp:anchor distT="0" distB="0" distL="114300" distR="114300" simplePos="0" relativeHeight="251682304" behindDoc="0" locked="0" layoutInCell="1" allowOverlap="1" wp14:anchorId="6E810637" wp14:editId="06AE62D5">
                <wp:simplePos x="0" y="0"/>
                <wp:positionH relativeFrom="margin">
                  <wp:posOffset>3255010</wp:posOffset>
                </wp:positionH>
                <wp:positionV relativeFrom="paragraph">
                  <wp:posOffset>4538980</wp:posOffset>
                </wp:positionV>
                <wp:extent cx="5431972" cy="1611086"/>
                <wp:effectExtent l="0" t="0" r="0" b="0"/>
                <wp:wrapNone/>
                <wp:docPr id="672237390" name="Text Box 10"/>
                <wp:cNvGraphicFramePr/>
                <a:graphic xmlns:a="http://schemas.openxmlformats.org/drawingml/2006/main">
                  <a:graphicData uri="http://schemas.microsoft.com/office/word/2010/wordprocessingShape">
                    <wps:wsp>
                      <wps:cNvSpPr txBox="1"/>
                      <wps:spPr>
                        <a:xfrm>
                          <a:off x="0" y="0"/>
                          <a:ext cx="5431972" cy="1611086"/>
                        </a:xfrm>
                        <a:prstGeom prst="rect">
                          <a:avLst/>
                        </a:prstGeom>
                        <a:noFill/>
                        <a:ln w="6350">
                          <a:noFill/>
                        </a:ln>
                      </wps:spPr>
                      <wps:txbx>
                        <w:txbxContent>
                          <w:p w14:paraId="2E0EAA16" w14:textId="2EE9141E" w:rsidR="0050391F" w:rsidRPr="0019729D" w:rsidRDefault="0050391F" w:rsidP="0019729D">
                            <w:pPr>
                              <w:jc w:val="cente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E810637" id="_x0000_t202" coordsize="21600,21600" o:spt="202" path="m,l,21600r21600,l21600,xe">
                <v:stroke joinstyle="miter"/>
                <v:path gradientshapeok="t" o:connecttype="rect"/>
              </v:shapetype>
              <v:shape id="Text Box 10" o:spid="_x0000_s1065" type="#_x0000_t202" style="position:absolute;margin-left:256.3pt;margin-top:357.4pt;width:427.7pt;height:126.85pt;z-index:251682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uTHQIAADU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" filled="f" stroked="f" strokeweight=".5pt">
                <v:textbox>
                  <w:txbxContent>
                    <w:p w14:paraId="2E0EAA16" w14:textId="2EE9141E" w:rsidR="0050391F" w:rsidRPr="0019729D" w:rsidRDefault="0050391F" w:rsidP="0019729D">
                      <w:pPr>
                        <w:jc w:val="center"/>
                        <w:rPr>
                          <w:sz w:val="24"/>
                          <w:szCs w:val="24"/>
                        </w:rPr>
                      </w:pPr>
                    </w:p>
                  </w:txbxContent>
                </v:textbox>
                <w10:wrap anchorx="margin"/>
              </v:shape>
            </w:pict>
          </mc:Fallback>
        </mc:AlternateContent>
      </w:r>
    </w:p>
    <w:sectPr w:rsidR="005E7CEF" w:rsidRPr="00704387" w:rsidSect="006E1669">
      <w:headerReference w:type="default" r:id="rId37"/>
      <w:footerReference w:type="default" r:id="rId38"/>
      <w:pgSz w:w="20160" w:h="11520" w:orient="landscape" w:code="9"/>
      <w:pgMar w:top="1440" w:right="990" w:bottom="720" w:left="720" w:header="446"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69DCF" w14:textId="77777777" w:rsidR="006F4457" w:rsidRDefault="006F4457" w:rsidP="009A6010">
      <w:r>
        <w:separator/>
      </w:r>
    </w:p>
  </w:endnote>
  <w:endnote w:type="continuationSeparator" w:id="0">
    <w:p w14:paraId="20A056EC" w14:textId="77777777" w:rsidR="006F4457" w:rsidRDefault="006F4457" w:rsidP="009A6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Medium">
    <w:panose1 w:val="00000600000000000000"/>
    <w:charset w:val="00"/>
    <w:family w:val="auto"/>
    <w:pitch w:val="variable"/>
    <w:sig w:usb0="00008007" w:usb1="00000000"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Euclid Circular A Medium">
    <w:altName w:val="Arial"/>
    <w:charset w:val="00"/>
    <w:family w:val="swiss"/>
    <w:pitch w:val="variable"/>
    <w:sig w:usb0="A000027F" w:usb1="5000003B" w:usb2="00000020" w:usb3="00000000" w:csb0="00000097"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ITC Avant Garde Gothic Demi">
    <w:altName w:val="Calibri"/>
    <w:charset w:val="00"/>
    <w:family w:val="swiss"/>
    <w:pitch w:val="variable"/>
    <w:sig w:usb0="00000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Poppins Light">
    <w:panose1 w:val="000004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Montserrat ExtraBold">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Euclid Circular A">
    <w:altName w:val="Arial"/>
    <w:charset w:val="00"/>
    <w:family w:val="swiss"/>
    <w:pitch w:val="variable"/>
    <w:sig w:usb0="A000027F" w:usb1="5000003B" w:usb2="00000020" w:usb3="00000000" w:csb0="00000097" w:csb1="00000000"/>
  </w:font>
  <w:font w:name="Volte">
    <w:altName w:val="Calibri"/>
    <w:panose1 w:val="00000000000000000000"/>
    <w:charset w:val="00"/>
    <w:family w:val="modern"/>
    <w:notTrueType/>
    <w:pitch w:val="variable"/>
    <w:sig w:usb0="00000007" w:usb1="00000000" w:usb2="00000000" w:usb3="00000000" w:csb0="00000093" w:csb1="00000000"/>
  </w:font>
  <w:font w:name="Volte Semibold">
    <w:altName w:val="Calibri"/>
    <w:panose1 w:val="00000000000000000000"/>
    <w:charset w:val="00"/>
    <w:family w:val="modern"/>
    <w:notTrueType/>
    <w:pitch w:val="variable"/>
    <w:sig w:usb0="00000007" w:usb1="00000000" w:usb2="00000000" w:usb3="00000000" w:csb0="00000093" w:csb1="00000000"/>
  </w:font>
  <w:font w:name="Montserrat Medium">
    <w:charset w:val="00"/>
    <w:family w:val="auto"/>
    <w:pitch w:val="variable"/>
    <w:sig w:usb0="2000020F" w:usb1="00000003" w:usb2="00000000" w:usb3="00000000" w:csb0="00000197"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Euclid Circular A SemiBold">
    <w:altName w:val="Arial"/>
    <w:charset w:val="00"/>
    <w:family w:val="swiss"/>
    <w:pitch w:val="variable"/>
    <w:sig w:usb0="A000027F" w:usb1="5000003B" w:usb2="00000020" w:usb3="00000000" w:csb0="00000097"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C304" w14:textId="77777777" w:rsidR="0050391F" w:rsidRDefault="0050391F" w:rsidP="009A6010">
    <w:r>
      <w:rPr>
        <w:noProof/>
        <w:lang w:eastAsia="en-US"/>
      </w:rPr>
      <mc:AlternateContent>
        <mc:Choice Requires="wps">
          <w:drawing>
            <wp:anchor distT="0" distB="0" distL="114300" distR="114300" simplePos="0" relativeHeight="251664896" behindDoc="0" locked="0" layoutInCell="1" allowOverlap="1" wp14:anchorId="3671B88A" wp14:editId="43C15688">
              <wp:simplePos x="0" y="0"/>
              <wp:positionH relativeFrom="margin">
                <wp:posOffset>-95251</wp:posOffset>
              </wp:positionH>
              <wp:positionV relativeFrom="paragraph">
                <wp:posOffset>313055</wp:posOffset>
              </wp:positionV>
              <wp:extent cx="4162425" cy="276225"/>
              <wp:effectExtent l="0" t="0" r="0" b="0"/>
              <wp:wrapNone/>
              <wp:docPr id="18854443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2425" cy="276225"/>
                      </a:xfrm>
                      <a:prstGeom prst="rect">
                        <a:avLst/>
                      </a:prstGeom>
                      <a:noFill/>
                      <a:ln w="6350">
                        <a:noFill/>
                      </a:ln>
                      <a:effectLst/>
                    </wps:spPr>
                    <wps:txb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NextGen Intelligence Stats and Consulting </w:t>
                          </w:r>
                          <w:r w:rsidRPr="00115D43">
                            <w:rPr>
                              <w:sz w:val="18"/>
                              <w:szCs w:val="18"/>
                            </w:rPr>
                            <w:t>All Rights 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671B88A" id="_x0000_t202" coordsize="21600,21600" o:spt="202" path="m,l,21600r21600,l21600,xe">
              <v:stroke joinstyle="miter"/>
              <v:path gradientshapeok="t" o:connecttype="rect"/>
            </v:shapetype>
            <v:shape id="Text Box 3" o:spid="_x0000_s1066" type="#_x0000_t202" style="position:absolute;left:0;text-align:left;margin-left:-7.5pt;margin-top:24.65pt;width:327.75pt;height:21.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" filled="f" stroked="f" strokeweight=".5pt">
              <v:textbo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NextGen Intelligence Stats and Consulting </w:t>
                    </w:r>
                    <w:r w:rsidRPr="00115D43">
                      <w:rPr>
                        <w:sz w:val="18"/>
                        <w:szCs w:val="18"/>
                      </w:rPr>
                      <w:t>All Rights Reserved.</w:t>
                    </w:r>
                  </w:p>
                </w:txbxContent>
              </v:textbox>
              <w10:wrap anchorx="margin"/>
            </v:shape>
          </w:pict>
        </mc:Fallback>
      </mc:AlternateContent>
    </w:r>
    <w:r>
      <w:rPr>
        <w:noProof/>
        <w:lang w:eastAsia="en-US"/>
      </w:rPr>
      <mc:AlternateContent>
        <mc:Choice Requires="wps">
          <w:drawing>
            <wp:anchor distT="0" distB="0" distL="114300" distR="114300" simplePos="0" relativeHeight="251658752" behindDoc="0" locked="0" layoutInCell="1" allowOverlap="1" wp14:anchorId="6B21756C" wp14:editId="7DA29E27">
              <wp:simplePos x="0" y="0"/>
              <wp:positionH relativeFrom="margin">
                <wp:posOffset>10188575</wp:posOffset>
              </wp:positionH>
              <wp:positionV relativeFrom="paragraph">
                <wp:posOffset>281305</wp:posOffset>
              </wp:positionV>
              <wp:extent cx="1592580" cy="342900"/>
              <wp:effectExtent l="0" t="0" r="0" b="0"/>
              <wp:wrapNone/>
              <wp:docPr id="161418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342900"/>
                      </a:xfrm>
                      <a:prstGeom prst="rect">
                        <a:avLst/>
                      </a:prstGeom>
                      <a:noFill/>
                      <a:ln w="6350">
                        <a:noFill/>
                      </a:ln>
                      <a:effectLst/>
                    </wps:spPr>
                    <wps:txb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21756C" id="_x0000_s1067" type="#_x0000_t202" style="position:absolute;left:0;text-align:left;margin-left:802.25pt;margin-top:22.15pt;width:125.4pt;height:27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" filled="f" stroked="f" strokeweight=".5pt">
              <v:textbo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v:textbox>
              <w10:wrap anchorx="margin"/>
            </v:shape>
          </w:pict>
        </mc:Fallback>
      </mc:AlternateContent>
    </w:r>
    <w:r>
      <w:rPr>
        <w:noProof/>
        <w:lang w:eastAsia="en-US"/>
      </w:rPr>
      <mc:AlternateContent>
        <mc:Choice Requires="wps">
          <w:drawing>
            <wp:anchor distT="0" distB="0" distL="114300" distR="114300" simplePos="0" relativeHeight="251662848" behindDoc="0" locked="0" layoutInCell="1" allowOverlap="1" wp14:anchorId="629A29FD" wp14:editId="4F49B76F">
              <wp:simplePos x="0" y="0"/>
              <wp:positionH relativeFrom="margin">
                <wp:posOffset>-548640</wp:posOffset>
              </wp:positionH>
              <wp:positionV relativeFrom="paragraph">
                <wp:posOffset>146050</wp:posOffset>
              </wp:positionV>
              <wp:extent cx="12801600" cy="0"/>
              <wp:effectExtent l="0" t="0" r="0" b="0"/>
              <wp:wrapNone/>
              <wp:docPr id="106862197" name="Straight Connector 7"/>
              <wp:cNvGraphicFramePr/>
              <a:graphic xmlns:a="http://schemas.openxmlformats.org/drawingml/2006/main">
                <a:graphicData uri="http://schemas.microsoft.com/office/word/2010/wordprocessingShape">
                  <wps:wsp>
                    <wps:cNvCnPr/>
                    <wps:spPr>
                      <a:xfrm>
                        <a:off x="0" y="0"/>
                        <a:ext cx="128016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E5989F" id="Straight Connector 7" o:spid="_x0000_s1026" style="position:absolute;z-index:251662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3.2pt,11.5pt" to="964.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" strokecolor="#bfbfbf [2412]"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CC672" w14:textId="77777777" w:rsidR="006F4457" w:rsidRDefault="006F4457" w:rsidP="009A6010">
      <w:r>
        <w:separator/>
      </w:r>
    </w:p>
  </w:footnote>
  <w:footnote w:type="continuationSeparator" w:id="0">
    <w:p w14:paraId="69C570C9" w14:textId="77777777" w:rsidR="006F4457" w:rsidRDefault="006F4457" w:rsidP="009A6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632B" w14:textId="6B9B0D32" w:rsidR="0050391F" w:rsidRPr="00115D43" w:rsidRDefault="0050391F" w:rsidP="00115D43">
    <w:pPr>
      <w:rPr>
        <w:sz w:val="18"/>
        <w:szCs w:val="18"/>
      </w:rPr>
    </w:pPr>
    <w:r w:rsidRPr="00115D43">
      <w:rPr>
        <w:sz w:val="18"/>
        <w:szCs w:val="18"/>
      </w:rPr>
      <w:t xml:space="preserve">Global </w:t>
    </w:r>
    <w:r w:rsidR="007E60D1">
      <w:rPr>
        <w:sz w:val="18"/>
        <w:szCs w:val="18"/>
      </w:rPr>
      <w:t xml:space="preserve">Green Methanol </w:t>
    </w:r>
    <w:r w:rsidRPr="00115D43">
      <w:rPr>
        <w:sz w:val="18"/>
        <w:szCs w:val="18"/>
      </w:rPr>
      <w:t>Market - Forecast to 2035</w:t>
    </w:r>
    <w:r w:rsidR="00D31FAD">
      <w:rPr>
        <w:sz w:val="18"/>
        <w:szCs w:val="18"/>
      </w:rPr>
      <w:t xml:space="preserve">                                                                                                                                                                                                         </w:t>
    </w:r>
    <w:r w:rsidR="00D31FAD" w:rsidRPr="00D31FAD">
      <w:rPr>
        <w:noProof/>
        <w:sz w:val="18"/>
        <w:szCs w:val="18"/>
        <w:lang w:eastAsia="en-US"/>
      </w:rPr>
      <w:t xml:space="preserve"> </w:t>
    </w:r>
    <w:r w:rsidR="00D31FAD">
      <w:rPr>
        <w:noProof/>
        <w:sz w:val="18"/>
        <w:szCs w:val="18"/>
        <w:lang w:eastAsia="en-US"/>
      </w:rPr>
      <w:drawing>
        <wp:inline distT="0" distB="0" distL="0" distR="0" wp14:anchorId="49BD9BBD" wp14:editId="0A0C7549">
          <wp:extent cx="1097280" cy="296574"/>
          <wp:effectExtent l="0" t="0" r="7620" b="8255"/>
          <wp:docPr id="742993984" name="Picture 74299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3984" name="NIS logo 2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7280" cy="2965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706"/>
    <w:multiLevelType w:val="hybridMultilevel"/>
    <w:tmpl w:val="750CCF5E"/>
    <w:lvl w:ilvl="0" w:tplc="EA0A1308">
      <w:start w:val="1"/>
      <w:numFmt w:val="bullet"/>
      <w:pStyle w:val="QnT-TableBullet"/>
      <w:lvlText w:val=""/>
      <w:lvlJc w:val="left"/>
      <w:pPr>
        <w:ind w:left="667"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4D77BA"/>
    <w:multiLevelType w:val="hybridMultilevel"/>
    <w:tmpl w:val="7C4E210A"/>
    <w:lvl w:ilvl="0" w:tplc="C6542ADE">
      <w:start w:val="1"/>
      <w:numFmt w:val="decimalZero"/>
      <w:pStyle w:val="QnT-FigureTitle"/>
      <w:lvlText w:val="Figure %1"/>
      <w:lvlJc w:val="left"/>
      <w:pPr>
        <w:ind w:left="360" w:hanging="360"/>
      </w:pPr>
      <w:rPr>
        <w:rFonts w:hint="default"/>
        <w:b/>
        <w:bCs/>
        <w:color w:val="0F6FC6"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A083C"/>
    <w:multiLevelType w:val="hybridMultilevel"/>
    <w:tmpl w:val="D0FCE766"/>
    <w:lvl w:ilvl="0" w:tplc="BDB201E4">
      <w:start w:val="1"/>
      <w:numFmt w:val="decimal"/>
      <w:pStyle w:val="QnT-Q1"/>
      <w:lvlText w:val="Q. %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555937"/>
    <w:multiLevelType w:val="hybridMultilevel"/>
    <w:tmpl w:val="457AC03C"/>
    <w:lvl w:ilvl="0" w:tplc="39C6BF16">
      <w:start w:val="1"/>
      <w:numFmt w:val="bullet"/>
      <w:pStyle w:val="List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E54FCB"/>
    <w:multiLevelType w:val="multilevel"/>
    <w:tmpl w:val="BDEA3A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A7A6E29"/>
    <w:multiLevelType w:val="hybridMultilevel"/>
    <w:tmpl w:val="CD64231E"/>
    <w:lvl w:ilvl="0" w:tplc="8F260DD4">
      <w:start w:val="1"/>
      <w:numFmt w:val="bullet"/>
      <w:pStyle w:val="QnT-Bullet"/>
      <w:lvlText w:val=""/>
      <w:lvlJc w:val="left"/>
      <w:pPr>
        <w:ind w:left="360" w:hanging="360"/>
      </w:pPr>
      <w:rPr>
        <w:rFonts w:ascii="Wingdings" w:hAnsi="Wingdings" w:hint="default"/>
        <w:b/>
        <w:i w:val="0"/>
        <w:color w:val="595959" w:themeColor="text1" w:themeTint="A6"/>
        <w:sz w:val="24"/>
        <w:szCs w:val="26"/>
      </w:rPr>
    </w:lvl>
    <w:lvl w:ilvl="1" w:tplc="FFFFFFFF">
      <w:start w:val="1"/>
      <w:numFmt w:val="bullet"/>
      <w:pStyle w:val="sub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6" w15:restartNumberingAfterBreak="0">
    <w:nsid w:val="1F750D5F"/>
    <w:multiLevelType w:val="hybridMultilevel"/>
    <w:tmpl w:val="C416FD78"/>
    <w:lvl w:ilvl="0" w:tplc="82DCD75C">
      <w:start w:val="1"/>
      <w:numFmt w:val="bullet"/>
      <w:pStyle w:val="ListBullet2"/>
      <w:lvlText w:val=""/>
      <w:lvlJc w:val="left"/>
      <w:pPr>
        <w:ind w:left="1008" w:hanging="360"/>
      </w:pPr>
      <w:rPr>
        <w:rFonts w:ascii="Wingdings" w:hAnsi="Wingdings"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7" w15:restartNumberingAfterBreak="0">
    <w:nsid w:val="1F827463"/>
    <w:multiLevelType w:val="multilevel"/>
    <w:tmpl w:val="ADE2431E"/>
    <w:lvl w:ilvl="0">
      <w:start w:val="4"/>
      <w:numFmt w:val="decimal"/>
      <w:pStyle w:val="SubBullet0"/>
      <w:lvlText w:val="%1."/>
      <w:lvlJc w:val="left"/>
      <w:pPr>
        <w:ind w:left="885" w:hanging="885"/>
      </w:pPr>
      <w:rPr>
        <w:rFonts w:hint="default"/>
      </w:rPr>
    </w:lvl>
    <w:lvl w:ilvl="1">
      <w:start w:val="1"/>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2042711"/>
    <w:multiLevelType w:val="multilevel"/>
    <w:tmpl w:val="CA0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06AC6"/>
    <w:multiLevelType w:val="hybridMultilevel"/>
    <w:tmpl w:val="F8A6A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7E65D9"/>
    <w:multiLevelType w:val="multilevel"/>
    <w:tmpl w:val="7D56CC2E"/>
    <w:lvl w:ilvl="0">
      <w:start w:val="1"/>
      <w:numFmt w:val="decimal"/>
      <w:pStyle w:val="QnT-TableTitle"/>
      <w:lvlText w:val="TABLE %1"/>
      <w:lvlJc w:val="left"/>
      <w:pPr>
        <w:ind w:left="1296" w:hanging="1296"/>
      </w:pPr>
      <w:rPr>
        <w:b/>
        <w:bCs/>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2F657270"/>
    <w:multiLevelType w:val="multilevel"/>
    <w:tmpl w:val="1E8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36E54"/>
    <w:multiLevelType w:val="hybridMultilevel"/>
    <w:tmpl w:val="9104C752"/>
    <w:lvl w:ilvl="0" w:tplc="392EFE58">
      <w:start w:val="1"/>
      <w:numFmt w:val="decimalZero"/>
      <w:pStyle w:val="QnT-LOT"/>
      <w:lvlText w:val="TABLE %1."/>
      <w:lvlJc w:val="left"/>
      <w:pPr>
        <w:ind w:left="360" w:hanging="360"/>
      </w:pPr>
      <w:rPr>
        <w:rFonts w:ascii="Poppins Medium" w:hAnsi="Poppins Medium"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A6081E"/>
    <w:multiLevelType w:val="hybridMultilevel"/>
    <w:tmpl w:val="C1988562"/>
    <w:lvl w:ilvl="0" w:tplc="FFFFFFFF">
      <w:start w:val="1"/>
      <w:numFmt w:val="bullet"/>
      <w:lvlText w:val="■"/>
      <w:lvlJc w:val="left"/>
      <w:pPr>
        <w:ind w:left="1800" w:hanging="360"/>
      </w:pPr>
      <w:rPr>
        <w:rFonts w:ascii="Franklin Gothic Book" w:hAnsi="Franklin Gothic Book" w:hint="default"/>
        <w:color w:val="009DD9" w:themeColor="accent2"/>
        <w:sz w:val="24"/>
      </w:rPr>
    </w:lvl>
    <w:lvl w:ilvl="1" w:tplc="FFFFFFFF" w:tentative="1">
      <w:start w:val="1"/>
      <w:numFmt w:val="bullet"/>
      <w:lvlText w:val="o"/>
      <w:lvlJc w:val="left"/>
      <w:pPr>
        <w:ind w:left="2520" w:hanging="360"/>
      </w:pPr>
      <w:rPr>
        <w:rFonts w:ascii="Courier New" w:hAnsi="Courier New" w:cs="Courier New" w:hint="default"/>
      </w:rPr>
    </w:lvl>
    <w:lvl w:ilvl="2" w:tplc="9D1CC90E">
      <w:start w:val="1"/>
      <w:numFmt w:val="bullet"/>
      <w:pStyle w:val="QnT-Bullet3"/>
      <w:lvlText w:val=""/>
      <w:lvlJc w:val="left"/>
      <w:pPr>
        <w:ind w:left="3240" w:hanging="360"/>
      </w:pPr>
      <w:rPr>
        <w:rFonts w:ascii="Wingdings" w:hAnsi="Wingdings" w:hint="default"/>
        <w:color w:val="595959" w:themeColor="text1" w:themeTint="A6"/>
        <w:sz w:val="22"/>
        <w:szCs w:val="18"/>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394D77A1"/>
    <w:multiLevelType w:val="hybridMultilevel"/>
    <w:tmpl w:val="8E5256D0"/>
    <w:lvl w:ilvl="0" w:tplc="C4CA363E">
      <w:start w:val="1"/>
      <w:numFmt w:val="bullet"/>
      <w:pStyle w:val="textBox-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D63C5"/>
    <w:multiLevelType w:val="hybridMultilevel"/>
    <w:tmpl w:val="68B8B592"/>
    <w:lvl w:ilvl="0" w:tplc="0FA8F4A8">
      <w:start w:val="1"/>
      <w:numFmt w:val="bullet"/>
      <w:pStyle w:val="QnT-Bullet2"/>
      <w:lvlText w:val=""/>
      <w:lvlJc w:val="left"/>
      <w:pPr>
        <w:ind w:left="1224" w:hanging="360"/>
      </w:pPr>
      <w:rPr>
        <w:rFonts w:ascii="Symbol" w:hAnsi="Symbol" w:hint="default"/>
        <w:b/>
        <w:i w:val="0"/>
        <w:color w:val="595959" w:themeColor="text1" w:themeTint="A6"/>
        <w:sz w:val="22"/>
        <w:szCs w:val="18"/>
      </w:rPr>
    </w:lvl>
    <w:lvl w:ilvl="1" w:tplc="FFFFFFFF" w:tentative="1">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459B1C30"/>
    <w:multiLevelType w:val="multilevel"/>
    <w:tmpl w:val="4F0C0352"/>
    <w:lvl w:ilvl="0">
      <w:start w:val="1"/>
      <w:numFmt w:val="decimal"/>
      <w:pStyle w:val="Table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BEE299C"/>
    <w:multiLevelType w:val="hybridMultilevel"/>
    <w:tmpl w:val="DC089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FF1760"/>
    <w:multiLevelType w:val="hybridMultilevel"/>
    <w:tmpl w:val="28BC3B1C"/>
    <w:lvl w:ilvl="0" w:tplc="F326BEDA">
      <w:start w:val="1"/>
      <w:numFmt w:val="decimal"/>
      <w:pStyle w:val="table-no"/>
      <w:lvlText w:val="Table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580CBE"/>
    <w:multiLevelType w:val="hybridMultilevel"/>
    <w:tmpl w:val="D4FC42EE"/>
    <w:lvl w:ilvl="0" w:tplc="17FA0FF6">
      <w:start w:val="1"/>
      <w:numFmt w:val="bullet"/>
      <w:pStyle w:val="QnT-TableBullet2"/>
      <w:lvlText w:val=""/>
      <w:lvlJc w:val="left"/>
      <w:pPr>
        <w:ind w:left="1207" w:hanging="360"/>
      </w:pPr>
      <w:rPr>
        <w:rFonts w:ascii="Wingdings" w:hAnsi="Wingdings" w:hint="default"/>
      </w:rPr>
    </w:lvl>
    <w:lvl w:ilvl="1" w:tplc="04090003" w:tentative="1">
      <w:start w:val="1"/>
      <w:numFmt w:val="bullet"/>
      <w:lvlText w:val="o"/>
      <w:lvlJc w:val="left"/>
      <w:pPr>
        <w:ind w:left="1927" w:hanging="360"/>
      </w:pPr>
      <w:rPr>
        <w:rFonts w:ascii="Courier New" w:hAnsi="Courier New" w:cs="Courier New" w:hint="default"/>
      </w:rPr>
    </w:lvl>
    <w:lvl w:ilvl="2" w:tplc="04090005" w:tentative="1">
      <w:start w:val="1"/>
      <w:numFmt w:val="bullet"/>
      <w:lvlText w:val=""/>
      <w:lvlJc w:val="left"/>
      <w:pPr>
        <w:ind w:left="2647" w:hanging="360"/>
      </w:pPr>
      <w:rPr>
        <w:rFonts w:ascii="Wingdings" w:hAnsi="Wingdings" w:hint="default"/>
      </w:rPr>
    </w:lvl>
    <w:lvl w:ilvl="3" w:tplc="04090001" w:tentative="1">
      <w:start w:val="1"/>
      <w:numFmt w:val="bullet"/>
      <w:lvlText w:val=""/>
      <w:lvlJc w:val="left"/>
      <w:pPr>
        <w:ind w:left="3367" w:hanging="360"/>
      </w:pPr>
      <w:rPr>
        <w:rFonts w:ascii="Symbol" w:hAnsi="Symbol" w:hint="default"/>
      </w:rPr>
    </w:lvl>
    <w:lvl w:ilvl="4" w:tplc="04090003" w:tentative="1">
      <w:start w:val="1"/>
      <w:numFmt w:val="bullet"/>
      <w:lvlText w:val="o"/>
      <w:lvlJc w:val="left"/>
      <w:pPr>
        <w:ind w:left="4087" w:hanging="360"/>
      </w:pPr>
      <w:rPr>
        <w:rFonts w:ascii="Courier New" w:hAnsi="Courier New" w:cs="Courier New" w:hint="default"/>
      </w:rPr>
    </w:lvl>
    <w:lvl w:ilvl="5" w:tplc="04090005" w:tentative="1">
      <w:start w:val="1"/>
      <w:numFmt w:val="bullet"/>
      <w:lvlText w:val=""/>
      <w:lvlJc w:val="left"/>
      <w:pPr>
        <w:ind w:left="4807" w:hanging="360"/>
      </w:pPr>
      <w:rPr>
        <w:rFonts w:ascii="Wingdings" w:hAnsi="Wingdings" w:hint="default"/>
      </w:rPr>
    </w:lvl>
    <w:lvl w:ilvl="6" w:tplc="04090001" w:tentative="1">
      <w:start w:val="1"/>
      <w:numFmt w:val="bullet"/>
      <w:lvlText w:val=""/>
      <w:lvlJc w:val="left"/>
      <w:pPr>
        <w:ind w:left="5527" w:hanging="360"/>
      </w:pPr>
      <w:rPr>
        <w:rFonts w:ascii="Symbol" w:hAnsi="Symbol" w:hint="default"/>
      </w:rPr>
    </w:lvl>
    <w:lvl w:ilvl="7" w:tplc="04090003" w:tentative="1">
      <w:start w:val="1"/>
      <w:numFmt w:val="bullet"/>
      <w:lvlText w:val="o"/>
      <w:lvlJc w:val="left"/>
      <w:pPr>
        <w:ind w:left="6247" w:hanging="360"/>
      </w:pPr>
      <w:rPr>
        <w:rFonts w:ascii="Courier New" w:hAnsi="Courier New" w:cs="Courier New" w:hint="default"/>
      </w:rPr>
    </w:lvl>
    <w:lvl w:ilvl="8" w:tplc="04090005" w:tentative="1">
      <w:start w:val="1"/>
      <w:numFmt w:val="bullet"/>
      <w:lvlText w:val=""/>
      <w:lvlJc w:val="left"/>
      <w:pPr>
        <w:ind w:left="6967" w:hanging="360"/>
      </w:pPr>
      <w:rPr>
        <w:rFonts w:ascii="Wingdings" w:hAnsi="Wingdings" w:hint="default"/>
      </w:rPr>
    </w:lvl>
  </w:abstractNum>
  <w:abstractNum w:abstractNumId="20" w15:restartNumberingAfterBreak="0">
    <w:nsid w:val="55C81B61"/>
    <w:multiLevelType w:val="multilevel"/>
    <w:tmpl w:val="0D46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3728A"/>
    <w:multiLevelType w:val="hybridMultilevel"/>
    <w:tmpl w:val="E9169C18"/>
    <w:lvl w:ilvl="0" w:tplc="B122E8FC">
      <w:start w:val="1"/>
      <w:numFmt w:val="decimalZero"/>
      <w:pStyle w:val="QnT-LOF"/>
      <w:lvlText w:val="Figure %1."/>
      <w:lvlJc w:val="left"/>
      <w:pPr>
        <w:ind w:left="360" w:hanging="360"/>
      </w:pPr>
      <w:rPr>
        <w:rFonts w:ascii="Poppins Medium" w:hAnsi="Poppins Medium"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78F5A55"/>
    <w:multiLevelType w:val="hybridMultilevel"/>
    <w:tmpl w:val="B874B8B6"/>
    <w:lvl w:ilvl="0" w:tplc="BBB6BDDA">
      <w:start w:val="1"/>
      <w:numFmt w:val="decimal"/>
      <w:pStyle w:val="Tablelist"/>
      <w:lvlText w:val="TABLE %1"/>
      <w:lvlJc w:val="left"/>
      <w:pPr>
        <w:ind w:left="720" w:hanging="360"/>
      </w:pPr>
      <w:rPr>
        <w:rFonts w:ascii="Euclid Circular A Medium" w:hAnsi="Euclid Circular A Medium" w:hint="default"/>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244B9C"/>
    <w:multiLevelType w:val="multilevel"/>
    <w:tmpl w:val="E598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EB797B"/>
    <w:multiLevelType w:val="multilevel"/>
    <w:tmpl w:val="9E6ACB0E"/>
    <w:lvl w:ilvl="0">
      <w:start w:val="1"/>
      <w:numFmt w:val="decimal"/>
      <w:pStyle w:val="QnT-Chapterhead"/>
      <w:lvlText w:val="    Chapter %1."/>
      <w:lvlJc w:val="left"/>
      <w:pPr>
        <w:ind w:left="432" w:hanging="432"/>
      </w:pPr>
      <w:rPr>
        <w:rFonts w:ascii="Roboto" w:hAnsi="Roboto" w:hint="default"/>
        <w:caps/>
        <w:sz w:val="40"/>
      </w:rPr>
    </w:lvl>
    <w:lvl w:ilvl="1">
      <w:start w:val="1"/>
      <w:numFmt w:val="decimal"/>
      <w:pStyle w:val="QnT-Head1"/>
      <w:lvlText w:val="%1.%2."/>
      <w:lvlJc w:val="left"/>
      <w:pPr>
        <w:ind w:left="576" w:hanging="576"/>
      </w:pPr>
      <w:rPr>
        <w:rFonts w:hint="default"/>
      </w:rPr>
    </w:lvl>
    <w:lvl w:ilvl="2">
      <w:start w:val="1"/>
      <w:numFmt w:val="decimal"/>
      <w:pStyle w:val="QnT-Head2"/>
      <w:lvlText w:val="%1.%2.%3."/>
      <w:lvlJc w:val="left"/>
      <w:pPr>
        <w:ind w:left="720" w:hanging="720"/>
      </w:pPr>
      <w:rPr>
        <w:rFonts w:hint="default"/>
      </w:rPr>
    </w:lvl>
    <w:lvl w:ilvl="3">
      <w:start w:val="1"/>
      <w:numFmt w:val="decimal"/>
      <w:pStyle w:val="QnT-Head3"/>
      <w:lvlText w:val="%1.%2.%3.%4."/>
      <w:lvlJc w:val="left"/>
      <w:pPr>
        <w:ind w:left="864" w:hanging="864"/>
      </w:pPr>
      <w:rPr>
        <w:rFonts w:hint="default"/>
      </w:rPr>
    </w:lvl>
    <w:lvl w:ilvl="4">
      <w:start w:val="1"/>
      <w:numFmt w:val="decimal"/>
      <w:pStyle w:val="QnT-Head4"/>
      <w:lvlText w:val="%1.%2.%3.%4.%5."/>
      <w:lvlJc w:val="left"/>
      <w:pPr>
        <w:ind w:left="1008" w:hanging="1008"/>
      </w:pPr>
      <w:rPr>
        <w:rFonts w:hint="default"/>
      </w:rPr>
    </w:lvl>
    <w:lvl w:ilvl="5">
      <w:start w:val="1"/>
      <w:numFmt w:val="decimal"/>
      <w:pStyle w:val="QnT-Head5"/>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76127122"/>
    <w:multiLevelType w:val="hybridMultilevel"/>
    <w:tmpl w:val="132AAF44"/>
    <w:lvl w:ilvl="0" w:tplc="760C44EA">
      <w:start w:val="1"/>
      <w:numFmt w:val="bullet"/>
      <w:pStyle w:val="QnT-TableBullet1"/>
      <w:lvlText w:val=""/>
      <w:lvlJc w:val="left"/>
      <w:pPr>
        <w:ind w:left="1027" w:hanging="360"/>
      </w:pPr>
      <w:rPr>
        <w:rFonts w:ascii="Symbol" w:hAnsi="Symbol" w:hint="default"/>
        <w:b/>
        <w:i w:val="0"/>
        <w:color w:val="595959" w:themeColor="text1" w:themeTint="A6"/>
        <w:sz w:val="18"/>
        <w:szCs w:val="18"/>
      </w:rPr>
    </w:lvl>
    <w:lvl w:ilvl="1" w:tplc="FFFFFFFF" w:tentative="1">
      <w:start w:val="1"/>
      <w:numFmt w:val="bullet"/>
      <w:lvlText w:val="o"/>
      <w:lvlJc w:val="left"/>
      <w:pPr>
        <w:ind w:left="1747" w:hanging="360"/>
      </w:pPr>
      <w:rPr>
        <w:rFonts w:ascii="Courier New" w:hAnsi="Courier New" w:cs="Courier New" w:hint="default"/>
      </w:rPr>
    </w:lvl>
    <w:lvl w:ilvl="2" w:tplc="FFFFFFFF" w:tentative="1">
      <w:start w:val="1"/>
      <w:numFmt w:val="bullet"/>
      <w:lvlText w:val=""/>
      <w:lvlJc w:val="left"/>
      <w:pPr>
        <w:ind w:left="2467" w:hanging="360"/>
      </w:pPr>
      <w:rPr>
        <w:rFonts w:ascii="Wingdings" w:hAnsi="Wingdings" w:hint="default"/>
      </w:rPr>
    </w:lvl>
    <w:lvl w:ilvl="3" w:tplc="FFFFFFFF" w:tentative="1">
      <w:start w:val="1"/>
      <w:numFmt w:val="bullet"/>
      <w:lvlText w:val=""/>
      <w:lvlJc w:val="left"/>
      <w:pPr>
        <w:ind w:left="3187" w:hanging="360"/>
      </w:pPr>
      <w:rPr>
        <w:rFonts w:ascii="Symbol" w:hAnsi="Symbol" w:hint="default"/>
      </w:rPr>
    </w:lvl>
    <w:lvl w:ilvl="4" w:tplc="FFFFFFFF" w:tentative="1">
      <w:start w:val="1"/>
      <w:numFmt w:val="bullet"/>
      <w:lvlText w:val="o"/>
      <w:lvlJc w:val="left"/>
      <w:pPr>
        <w:ind w:left="3907" w:hanging="360"/>
      </w:pPr>
      <w:rPr>
        <w:rFonts w:ascii="Courier New" w:hAnsi="Courier New" w:cs="Courier New" w:hint="default"/>
      </w:rPr>
    </w:lvl>
    <w:lvl w:ilvl="5" w:tplc="FFFFFFFF" w:tentative="1">
      <w:start w:val="1"/>
      <w:numFmt w:val="bullet"/>
      <w:lvlText w:val=""/>
      <w:lvlJc w:val="left"/>
      <w:pPr>
        <w:ind w:left="4627" w:hanging="360"/>
      </w:pPr>
      <w:rPr>
        <w:rFonts w:ascii="Wingdings" w:hAnsi="Wingdings" w:hint="default"/>
      </w:rPr>
    </w:lvl>
    <w:lvl w:ilvl="6" w:tplc="FFFFFFFF" w:tentative="1">
      <w:start w:val="1"/>
      <w:numFmt w:val="bullet"/>
      <w:lvlText w:val=""/>
      <w:lvlJc w:val="left"/>
      <w:pPr>
        <w:ind w:left="5347" w:hanging="360"/>
      </w:pPr>
      <w:rPr>
        <w:rFonts w:ascii="Symbol" w:hAnsi="Symbol" w:hint="default"/>
      </w:rPr>
    </w:lvl>
    <w:lvl w:ilvl="7" w:tplc="FFFFFFFF" w:tentative="1">
      <w:start w:val="1"/>
      <w:numFmt w:val="bullet"/>
      <w:lvlText w:val="o"/>
      <w:lvlJc w:val="left"/>
      <w:pPr>
        <w:ind w:left="6067" w:hanging="360"/>
      </w:pPr>
      <w:rPr>
        <w:rFonts w:ascii="Courier New" w:hAnsi="Courier New" w:cs="Courier New" w:hint="default"/>
      </w:rPr>
    </w:lvl>
    <w:lvl w:ilvl="8" w:tplc="FFFFFFFF" w:tentative="1">
      <w:start w:val="1"/>
      <w:numFmt w:val="bullet"/>
      <w:lvlText w:val=""/>
      <w:lvlJc w:val="left"/>
      <w:pPr>
        <w:ind w:left="6787" w:hanging="360"/>
      </w:pPr>
      <w:rPr>
        <w:rFonts w:ascii="Wingdings" w:hAnsi="Wingdings" w:hint="default"/>
      </w:rPr>
    </w:lvl>
  </w:abstractNum>
  <w:num w:numId="1" w16cid:durableId="1393653709">
    <w:abstractNumId w:val="1"/>
  </w:num>
  <w:num w:numId="2" w16cid:durableId="1008143602">
    <w:abstractNumId w:val="0"/>
  </w:num>
  <w:num w:numId="3" w16cid:durableId="620455546">
    <w:abstractNumId w:val="19"/>
  </w:num>
  <w:num w:numId="4" w16cid:durableId="589899182">
    <w:abstractNumId w:val="4"/>
  </w:num>
  <w:num w:numId="5" w16cid:durableId="1328286287">
    <w:abstractNumId w:val="2"/>
  </w:num>
  <w:num w:numId="6" w16cid:durableId="1997950885">
    <w:abstractNumId w:val="10"/>
  </w:num>
  <w:num w:numId="7" w16cid:durableId="1483547326">
    <w:abstractNumId w:val="3"/>
  </w:num>
  <w:num w:numId="8" w16cid:durableId="1901289378">
    <w:abstractNumId w:val="6"/>
  </w:num>
  <w:num w:numId="9" w16cid:durableId="1076853613">
    <w:abstractNumId w:val="25"/>
  </w:num>
  <w:num w:numId="10" w16cid:durableId="1563980013">
    <w:abstractNumId w:val="24"/>
  </w:num>
  <w:num w:numId="11" w16cid:durableId="617571172">
    <w:abstractNumId w:val="24"/>
  </w:num>
  <w:num w:numId="12" w16cid:durableId="1684016369">
    <w:abstractNumId w:val="12"/>
  </w:num>
  <w:num w:numId="13" w16cid:durableId="1339775313">
    <w:abstractNumId w:val="21"/>
  </w:num>
  <w:num w:numId="14" w16cid:durableId="184368489">
    <w:abstractNumId w:val="22"/>
  </w:num>
  <w:num w:numId="15" w16cid:durableId="420758674">
    <w:abstractNumId w:val="7"/>
  </w:num>
  <w:num w:numId="16" w16cid:durableId="774246787">
    <w:abstractNumId w:val="16"/>
  </w:num>
  <w:num w:numId="17" w16cid:durableId="1300527261">
    <w:abstractNumId w:val="18"/>
  </w:num>
  <w:num w:numId="18" w16cid:durableId="45760686">
    <w:abstractNumId w:val="14"/>
  </w:num>
  <w:num w:numId="19" w16cid:durableId="1650480654">
    <w:abstractNumId w:val="15"/>
    <w:lvlOverride w:ilvl="0">
      <w:startOverride w:val="1"/>
    </w:lvlOverride>
  </w:num>
  <w:num w:numId="20" w16cid:durableId="1459180572">
    <w:abstractNumId w:val="13"/>
    <w:lvlOverride w:ilvl="0">
      <w:startOverride w:val="1"/>
    </w:lvlOverride>
  </w:num>
  <w:num w:numId="21" w16cid:durableId="475757767">
    <w:abstractNumId w:val="5"/>
    <w:lvlOverride w:ilvl="0">
      <w:startOverride w:val="1"/>
    </w:lvlOverride>
  </w:num>
  <w:num w:numId="22" w16cid:durableId="1923641999">
    <w:abstractNumId w:val="23"/>
  </w:num>
  <w:num w:numId="23" w16cid:durableId="643968636">
    <w:abstractNumId w:val="24"/>
  </w:num>
  <w:num w:numId="24" w16cid:durableId="517156320">
    <w:abstractNumId w:val="24"/>
  </w:num>
  <w:num w:numId="25" w16cid:durableId="326521650">
    <w:abstractNumId w:val="24"/>
  </w:num>
  <w:num w:numId="26" w16cid:durableId="715589015">
    <w:abstractNumId w:val="11"/>
  </w:num>
  <w:num w:numId="27" w16cid:durableId="443811297">
    <w:abstractNumId w:val="17"/>
  </w:num>
  <w:num w:numId="28" w16cid:durableId="1458181587">
    <w:abstractNumId w:val="8"/>
  </w:num>
  <w:num w:numId="29" w16cid:durableId="945577455">
    <w:abstractNumId w:val="9"/>
  </w:num>
  <w:num w:numId="30" w16cid:durableId="281378635">
    <w:abstractNumId w:val="24"/>
  </w:num>
  <w:num w:numId="31" w16cid:durableId="1462384393">
    <w:abstractNumId w:val="10"/>
  </w:num>
  <w:num w:numId="32" w16cid:durableId="434326388">
    <w:abstractNumId w:val="24"/>
  </w:num>
  <w:num w:numId="33" w16cid:durableId="570386989">
    <w:abstractNumId w:val="24"/>
  </w:num>
  <w:num w:numId="34" w16cid:durableId="955332215">
    <w:abstractNumId w:val="10"/>
  </w:num>
  <w:num w:numId="35" w16cid:durableId="945963546">
    <w:abstractNumId w:val="10"/>
  </w:num>
  <w:num w:numId="36" w16cid:durableId="378743035">
    <w:abstractNumId w:val="24"/>
  </w:num>
  <w:num w:numId="37" w16cid:durableId="1061636146">
    <w:abstractNumId w:val="10"/>
  </w:num>
  <w:num w:numId="38" w16cid:durableId="660616932">
    <w:abstractNumId w:val="10"/>
  </w:num>
  <w:num w:numId="39" w16cid:durableId="90780999">
    <w:abstractNumId w:val="10"/>
  </w:num>
  <w:num w:numId="40" w16cid:durableId="222757220">
    <w:abstractNumId w:val="24"/>
  </w:num>
  <w:num w:numId="41" w16cid:durableId="1677726058">
    <w:abstractNumId w:val="24"/>
  </w:num>
  <w:num w:numId="42" w16cid:durableId="579604730">
    <w:abstractNumId w:val="10"/>
  </w:num>
  <w:num w:numId="43" w16cid:durableId="1378234758">
    <w:abstractNumId w:val="10"/>
  </w:num>
  <w:num w:numId="44" w16cid:durableId="894656838">
    <w:abstractNumId w:val="10"/>
  </w:num>
  <w:num w:numId="45" w16cid:durableId="1071854207">
    <w:abstractNumId w:val="24"/>
  </w:num>
  <w:num w:numId="46" w16cid:durableId="771559757">
    <w:abstractNumId w:val="24"/>
  </w:num>
  <w:num w:numId="47" w16cid:durableId="288902534">
    <w:abstractNumId w:val="24"/>
  </w:num>
  <w:num w:numId="48" w16cid:durableId="1690257515">
    <w:abstractNumId w:val="24"/>
  </w:num>
  <w:num w:numId="49" w16cid:durableId="95911746">
    <w:abstractNumId w:val="20"/>
  </w:num>
  <w:num w:numId="50" w16cid:durableId="1931623655">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AA"/>
    <w:rsid w:val="00000D7C"/>
    <w:rsid w:val="0000317E"/>
    <w:rsid w:val="00003563"/>
    <w:rsid w:val="00004150"/>
    <w:rsid w:val="000043C0"/>
    <w:rsid w:val="0000457D"/>
    <w:rsid w:val="000054E9"/>
    <w:rsid w:val="00011246"/>
    <w:rsid w:val="00011A23"/>
    <w:rsid w:val="00014A24"/>
    <w:rsid w:val="000201E0"/>
    <w:rsid w:val="000240DB"/>
    <w:rsid w:val="000246B4"/>
    <w:rsid w:val="00030C7E"/>
    <w:rsid w:val="00031546"/>
    <w:rsid w:val="000319EF"/>
    <w:rsid w:val="0003201B"/>
    <w:rsid w:val="000340B2"/>
    <w:rsid w:val="00034B21"/>
    <w:rsid w:val="000350EC"/>
    <w:rsid w:val="00035219"/>
    <w:rsid w:val="00036FF9"/>
    <w:rsid w:val="0004101C"/>
    <w:rsid w:val="00041069"/>
    <w:rsid w:val="00044732"/>
    <w:rsid w:val="00044912"/>
    <w:rsid w:val="000459B2"/>
    <w:rsid w:val="00047358"/>
    <w:rsid w:val="00052639"/>
    <w:rsid w:val="00052A67"/>
    <w:rsid w:val="00053577"/>
    <w:rsid w:val="00054A8A"/>
    <w:rsid w:val="00055322"/>
    <w:rsid w:val="000563CD"/>
    <w:rsid w:val="00056FB9"/>
    <w:rsid w:val="00057C0F"/>
    <w:rsid w:val="00062AC9"/>
    <w:rsid w:val="00063853"/>
    <w:rsid w:val="00063B5C"/>
    <w:rsid w:val="00066201"/>
    <w:rsid w:val="0006665A"/>
    <w:rsid w:val="0006738D"/>
    <w:rsid w:val="000717AA"/>
    <w:rsid w:val="00072643"/>
    <w:rsid w:val="00072E7B"/>
    <w:rsid w:val="0007400C"/>
    <w:rsid w:val="00076A96"/>
    <w:rsid w:val="00077F7C"/>
    <w:rsid w:val="000807CD"/>
    <w:rsid w:val="00081749"/>
    <w:rsid w:val="00083E86"/>
    <w:rsid w:val="000847EF"/>
    <w:rsid w:val="000855E6"/>
    <w:rsid w:val="000855E9"/>
    <w:rsid w:val="000864B8"/>
    <w:rsid w:val="0008656A"/>
    <w:rsid w:val="00086CD6"/>
    <w:rsid w:val="0009370E"/>
    <w:rsid w:val="00096BBD"/>
    <w:rsid w:val="00096F4F"/>
    <w:rsid w:val="00097660"/>
    <w:rsid w:val="000A1109"/>
    <w:rsid w:val="000A2807"/>
    <w:rsid w:val="000A29EA"/>
    <w:rsid w:val="000A4BDE"/>
    <w:rsid w:val="000A4CA9"/>
    <w:rsid w:val="000A6054"/>
    <w:rsid w:val="000B285C"/>
    <w:rsid w:val="000B484A"/>
    <w:rsid w:val="000B498A"/>
    <w:rsid w:val="000B4A65"/>
    <w:rsid w:val="000B6285"/>
    <w:rsid w:val="000B65F4"/>
    <w:rsid w:val="000B668A"/>
    <w:rsid w:val="000C3AD0"/>
    <w:rsid w:val="000C50A8"/>
    <w:rsid w:val="000C56D2"/>
    <w:rsid w:val="000C5A31"/>
    <w:rsid w:val="000C5D55"/>
    <w:rsid w:val="000C7F64"/>
    <w:rsid w:val="000D31B4"/>
    <w:rsid w:val="000D46DF"/>
    <w:rsid w:val="000D4B85"/>
    <w:rsid w:val="000D4E42"/>
    <w:rsid w:val="000D7236"/>
    <w:rsid w:val="000D7280"/>
    <w:rsid w:val="000D7C43"/>
    <w:rsid w:val="000E37AC"/>
    <w:rsid w:val="000E431A"/>
    <w:rsid w:val="000E4B22"/>
    <w:rsid w:val="000E5084"/>
    <w:rsid w:val="000E5315"/>
    <w:rsid w:val="000E5D72"/>
    <w:rsid w:val="000E772C"/>
    <w:rsid w:val="000F04FB"/>
    <w:rsid w:val="000F2054"/>
    <w:rsid w:val="000F63D6"/>
    <w:rsid w:val="000F6A7B"/>
    <w:rsid w:val="000F7D55"/>
    <w:rsid w:val="0010296A"/>
    <w:rsid w:val="0010395D"/>
    <w:rsid w:val="001047B4"/>
    <w:rsid w:val="00106A4E"/>
    <w:rsid w:val="00106D3D"/>
    <w:rsid w:val="00107D2D"/>
    <w:rsid w:val="00113201"/>
    <w:rsid w:val="0011405A"/>
    <w:rsid w:val="00115D43"/>
    <w:rsid w:val="001223A0"/>
    <w:rsid w:val="00124394"/>
    <w:rsid w:val="00124541"/>
    <w:rsid w:val="00125CD9"/>
    <w:rsid w:val="001277DE"/>
    <w:rsid w:val="00131340"/>
    <w:rsid w:val="00132D7F"/>
    <w:rsid w:val="00136060"/>
    <w:rsid w:val="00137924"/>
    <w:rsid w:val="001404B7"/>
    <w:rsid w:val="00141559"/>
    <w:rsid w:val="00142AA6"/>
    <w:rsid w:val="001448D7"/>
    <w:rsid w:val="001454B4"/>
    <w:rsid w:val="00145981"/>
    <w:rsid w:val="00147F02"/>
    <w:rsid w:val="00151F5B"/>
    <w:rsid w:val="001531BE"/>
    <w:rsid w:val="001553C5"/>
    <w:rsid w:val="001554F1"/>
    <w:rsid w:val="00163333"/>
    <w:rsid w:val="00171B1E"/>
    <w:rsid w:val="00175465"/>
    <w:rsid w:val="001815C0"/>
    <w:rsid w:val="001823A7"/>
    <w:rsid w:val="0018351C"/>
    <w:rsid w:val="0018716B"/>
    <w:rsid w:val="00187DC3"/>
    <w:rsid w:val="00190B68"/>
    <w:rsid w:val="00190D37"/>
    <w:rsid w:val="00190F1A"/>
    <w:rsid w:val="0019351A"/>
    <w:rsid w:val="00193743"/>
    <w:rsid w:val="0019729D"/>
    <w:rsid w:val="001A0BA4"/>
    <w:rsid w:val="001A143A"/>
    <w:rsid w:val="001A315F"/>
    <w:rsid w:val="001A417C"/>
    <w:rsid w:val="001A646F"/>
    <w:rsid w:val="001A6510"/>
    <w:rsid w:val="001A6617"/>
    <w:rsid w:val="001A68C9"/>
    <w:rsid w:val="001A6BE2"/>
    <w:rsid w:val="001B164D"/>
    <w:rsid w:val="001B178B"/>
    <w:rsid w:val="001B2066"/>
    <w:rsid w:val="001C00AF"/>
    <w:rsid w:val="001C07AB"/>
    <w:rsid w:val="001C19EC"/>
    <w:rsid w:val="001C2890"/>
    <w:rsid w:val="001C4F0F"/>
    <w:rsid w:val="001C50D8"/>
    <w:rsid w:val="001C680B"/>
    <w:rsid w:val="001D059C"/>
    <w:rsid w:val="001D1897"/>
    <w:rsid w:val="001D1D31"/>
    <w:rsid w:val="001D3251"/>
    <w:rsid w:val="001D3769"/>
    <w:rsid w:val="001D4B23"/>
    <w:rsid w:val="001D68AE"/>
    <w:rsid w:val="001D6E34"/>
    <w:rsid w:val="001D7C46"/>
    <w:rsid w:val="001E128A"/>
    <w:rsid w:val="001E1299"/>
    <w:rsid w:val="001E159B"/>
    <w:rsid w:val="001E2702"/>
    <w:rsid w:val="001E452D"/>
    <w:rsid w:val="001F23EA"/>
    <w:rsid w:val="001F28D3"/>
    <w:rsid w:val="001F37A5"/>
    <w:rsid w:val="001F3E8D"/>
    <w:rsid w:val="001F565E"/>
    <w:rsid w:val="001F5B4A"/>
    <w:rsid w:val="001F7E74"/>
    <w:rsid w:val="00200753"/>
    <w:rsid w:val="002008BD"/>
    <w:rsid w:val="0020211A"/>
    <w:rsid w:val="00202312"/>
    <w:rsid w:val="00202A42"/>
    <w:rsid w:val="00202E6C"/>
    <w:rsid w:val="002044C3"/>
    <w:rsid w:val="00206713"/>
    <w:rsid w:val="00206B73"/>
    <w:rsid w:val="00206DC8"/>
    <w:rsid w:val="002076C0"/>
    <w:rsid w:val="002077D4"/>
    <w:rsid w:val="00210ED0"/>
    <w:rsid w:val="00210F66"/>
    <w:rsid w:val="002113B7"/>
    <w:rsid w:val="00211A0A"/>
    <w:rsid w:val="0021297E"/>
    <w:rsid w:val="002131CC"/>
    <w:rsid w:val="0021378E"/>
    <w:rsid w:val="0021384A"/>
    <w:rsid w:val="00213922"/>
    <w:rsid w:val="002154C2"/>
    <w:rsid w:val="00217DEC"/>
    <w:rsid w:val="00221A78"/>
    <w:rsid w:val="00222471"/>
    <w:rsid w:val="0022284F"/>
    <w:rsid w:val="00226C04"/>
    <w:rsid w:val="002300FF"/>
    <w:rsid w:val="00230BF9"/>
    <w:rsid w:val="00230C0F"/>
    <w:rsid w:val="00230ED9"/>
    <w:rsid w:val="0023272D"/>
    <w:rsid w:val="0023381D"/>
    <w:rsid w:val="00237A8C"/>
    <w:rsid w:val="002414F8"/>
    <w:rsid w:val="00242006"/>
    <w:rsid w:val="00242758"/>
    <w:rsid w:val="00243B31"/>
    <w:rsid w:val="00246BBE"/>
    <w:rsid w:val="00251CCA"/>
    <w:rsid w:val="00253137"/>
    <w:rsid w:val="00253431"/>
    <w:rsid w:val="00253FA2"/>
    <w:rsid w:val="00254BF0"/>
    <w:rsid w:val="002561DF"/>
    <w:rsid w:val="00257512"/>
    <w:rsid w:val="00262379"/>
    <w:rsid w:val="002623B7"/>
    <w:rsid w:val="00262C63"/>
    <w:rsid w:val="00264A65"/>
    <w:rsid w:val="0026599F"/>
    <w:rsid w:val="00267835"/>
    <w:rsid w:val="002703EB"/>
    <w:rsid w:val="002718B5"/>
    <w:rsid w:val="00272E78"/>
    <w:rsid w:val="00274AF5"/>
    <w:rsid w:val="00275D65"/>
    <w:rsid w:val="00283906"/>
    <w:rsid w:val="0028577F"/>
    <w:rsid w:val="0028694C"/>
    <w:rsid w:val="00287D8B"/>
    <w:rsid w:val="002904EB"/>
    <w:rsid w:val="002929CD"/>
    <w:rsid w:val="00292B3B"/>
    <w:rsid w:val="00295320"/>
    <w:rsid w:val="00297D46"/>
    <w:rsid w:val="002A05B5"/>
    <w:rsid w:val="002A1D0D"/>
    <w:rsid w:val="002A1DF8"/>
    <w:rsid w:val="002A1EA7"/>
    <w:rsid w:val="002A205D"/>
    <w:rsid w:val="002A2B28"/>
    <w:rsid w:val="002A40EE"/>
    <w:rsid w:val="002A4FBA"/>
    <w:rsid w:val="002A5783"/>
    <w:rsid w:val="002A67A1"/>
    <w:rsid w:val="002B0A72"/>
    <w:rsid w:val="002B1BCF"/>
    <w:rsid w:val="002B4239"/>
    <w:rsid w:val="002B49DA"/>
    <w:rsid w:val="002B60A2"/>
    <w:rsid w:val="002B6576"/>
    <w:rsid w:val="002C0885"/>
    <w:rsid w:val="002C123A"/>
    <w:rsid w:val="002C13D5"/>
    <w:rsid w:val="002C1D5E"/>
    <w:rsid w:val="002C2A82"/>
    <w:rsid w:val="002C3E01"/>
    <w:rsid w:val="002C608A"/>
    <w:rsid w:val="002C739F"/>
    <w:rsid w:val="002D0877"/>
    <w:rsid w:val="002D0F69"/>
    <w:rsid w:val="002D158E"/>
    <w:rsid w:val="002D3EE1"/>
    <w:rsid w:val="002D572D"/>
    <w:rsid w:val="002D58F4"/>
    <w:rsid w:val="002D60CF"/>
    <w:rsid w:val="002D7B20"/>
    <w:rsid w:val="002E0EEA"/>
    <w:rsid w:val="002E177D"/>
    <w:rsid w:val="002E27DE"/>
    <w:rsid w:val="002E444B"/>
    <w:rsid w:val="002E4D9F"/>
    <w:rsid w:val="002E6237"/>
    <w:rsid w:val="002E73B0"/>
    <w:rsid w:val="002E74D5"/>
    <w:rsid w:val="002E75B8"/>
    <w:rsid w:val="002F077E"/>
    <w:rsid w:val="002F0942"/>
    <w:rsid w:val="002F11B0"/>
    <w:rsid w:val="002F1964"/>
    <w:rsid w:val="002F4417"/>
    <w:rsid w:val="002F51D2"/>
    <w:rsid w:val="00301E1F"/>
    <w:rsid w:val="003029FE"/>
    <w:rsid w:val="00302BB2"/>
    <w:rsid w:val="003030D1"/>
    <w:rsid w:val="00303E61"/>
    <w:rsid w:val="00303FC2"/>
    <w:rsid w:val="00304FC6"/>
    <w:rsid w:val="003055E1"/>
    <w:rsid w:val="0030730B"/>
    <w:rsid w:val="00310B92"/>
    <w:rsid w:val="0031521A"/>
    <w:rsid w:val="0031762A"/>
    <w:rsid w:val="00320A66"/>
    <w:rsid w:val="00321704"/>
    <w:rsid w:val="00321791"/>
    <w:rsid w:val="00321A29"/>
    <w:rsid w:val="003236BD"/>
    <w:rsid w:val="00325858"/>
    <w:rsid w:val="00327734"/>
    <w:rsid w:val="00327C38"/>
    <w:rsid w:val="00330163"/>
    <w:rsid w:val="003309D7"/>
    <w:rsid w:val="003331A4"/>
    <w:rsid w:val="003376ED"/>
    <w:rsid w:val="0034066D"/>
    <w:rsid w:val="0034281E"/>
    <w:rsid w:val="003429C1"/>
    <w:rsid w:val="003435C9"/>
    <w:rsid w:val="003464EA"/>
    <w:rsid w:val="00347A00"/>
    <w:rsid w:val="003510CA"/>
    <w:rsid w:val="00352709"/>
    <w:rsid w:val="003527A6"/>
    <w:rsid w:val="00353BBC"/>
    <w:rsid w:val="0035425B"/>
    <w:rsid w:val="0035624A"/>
    <w:rsid w:val="00356D9B"/>
    <w:rsid w:val="00357990"/>
    <w:rsid w:val="003603EF"/>
    <w:rsid w:val="0036059F"/>
    <w:rsid w:val="003610DD"/>
    <w:rsid w:val="003615C1"/>
    <w:rsid w:val="00361D5C"/>
    <w:rsid w:val="00364926"/>
    <w:rsid w:val="00364EE2"/>
    <w:rsid w:val="00365F08"/>
    <w:rsid w:val="00371FBF"/>
    <w:rsid w:val="003731A6"/>
    <w:rsid w:val="003740B9"/>
    <w:rsid w:val="0037719E"/>
    <w:rsid w:val="0037793D"/>
    <w:rsid w:val="003808F3"/>
    <w:rsid w:val="00380E9B"/>
    <w:rsid w:val="00382FB1"/>
    <w:rsid w:val="003849E6"/>
    <w:rsid w:val="00384A6B"/>
    <w:rsid w:val="0038573E"/>
    <w:rsid w:val="0039004E"/>
    <w:rsid w:val="00393854"/>
    <w:rsid w:val="00396096"/>
    <w:rsid w:val="00397C78"/>
    <w:rsid w:val="003A149F"/>
    <w:rsid w:val="003A258D"/>
    <w:rsid w:val="003A4F8A"/>
    <w:rsid w:val="003A5CA5"/>
    <w:rsid w:val="003A6E82"/>
    <w:rsid w:val="003B0BB0"/>
    <w:rsid w:val="003B0C3B"/>
    <w:rsid w:val="003B257A"/>
    <w:rsid w:val="003B25CA"/>
    <w:rsid w:val="003B3970"/>
    <w:rsid w:val="003B47F2"/>
    <w:rsid w:val="003B4C94"/>
    <w:rsid w:val="003B65A4"/>
    <w:rsid w:val="003B7AAA"/>
    <w:rsid w:val="003C097B"/>
    <w:rsid w:val="003C1256"/>
    <w:rsid w:val="003C141D"/>
    <w:rsid w:val="003C52C6"/>
    <w:rsid w:val="003C5B4E"/>
    <w:rsid w:val="003C794B"/>
    <w:rsid w:val="003D220D"/>
    <w:rsid w:val="003D2B8E"/>
    <w:rsid w:val="003D345A"/>
    <w:rsid w:val="003D4F90"/>
    <w:rsid w:val="003D57E9"/>
    <w:rsid w:val="003E0271"/>
    <w:rsid w:val="003E2104"/>
    <w:rsid w:val="003E3714"/>
    <w:rsid w:val="003E3994"/>
    <w:rsid w:val="003E7379"/>
    <w:rsid w:val="003E7BD9"/>
    <w:rsid w:val="003F2717"/>
    <w:rsid w:val="003F3599"/>
    <w:rsid w:val="003F3ECD"/>
    <w:rsid w:val="003F49B1"/>
    <w:rsid w:val="00400F38"/>
    <w:rsid w:val="00401AF3"/>
    <w:rsid w:val="00401AFC"/>
    <w:rsid w:val="00402D0B"/>
    <w:rsid w:val="00405C7A"/>
    <w:rsid w:val="00407420"/>
    <w:rsid w:val="00407774"/>
    <w:rsid w:val="00412091"/>
    <w:rsid w:val="00413582"/>
    <w:rsid w:val="00415FF0"/>
    <w:rsid w:val="004164D7"/>
    <w:rsid w:val="00421403"/>
    <w:rsid w:val="00424AAB"/>
    <w:rsid w:val="004262A3"/>
    <w:rsid w:val="00427825"/>
    <w:rsid w:val="00427943"/>
    <w:rsid w:val="00427D3B"/>
    <w:rsid w:val="0043128C"/>
    <w:rsid w:val="00432119"/>
    <w:rsid w:val="004330FA"/>
    <w:rsid w:val="00434285"/>
    <w:rsid w:val="0043755B"/>
    <w:rsid w:val="00437E50"/>
    <w:rsid w:val="00442073"/>
    <w:rsid w:val="004430D5"/>
    <w:rsid w:val="004434EE"/>
    <w:rsid w:val="004446E4"/>
    <w:rsid w:val="0044635F"/>
    <w:rsid w:val="00446CC9"/>
    <w:rsid w:val="00447078"/>
    <w:rsid w:val="0045187D"/>
    <w:rsid w:val="00452E84"/>
    <w:rsid w:val="00452EC3"/>
    <w:rsid w:val="004533B6"/>
    <w:rsid w:val="004547E1"/>
    <w:rsid w:val="00455031"/>
    <w:rsid w:val="00455C4F"/>
    <w:rsid w:val="00460DD7"/>
    <w:rsid w:val="0046254B"/>
    <w:rsid w:val="00463065"/>
    <w:rsid w:val="004631D4"/>
    <w:rsid w:val="0046360F"/>
    <w:rsid w:val="004655DA"/>
    <w:rsid w:val="00466130"/>
    <w:rsid w:val="004708D1"/>
    <w:rsid w:val="0047249A"/>
    <w:rsid w:val="00473037"/>
    <w:rsid w:val="0047375B"/>
    <w:rsid w:val="00473BD5"/>
    <w:rsid w:val="00473D8B"/>
    <w:rsid w:val="00474D4F"/>
    <w:rsid w:val="00483781"/>
    <w:rsid w:val="004867C9"/>
    <w:rsid w:val="0049122C"/>
    <w:rsid w:val="00492702"/>
    <w:rsid w:val="00492B45"/>
    <w:rsid w:val="00496065"/>
    <w:rsid w:val="00496D18"/>
    <w:rsid w:val="00496E59"/>
    <w:rsid w:val="004978F6"/>
    <w:rsid w:val="004A02B3"/>
    <w:rsid w:val="004A3935"/>
    <w:rsid w:val="004A3C94"/>
    <w:rsid w:val="004A51BB"/>
    <w:rsid w:val="004A55AA"/>
    <w:rsid w:val="004A5CD3"/>
    <w:rsid w:val="004A647D"/>
    <w:rsid w:val="004B0EFC"/>
    <w:rsid w:val="004B3ABD"/>
    <w:rsid w:val="004B3B1A"/>
    <w:rsid w:val="004B494C"/>
    <w:rsid w:val="004B4EE4"/>
    <w:rsid w:val="004B69A6"/>
    <w:rsid w:val="004B6B7C"/>
    <w:rsid w:val="004B7045"/>
    <w:rsid w:val="004C1C74"/>
    <w:rsid w:val="004C2407"/>
    <w:rsid w:val="004C3020"/>
    <w:rsid w:val="004C424E"/>
    <w:rsid w:val="004C6F54"/>
    <w:rsid w:val="004C72F5"/>
    <w:rsid w:val="004C73FC"/>
    <w:rsid w:val="004C7A44"/>
    <w:rsid w:val="004D0FF7"/>
    <w:rsid w:val="004D135D"/>
    <w:rsid w:val="004D1B7B"/>
    <w:rsid w:val="004E1399"/>
    <w:rsid w:val="004E3759"/>
    <w:rsid w:val="004E4AC1"/>
    <w:rsid w:val="004E7244"/>
    <w:rsid w:val="004F06D1"/>
    <w:rsid w:val="004F176D"/>
    <w:rsid w:val="004F5EE1"/>
    <w:rsid w:val="004F62B4"/>
    <w:rsid w:val="005007BE"/>
    <w:rsid w:val="00500D7D"/>
    <w:rsid w:val="00501350"/>
    <w:rsid w:val="00501DF8"/>
    <w:rsid w:val="00502128"/>
    <w:rsid w:val="00502B8B"/>
    <w:rsid w:val="0050391F"/>
    <w:rsid w:val="005042B2"/>
    <w:rsid w:val="005130BD"/>
    <w:rsid w:val="005144C2"/>
    <w:rsid w:val="00515554"/>
    <w:rsid w:val="00515D91"/>
    <w:rsid w:val="00515E29"/>
    <w:rsid w:val="00515FF6"/>
    <w:rsid w:val="005173D9"/>
    <w:rsid w:val="00520D38"/>
    <w:rsid w:val="00521491"/>
    <w:rsid w:val="00523534"/>
    <w:rsid w:val="00525793"/>
    <w:rsid w:val="00525EFA"/>
    <w:rsid w:val="00526EFB"/>
    <w:rsid w:val="005311BE"/>
    <w:rsid w:val="005311E8"/>
    <w:rsid w:val="005360DF"/>
    <w:rsid w:val="00540D0F"/>
    <w:rsid w:val="005420EA"/>
    <w:rsid w:val="00543B09"/>
    <w:rsid w:val="005441E4"/>
    <w:rsid w:val="005458DE"/>
    <w:rsid w:val="00546E33"/>
    <w:rsid w:val="00547EE5"/>
    <w:rsid w:val="0055796F"/>
    <w:rsid w:val="00560731"/>
    <w:rsid w:val="00562169"/>
    <w:rsid w:val="0056392B"/>
    <w:rsid w:val="005653E9"/>
    <w:rsid w:val="00567200"/>
    <w:rsid w:val="00567CB7"/>
    <w:rsid w:val="00567D53"/>
    <w:rsid w:val="00570574"/>
    <w:rsid w:val="005712B1"/>
    <w:rsid w:val="0057287C"/>
    <w:rsid w:val="00572A86"/>
    <w:rsid w:val="00573563"/>
    <w:rsid w:val="0057442B"/>
    <w:rsid w:val="00577585"/>
    <w:rsid w:val="00581130"/>
    <w:rsid w:val="005832A8"/>
    <w:rsid w:val="005840BB"/>
    <w:rsid w:val="00584B12"/>
    <w:rsid w:val="00585E8A"/>
    <w:rsid w:val="0058744B"/>
    <w:rsid w:val="00587BF6"/>
    <w:rsid w:val="005905A7"/>
    <w:rsid w:val="005906CA"/>
    <w:rsid w:val="0059070F"/>
    <w:rsid w:val="005949D0"/>
    <w:rsid w:val="0059598D"/>
    <w:rsid w:val="00595A25"/>
    <w:rsid w:val="005A11A9"/>
    <w:rsid w:val="005A251C"/>
    <w:rsid w:val="005A3276"/>
    <w:rsid w:val="005A355A"/>
    <w:rsid w:val="005A37DB"/>
    <w:rsid w:val="005A6710"/>
    <w:rsid w:val="005A7EDA"/>
    <w:rsid w:val="005B0BEE"/>
    <w:rsid w:val="005B104A"/>
    <w:rsid w:val="005B3579"/>
    <w:rsid w:val="005B4F4E"/>
    <w:rsid w:val="005B552A"/>
    <w:rsid w:val="005B5CDB"/>
    <w:rsid w:val="005C1415"/>
    <w:rsid w:val="005C1D55"/>
    <w:rsid w:val="005C1F22"/>
    <w:rsid w:val="005C3BFC"/>
    <w:rsid w:val="005C4230"/>
    <w:rsid w:val="005C7F8C"/>
    <w:rsid w:val="005D013F"/>
    <w:rsid w:val="005D1315"/>
    <w:rsid w:val="005D162D"/>
    <w:rsid w:val="005D2979"/>
    <w:rsid w:val="005D37F9"/>
    <w:rsid w:val="005D49CD"/>
    <w:rsid w:val="005D5CB0"/>
    <w:rsid w:val="005D621C"/>
    <w:rsid w:val="005D66F2"/>
    <w:rsid w:val="005D7D14"/>
    <w:rsid w:val="005E0243"/>
    <w:rsid w:val="005E06A9"/>
    <w:rsid w:val="005E361E"/>
    <w:rsid w:val="005E4132"/>
    <w:rsid w:val="005E42C4"/>
    <w:rsid w:val="005E4414"/>
    <w:rsid w:val="005E4973"/>
    <w:rsid w:val="005E4C78"/>
    <w:rsid w:val="005E600F"/>
    <w:rsid w:val="005E785B"/>
    <w:rsid w:val="005E7CEF"/>
    <w:rsid w:val="005F09DE"/>
    <w:rsid w:val="005F19AB"/>
    <w:rsid w:val="005F2C4D"/>
    <w:rsid w:val="005F4AE6"/>
    <w:rsid w:val="0060185B"/>
    <w:rsid w:val="00602721"/>
    <w:rsid w:val="006048C6"/>
    <w:rsid w:val="00605898"/>
    <w:rsid w:val="00607187"/>
    <w:rsid w:val="006076BB"/>
    <w:rsid w:val="00610F73"/>
    <w:rsid w:val="00611901"/>
    <w:rsid w:val="006140B2"/>
    <w:rsid w:val="00615308"/>
    <w:rsid w:val="0062218D"/>
    <w:rsid w:val="00622895"/>
    <w:rsid w:val="00623B12"/>
    <w:rsid w:val="006270C0"/>
    <w:rsid w:val="00627BD5"/>
    <w:rsid w:val="00627F60"/>
    <w:rsid w:val="00631407"/>
    <w:rsid w:val="00632C30"/>
    <w:rsid w:val="006339B6"/>
    <w:rsid w:val="00633E38"/>
    <w:rsid w:val="0063510E"/>
    <w:rsid w:val="006402DB"/>
    <w:rsid w:val="00641CBC"/>
    <w:rsid w:val="00641F67"/>
    <w:rsid w:val="0064330D"/>
    <w:rsid w:val="0064551D"/>
    <w:rsid w:val="006466BE"/>
    <w:rsid w:val="0064703E"/>
    <w:rsid w:val="00647E3B"/>
    <w:rsid w:val="00647ED8"/>
    <w:rsid w:val="0065280C"/>
    <w:rsid w:val="006545F5"/>
    <w:rsid w:val="006579B1"/>
    <w:rsid w:val="00662339"/>
    <w:rsid w:val="00665E55"/>
    <w:rsid w:val="006671D2"/>
    <w:rsid w:val="00670FAB"/>
    <w:rsid w:val="00671031"/>
    <w:rsid w:val="0067221F"/>
    <w:rsid w:val="00672DC7"/>
    <w:rsid w:val="00673780"/>
    <w:rsid w:val="00677FCE"/>
    <w:rsid w:val="00681697"/>
    <w:rsid w:val="0068336F"/>
    <w:rsid w:val="00687855"/>
    <w:rsid w:val="00687B0A"/>
    <w:rsid w:val="006937A4"/>
    <w:rsid w:val="00694D7C"/>
    <w:rsid w:val="006967EA"/>
    <w:rsid w:val="00696920"/>
    <w:rsid w:val="006978B8"/>
    <w:rsid w:val="006A1D09"/>
    <w:rsid w:val="006A1D66"/>
    <w:rsid w:val="006A2BF3"/>
    <w:rsid w:val="006A3D39"/>
    <w:rsid w:val="006A3F85"/>
    <w:rsid w:val="006A423D"/>
    <w:rsid w:val="006A6AFC"/>
    <w:rsid w:val="006B1209"/>
    <w:rsid w:val="006B1624"/>
    <w:rsid w:val="006B3965"/>
    <w:rsid w:val="006B3E32"/>
    <w:rsid w:val="006B4DFA"/>
    <w:rsid w:val="006B74BD"/>
    <w:rsid w:val="006C052C"/>
    <w:rsid w:val="006C144A"/>
    <w:rsid w:val="006C16C9"/>
    <w:rsid w:val="006C240E"/>
    <w:rsid w:val="006C257B"/>
    <w:rsid w:val="006C384C"/>
    <w:rsid w:val="006C53B2"/>
    <w:rsid w:val="006C695B"/>
    <w:rsid w:val="006C6F82"/>
    <w:rsid w:val="006D052B"/>
    <w:rsid w:val="006D1864"/>
    <w:rsid w:val="006D19BB"/>
    <w:rsid w:val="006D2F22"/>
    <w:rsid w:val="006D3CF8"/>
    <w:rsid w:val="006D57D7"/>
    <w:rsid w:val="006D70F4"/>
    <w:rsid w:val="006D7F31"/>
    <w:rsid w:val="006E1669"/>
    <w:rsid w:val="006E25A1"/>
    <w:rsid w:val="006E27DE"/>
    <w:rsid w:val="006E3D58"/>
    <w:rsid w:val="006E73F4"/>
    <w:rsid w:val="006E7EDF"/>
    <w:rsid w:val="006F196A"/>
    <w:rsid w:val="006F21E3"/>
    <w:rsid w:val="006F4457"/>
    <w:rsid w:val="006F7D8D"/>
    <w:rsid w:val="0070083A"/>
    <w:rsid w:val="007016FA"/>
    <w:rsid w:val="00704387"/>
    <w:rsid w:val="00705F12"/>
    <w:rsid w:val="00706C06"/>
    <w:rsid w:val="007206AE"/>
    <w:rsid w:val="00721612"/>
    <w:rsid w:val="00721689"/>
    <w:rsid w:val="007221A3"/>
    <w:rsid w:val="0073074E"/>
    <w:rsid w:val="007309C5"/>
    <w:rsid w:val="00733BCB"/>
    <w:rsid w:val="00735060"/>
    <w:rsid w:val="00736A64"/>
    <w:rsid w:val="00737B7B"/>
    <w:rsid w:val="0074068B"/>
    <w:rsid w:val="007440B0"/>
    <w:rsid w:val="00744560"/>
    <w:rsid w:val="0074491A"/>
    <w:rsid w:val="00745983"/>
    <w:rsid w:val="0074640C"/>
    <w:rsid w:val="00747746"/>
    <w:rsid w:val="0075079F"/>
    <w:rsid w:val="00753417"/>
    <w:rsid w:val="00753973"/>
    <w:rsid w:val="00755AB6"/>
    <w:rsid w:val="007572D0"/>
    <w:rsid w:val="007610F8"/>
    <w:rsid w:val="007611F8"/>
    <w:rsid w:val="007655B6"/>
    <w:rsid w:val="00770052"/>
    <w:rsid w:val="00770B41"/>
    <w:rsid w:val="00770FAF"/>
    <w:rsid w:val="007714F7"/>
    <w:rsid w:val="00771809"/>
    <w:rsid w:val="00776502"/>
    <w:rsid w:val="0078014B"/>
    <w:rsid w:val="00780C71"/>
    <w:rsid w:val="00780E26"/>
    <w:rsid w:val="0078242B"/>
    <w:rsid w:val="00785C1A"/>
    <w:rsid w:val="00790645"/>
    <w:rsid w:val="00792BA6"/>
    <w:rsid w:val="00792F12"/>
    <w:rsid w:val="0079305E"/>
    <w:rsid w:val="007939A9"/>
    <w:rsid w:val="007940D4"/>
    <w:rsid w:val="00794B03"/>
    <w:rsid w:val="00794C64"/>
    <w:rsid w:val="00796347"/>
    <w:rsid w:val="00796E9E"/>
    <w:rsid w:val="00797074"/>
    <w:rsid w:val="007A0CF3"/>
    <w:rsid w:val="007A1F39"/>
    <w:rsid w:val="007A3939"/>
    <w:rsid w:val="007A4302"/>
    <w:rsid w:val="007A4D29"/>
    <w:rsid w:val="007A5261"/>
    <w:rsid w:val="007A5A2E"/>
    <w:rsid w:val="007A5DBB"/>
    <w:rsid w:val="007B3EFB"/>
    <w:rsid w:val="007B4FB2"/>
    <w:rsid w:val="007B7722"/>
    <w:rsid w:val="007C0315"/>
    <w:rsid w:val="007C0ABA"/>
    <w:rsid w:val="007C26FA"/>
    <w:rsid w:val="007C41E3"/>
    <w:rsid w:val="007C5997"/>
    <w:rsid w:val="007C699E"/>
    <w:rsid w:val="007D2C50"/>
    <w:rsid w:val="007D322B"/>
    <w:rsid w:val="007D4827"/>
    <w:rsid w:val="007D5F16"/>
    <w:rsid w:val="007E2686"/>
    <w:rsid w:val="007E60D1"/>
    <w:rsid w:val="007F11F5"/>
    <w:rsid w:val="007F5339"/>
    <w:rsid w:val="007F6986"/>
    <w:rsid w:val="00800C1B"/>
    <w:rsid w:val="00801414"/>
    <w:rsid w:val="00803D8F"/>
    <w:rsid w:val="00804351"/>
    <w:rsid w:val="00806ECE"/>
    <w:rsid w:val="00807483"/>
    <w:rsid w:val="00807AF4"/>
    <w:rsid w:val="00811617"/>
    <w:rsid w:val="00812556"/>
    <w:rsid w:val="00812ABD"/>
    <w:rsid w:val="00813AE0"/>
    <w:rsid w:val="008149B9"/>
    <w:rsid w:val="00817B46"/>
    <w:rsid w:val="00820DF1"/>
    <w:rsid w:val="0082103B"/>
    <w:rsid w:val="008245CF"/>
    <w:rsid w:val="00825A61"/>
    <w:rsid w:val="00826355"/>
    <w:rsid w:val="0082692B"/>
    <w:rsid w:val="0083116D"/>
    <w:rsid w:val="00831905"/>
    <w:rsid w:val="00831A49"/>
    <w:rsid w:val="00834884"/>
    <w:rsid w:val="00834CEE"/>
    <w:rsid w:val="0084105B"/>
    <w:rsid w:val="00842CC3"/>
    <w:rsid w:val="0084538C"/>
    <w:rsid w:val="00845BB9"/>
    <w:rsid w:val="00850589"/>
    <w:rsid w:val="00852649"/>
    <w:rsid w:val="00852D30"/>
    <w:rsid w:val="00854AE9"/>
    <w:rsid w:val="0085506F"/>
    <w:rsid w:val="00855F24"/>
    <w:rsid w:val="00856E36"/>
    <w:rsid w:val="00860E27"/>
    <w:rsid w:val="00861D0D"/>
    <w:rsid w:val="0086321D"/>
    <w:rsid w:val="0086324B"/>
    <w:rsid w:val="00863E13"/>
    <w:rsid w:val="00865BDE"/>
    <w:rsid w:val="008665EA"/>
    <w:rsid w:val="008677F3"/>
    <w:rsid w:val="008679E1"/>
    <w:rsid w:val="0087093C"/>
    <w:rsid w:val="0087222E"/>
    <w:rsid w:val="00873469"/>
    <w:rsid w:val="0088124E"/>
    <w:rsid w:val="00882D10"/>
    <w:rsid w:val="008843BC"/>
    <w:rsid w:val="0088661E"/>
    <w:rsid w:val="00892299"/>
    <w:rsid w:val="0089354B"/>
    <w:rsid w:val="00893578"/>
    <w:rsid w:val="00893941"/>
    <w:rsid w:val="0089397D"/>
    <w:rsid w:val="0089457C"/>
    <w:rsid w:val="008960EC"/>
    <w:rsid w:val="008974F2"/>
    <w:rsid w:val="008A000C"/>
    <w:rsid w:val="008A17E8"/>
    <w:rsid w:val="008A2695"/>
    <w:rsid w:val="008A29D5"/>
    <w:rsid w:val="008A2F20"/>
    <w:rsid w:val="008A4753"/>
    <w:rsid w:val="008A5379"/>
    <w:rsid w:val="008A5422"/>
    <w:rsid w:val="008A5CA1"/>
    <w:rsid w:val="008B3933"/>
    <w:rsid w:val="008B4BB5"/>
    <w:rsid w:val="008B635B"/>
    <w:rsid w:val="008B6C2C"/>
    <w:rsid w:val="008C001D"/>
    <w:rsid w:val="008C0956"/>
    <w:rsid w:val="008C0B56"/>
    <w:rsid w:val="008C0DC1"/>
    <w:rsid w:val="008C7F94"/>
    <w:rsid w:val="008D0F71"/>
    <w:rsid w:val="008D2634"/>
    <w:rsid w:val="008D278D"/>
    <w:rsid w:val="008D37A9"/>
    <w:rsid w:val="008D47DF"/>
    <w:rsid w:val="008D5F6C"/>
    <w:rsid w:val="008D6920"/>
    <w:rsid w:val="008D7627"/>
    <w:rsid w:val="008E10A4"/>
    <w:rsid w:val="008F0F33"/>
    <w:rsid w:val="008F102C"/>
    <w:rsid w:val="008F24B0"/>
    <w:rsid w:val="008F37B1"/>
    <w:rsid w:val="008F430C"/>
    <w:rsid w:val="008F5659"/>
    <w:rsid w:val="008F5AB2"/>
    <w:rsid w:val="00903408"/>
    <w:rsid w:val="009067F2"/>
    <w:rsid w:val="00906E38"/>
    <w:rsid w:val="00907EE2"/>
    <w:rsid w:val="00911193"/>
    <w:rsid w:val="00911A5C"/>
    <w:rsid w:val="009127AA"/>
    <w:rsid w:val="009136C8"/>
    <w:rsid w:val="00913FBB"/>
    <w:rsid w:val="009141AA"/>
    <w:rsid w:val="0091473E"/>
    <w:rsid w:val="00914B5F"/>
    <w:rsid w:val="009161A9"/>
    <w:rsid w:val="00916B7A"/>
    <w:rsid w:val="009178BE"/>
    <w:rsid w:val="00923B4E"/>
    <w:rsid w:val="00925806"/>
    <w:rsid w:val="009259B9"/>
    <w:rsid w:val="009261C6"/>
    <w:rsid w:val="009268B4"/>
    <w:rsid w:val="0093044C"/>
    <w:rsid w:val="009305DC"/>
    <w:rsid w:val="00930A3A"/>
    <w:rsid w:val="009310E7"/>
    <w:rsid w:val="0093144E"/>
    <w:rsid w:val="0093156E"/>
    <w:rsid w:val="00934277"/>
    <w:rsid w:val="0093755C"/>
    <w:rsid w:val="00940E6D"/>
    <w:rsid w:val="00941BF5"/>
    <w:rsid w:val="009457FA"/>
    <w:rsid w:val="0094609E"/>
    <w:rsid w:val="00946597"/>
    <w:rsid w:val="00952AA2"/>
    <w:rsid w:val="009539A4"/>
    <w:rsid w:val="00953E5E"/>
    <w:rsid w:val="00957B9F"/>
    <w:rsid w:val="00957ED4"/>
    <w:rsid w:val="009606E3"/>
    <w:rsid w:val="0096129F"/>
    <w:rsid w:val="00961867"/>
    <w:rsid w:val="00962092"/>
    <w:rsid w:val="00967346"/>
    <w:rsid w:val="00973207"/>
    <w:rsid w:val="00977973"/>
    <w:rsid w:val="00980351"/>
    <w:rsid w:val="0098050C"/>
    <w:rsid w:val="00980610"/>
    <w:rsid w:val="00981B7A"/>
    <w:rsid w:val="00981EAE"/>
    <w:rsid w:val="009822B2"/>
    <w:rsid w:val="00984005"/>
    <w:rsid w:val="00984053"/>
    <w:rsid w:val="0098737B"/>
    <w:rsid w:val="0098758E"/>
    <w:rsid w:val="009878C2"/>
    <w:rsid w:val="009919DE"/>
    <w:rsid w:val="00992C03"/>
    <w:rsid w:val="009957EB"/>
    <w:rsid w:val="009A18AD"/>
    <w:rsid w:val="009A1CA0"/>
    <w:rsid w:val="009A3D4F"/>
    <w:rsid w:val="009A3E97"/>
    <w:rsid w:val="009A41FF"/>
    <w:rsid w:val="009A549D"/>
    <w:rsid w:val="009A6010"/>
    <w:rsid w:val="009A62FD"/>
    <w:rsid w:val="009A634A"/>
    <w:rsid w:val="009A6657"/>
    <w:rsid w:val="009B24AC"/>
    <w:rsid w:val="009B5A2F"/>
    <w:rsid w:val="009B7C80"/>
    <w:rsid w:val="009C0838"/>
    <w:rsid w:val="009C1A24"/>
    <w:rsid w:val="009C22A3"/>
    <w:rsid w:val="009C4001"/>
    <w:rsid w:val="009C4136"/>
    <w:rsid w:val="009C42E2"/>
    <w:rsid w:val="009C73E4"/>
    <w:rsid w:val="009C7663"/>
    <w:rsid w:val="009D1027"/>
    <w:rsid w:val="009D1577"/>
    <w:rsid w:val="009D200F"/>
    <w:rsid w:val="009D41E2"/>
    <w:rsid w:val="009D5485"/>
    <w:rsid w:val="009D68F4"/>
    <w:rsid w:val="009D6900"/>
    <w:rsid w:val="009E362C"/>
    <w:rsid w:val="009E4F8E"/>
    <w:rsid w:val="009E6428"/>
    <w:rsid w:val="009E7F6D"/>
    <w:rsid w:val="009F1EB9"/>
    <w:rsid w:val="009F2080"/>
    <w:rsid w:val="009F3A7A"/>
    <w:rsid w:val="009F40EE"/>
    <w:rsid w:val="009F4A52"/>
    <w:rsid w:val="009F4E88"/>
    <w:rsid w:val="009F6C6C"/>
    <w:rsid w:val="00A0393A"/>
    <w:rsid w:val="00A06A12"/>
    <w:rsid w:val="00A10AFD"/>
    <w:rsid w:val="00A12DF8"/>
    <w:rsid w:val="00A12E2E"/>
    <w:rsid w:val="00A13C33"/>
    <w:rsid w:val="00A14147"/>
    <w:rsid w:val="00A153FA"/>
    <w:rsid w:val="00A16651"/>
    <w:rsid w:val="00A17539"/>
    <w:rsid w:val="00A20754"/>
    <w:rsid w:val="00A2191F"/>
    <w:rsid w:val="00A21E40"/>
    <w:rsid w:val="00A220AF"/>
    <w:rsid w:val="00A23087"/>
    <w:rsid w:val="00A23657"/>
    <w:rsid w:val="00A238E0"/>
    <w:rsid w:val="00A239C8"/>
    <w:rsid w:val="00A25697"/>
    <w:rsid w:val="00A266B0"/>
    <w:rsid w:val="00A30B30"/>
    <w:rsid w:val="00A32327"/>
    <w:rsid w:val="00A3270B"/>
    <w:rsid w:val="00A331D7"/>
    <w:rsid w:val="00A35B1D"/>
    <w:rsid w:val="00A35E8E"/>
    <w:rsid w:val="00A37FE7"/>
    <w:rsid w:val="00A457FB"/>
    <w:rsid w:val="00A503E2"/>
    <w:rsid w:val="00A50ADD"/>
    <w:rsid w:val="00A50D66"/>
    <w:rsid w:val="00A511C6"/>
    <w:rsid w:val="00A51A38"/>
    <w:rsid w:val="00A51FDD"/>
    <w:rsid w:val="00A5728D"/>
    <w:rsid w:val="00A57B4D"/>
    <w:rsid w:val="00A60498"/>
    <w:rsid w:val="00A6261F"/>
    <w:rsid w:val="00A644F1"/>
    <w:rsid w:val="00A71B1E"/>
    <w:rsid w:val="00A7212B"/>
    <w:rsid w:val="00A7463D"/>
    <w:rsid w:val="00A80188"/>
    <w:rsid w:val="00A8063F"/>
    <w:rsid w:val="00A82423"/>
    <w:rsid w:val="00A82CF7"/>
    <w:rsid w:val="00A82FB9"/>
    <w:rsid w:val="00A8386A"/>
    <w:rsid w:val="00A83A24"/>
    <w:rsid w:val="00A86ADB"/>
    <w:rsid w:val="00A87527"/>
    <w:rsid w:val="00A910DF"/>
    <w:rsid w:val="00A92EA3"/>
    <w:rsid w:val="00A94DED"/>
    <w:rsid w:val="00A9543C"/>
    <w:rsid w:val="00A9567E"/>
    <w:rsid w:val="00AA06A6"/>
    <w:rsid w:val="00AA49C0"/>
    <w:rsid w:val="00AB01C1"/>
    <w:rsid w:val="00AB140C"/>
    <w:rsid w:val="00AB2907"/>
    <w:rsid w:val="00AB5A09"/>
    <w:rsid w:val="00AB6311"/>
    <w:rsid w:val="00AB63D6"/>
    <w:rsid w:val="00AB745E"/>
    <w:rsid w:val="00AC3339"/>
    <w:rsid w:val="00AC3D97"/>
    <w:rsid w:val="00AC4C09"/>
    <w:rsid w:val="00AC4E1E"/>
    <w:rsid w:val="00AC582C"/>
    <w:rsid w:val="00AC777C"/>
    <w:rsid w:val="00AC7B8A"/>
    <w:rsid w:val="00AD0E7F"/>
    <w:rsid w:val="00AD437B"/>
    <w:rsid w:val="00AE049D"/>
    <w:rsid w:val="00AE1EFF"/>
    <w:rsid w:val="00AE431D"/>
    <w:rsid w:val="00AE5506"/>
    <w:rsid w:val="00AE5C44"/>
    <w:rsid w:val="00AE73C0"/>
    <w:rsid w:val="00AE7F1A"/>
    <w:rsid w:val="00AF0286"/>
    <w:rsid w:val="00AF050B"/>
    <w:rsid w:val="00AF135B"/>
    <w:rsid w:val="00AF3DD5"/>
    <w:rsid w:val="00AF68E8"/>
    <w:rsid w:val="00AF780B"/>
    <w:rsid w:val="00AF7AF2"/>
    <w:rsid w:val="00B024B5"/>
    <w:rsid w:val="00B04096"/>
    <w:rsid w:val="00B04AFB"/>
    <w:rsid w:val="00B05A73"/>
    <w:rsid w:val="00B06297"/>
    <w:rsid w:val="00B12760"/>
    <w:rsid w:val="00B135BD"/>
    <w:rsid w:val="00B13DA7"/>
    <w:rsid w:val="00B15B1D"/>
    <w:rsid w:val="00B174AD"/>
    <w:rsid w:val="00B20270"/>
    <w:rsid w:val="00B207AA"/>
    <w:rsid w:val="00B2082A"/>
    <w:rsid w:val="00B222D8"/>
    <w:rsid w:val="00B236E8"/>
    <w:rsid w:val="00B25E1A"/>
    <w:rsid w:val="00B314EB"/>
    <w:rsid w:val="00B34156"/>
    <w:rsid w:val="00B43F56"/>
    <w:rsid w:val="00B46501"/>
    <w:rsid w:val="00B47EA2"/>
    <w:rsid w:val="00B51078"/>
    <w:rsid w:val="00B51152"/>
    <w:rsid w:val="00B53689"/>
    <w:rsid w:val="00B53B07"/>
    <w:rsid w:val="00B53EEE"/>
    <w:rsid w:val="00B57759"/>
    <w:rsid w:val="00B57E54"/>
    <w:rsid w:val="00B64382"/>
    <w:rsid w:val="00B6463D"/>
    <w:rsid w:val="00B64EDA"/>
    <w:rsid w:val="00B656C3"/>
    <w:rsid w:val="00B65E6D"/>
    <w:rsid w:val="00B66165"/>
    <w:rsid w:val="00B6632F"/>
    <w:rsid w:val="00B7118D"/>
    <w:rsid w:val="00B726EE"/>
    <w:rsid w:val="00B7471A"/>
    <w:rsid w:val="00B7744E"/>
    <w:rsid w:val="00B80C5B"/>
    <w:rsid w:val="00B82318"/>
    <w:rsid w:val="00B85C62"/>
    <w:rsid w:val="00B916F3"/>
    <w:rsid w:val="00B95CC5"/>
    <w:rsid w:val="00B965ED"/>
    <w:rsid w:val="00B97D94"/>
    <w:rsid w:val="00BA00D3"/>
    <w:rsid w:val="00BA13A4"/>
    <w:rsid w:val="00BA2615"/>
    <w:rsid w:val="00BA2E49"/>
    <w:rsid w:val="00BA3464"/>
    <w:rsid w:val="00BA4575"/>
    <w:rsid w:val="00BA52FF"/>
    <w:rsid w:val="00BA6198"/>
    <w:rsid w:val="00BB069F"/>
    <w:rsid w:val="00BB1C70"/>
    <w:rsid w:val="00BB3D34"/>
    <w:rsid w:val="00BB514B"/>
    <w:rsid w:val="00BB7117"/>
    <w:rsid w:val="00BC0DBE"/>
    <w:rsid w:val="00BC1D24"/>
    <w:rsid w:val="00BC210D"/>
    <w:rsid w:val="00BC4A63"/>
    <w:rsid w:val="00BC5588"/>
    <w:rsid w:val="00BC5A80"/>
    <w:rsid w:val="00BC66A6"/>
    <w:rsid w:val="00BC7F8D"/>
    <w:rsid w:val="00BD0451"/>
    <w:rsid w:val="00BD2D23"/>
    <w:rsid w:val="00BD4794"/>
    <w:rsid w:val="00BD50F1"/>
    <w:rsid w:val="00BD67C0"/>
    <w:rsid w:val="00BD6DDA"/>
    <w:rsid w:val="00BD7300"/>
    <w:rsid w:val="00BD7F04"/>
    <w:rsid w:val="00BE1823"/>
    <w:rsid w:val="00BE3490"/>
    <w:rsid w:val="00BE49AE"/>
    <w:rsid w:val="00BE68E0"/>
    <w:rsid w:val="00BE6A5B"/>
    <w:rsid w:val="00BF0E2C"/>
    <w:rsid w:val="00BF3D7B"/>
    <w:rsid w:val="00BF3DC3"/>
    <w:rsid w:val="00BF3EA6"/>
    <w:rsid w:val="00BF4161"/>
    <w:rsid w:val="00BF63BA"/>
    <w:rsid w:val="00BF7C98"/>
    <w:rsid w:val="00BF7E37"/>
    <w:rsid w:val="00C035ED"/>
    <w:rsid w:val="00C036CB"/>
    <w:rsid w:val="00C042BC"/>
    <w:rsid w:val="00C067FC"/>
    <w:rsid w:val="00C068AC"/>
    <w:rsid w:val="00C07B09"/>
    <w:rsid w:val="00C10592"/>
    <w:rsid w:val="00C1205E"/>
    <w:rsid w:val="00C178F3"/>
    <w:rsid w:val="00C17CFB"/>
    <w:rsid w:val="00C229EB"/>
    <w:rsid w:val="00C22EDA"/>
    <w:rsid w:val="00C22F3A"/>
    <w:rsid w:val="00C2442E"/>
    <w:rsid w:val="00C252E5"/>
    <w:rsid w:val="00C25F1B"/>
    <w:rsid w:val="00C2621C"/>
    <w:rsid w:val="00C2629F"/>
    <w:rsid w:val="00C30073"/>
    <w:rsid w:val="00C30D23"/>
    <w:rsid w:val="00C32200"/>
    <w:rsid w:val="00C32251"/>
    <w:rsid w:val="00C339DE"/>
    <w:rsid w:val="00C33C19"/>
    <w:rsid w:val="00C40FD6"/>
    <w:rsid w:val="00C41BA1"/>
    <w:rsid w:val="00C41EDA"/>
    <w:rsid w:val="00C44CC5"/>
    <w:rsid w:val="00C475A6"/>
    <w:rsid w:val="00C533E7"/>
    <w:rsid w:val="00C53F5F"/>
    <w:rsid w:val="00C550DC"/>
    <w:rsid w:val="00C57DB9"/>
    <w:rsid w:val="00C652E5"/>
    <w:rsid w:val="00C6575D"/>
    <w:rsid w:val="00C65E11"/>
    <w:rsid w:val="00C708E4"/>
    <w:rsid w:val="00C74CF9"/>
    <w:rsid w:val="00C74FB7"/>
    <w:rsid w:val="00C751A1"/>
    <w:rsid w:val="00C75276"/>
    <w:rsid w:val="00C75784"/>
    <w:rsid w:val="00C759AE"/>
    <w:rsid w:val="00C76012"/>
    <w:rsid w:val="00C80183"/>
    <w:rsid w:val="00C808CB"/>
    <w:rsid w:val="00C81659"/>
    <w:rsid w:val="00C81C16"/>
    <w:rsid w:val="00C8446F"/>
    <w:rsid w:val="00C86BA1"/>
    <w:rsid w:val="00C90EAF"/>
    <w:rsid w:val="00C91805"/>
    <w:rsid w:val="00C918D9"/>
    <w:rsid w:val="00C924C2"/>
    <w:rsid w:val="00C94573"/>
    <w:rsid w:val="00C94954"/>
    <w:rsid w:val="00C94B26"/>
    <w:rsid w:val="00CA3854"/>
    <w:rsid w:val="00CA3B7C"/>
    <w:rsid w:val="00CA421E"/>
    <w:rsid w:val="00CA77A3"/>
    <w:rsid w:val="00CB24FC"/>
    <w:rsid w:val="00CB263F"/>
    <w:rsid w:val="00CB2E1A"/>
    <w:rsid w:val="00CB6C00"/>
    <w:rsid w:val="00CB719C"/>
    <w:rsid w:val="00CC2AE8"/>
    <w:rsid w:val="00CC354E"/>
    <w:rsid w:val="00CC3571"/>
    <w:rsid w:val="00CC3A50"/>
    <w:rsid w:val="00CD062E"/>
    <w:rsid w:val="00CD0891"/>
    <w:rsid w:val="00CD0CEB"/>
    <w:rsid w:val="00CD11C5"/>
    <w:rsid w:val="00CD221E"/>
    <w:rsid w:val="00CD33F2"/>
    <w:rsid w:val="00CD4566"/>
    <w:rsid w:val="00CD582E"/>
    <w:rsid w:val="00CD5C22"/>
    <w:rsid w:val="00CD5E5B"/>
    <w:rsid w:val="00CD71FE"/>
    <w:rsid w:val="00CD7402"/>
    <w:rsid w:val="00CD78E4"/>
    <w:rsid w:val="00CE008A"/>
    <w:rsid w:val="00CE1281"/>
    <w:rsid w:val="00CE2367"/>
    <w:rsid w:val="00CE386B"/>
    <w:rsid w:val="00CE699D"/>
    <w:rsid w:val="00CE733E"/>
    <w:rsid w:val="00CF52A9"/>
    <w:rsid w:val="00D023E1"/>
    <w:rsid w:val="00D024D6"/>
    <w:rsid w:val="00D06B7E"/>
    <w:rsid w:val="00D107C4"/>
    <w:rsid w:val="00D118F2"/>
    <w:rsid w:val="00D1446F"/>
    <w:rsid w:val="00D2074E"/>
    <w:rsid w:val="00D224B9"/>
    <w:rsid w:val="00D23A12"/>
    <w:rsid w:val="00D24D2F"/>
    <w:rsid w:val="00D25773"/>
    <w:rsid w:val="00D26050"/>
    <w:rsid w:val="00D26DF0"/>
    <w:rsid w:val="00D2761A"/>
    <w:rsid w:val="00D31E53"/>
    <w:rsid w:val="00D31FAD"/>
    <w:rsid w:val="00D32EE8"/>
    <w:rsid w:val="00D33CF5"/>
    <w:rsid w:val="00D33D19"/>
    <w:rsid w:val="00D34A8C"/>
    <w:rsid w:val="00D35860"/>
    <w:rsid w:val="00D378A3"/>
    <w:rsid w:val="00D400C9"/>
    <w:rsid w:val="00D42685"/>
    <w:rsid w:val="00D4317D"/>
    <w:rsid w:val="00D43D8B"/>
    <w:rsid w:val="00D44D7B"/>
    <w:rsid w:val="00D45B22"/>
    <w:rsid w:val="00D5323C"/>
    <w:rsid w:val="00D5350E"/>
    <w:rsid w:val="00D542E6"/>
    <w:rsid w:val="00D5568C"/>
    <w:rsid w:val="00D57427"/>
    <w:rsid w:val="00D57A5A"/>
    <w:rsid w:val="00D61B65"/>
    <w:rsid w:val="00D62016"/>
    <w:rsid w:val="00D63BCA"/>
    <w:rsid w:val="00D64BB6"/>
    <w:rsid w:val="00D651BD"/>
    <w:rsid w:val="00D7079A"/>
    <w:rsid w:val="00D71DC9"/>
    <w:rsid w:val="00D8178C"/>
    <w:rsid w:val="00D82C38"/>
    <w:rsid w:val="00D8374F"/>
    <w:rsid w:val="00D8597F"/>
    <w:rsid w:val="00D87A6C"/>
    <w:rsid w:val="00D90550"/>
    <w:rsid w:val="00D93295"/>
    <w:rsid w:val="00D94A1A"/>
    <w:rsid w:val="00D97274"/>
    <w:rsid w:val="00D973A3"/>
    <w:rsid w:val="00D97509"/>
    <w:rsid w:val="00DA08A3"/>
    <w:rsid w:val="00DA0DC6"/>
    <w:rsid w:val="00DA13E9"/>
    <w:rsid w:val="00DA2A8B"/>
    <w:rsid w:val="00DA56E5"/>
    <w:rsid w:val="00DA71AC"/>
    <w:rsid w:val="00DB212E"/>
    <w:rsid w:val="00DB2C61"/>
    <w:rsid w:val="00DB2CCF"/>
    <w:rsid w:val="00DB3BE8"/>
    <w:rsid w:val="00DB415D"/>
    <w:rsid w:val="00DB6240"/>
    <w:rsid w:val="00DB6782"/>
    <w:rsid w:val="00DB69F9"/>
    <w:rsid w:val="00DB6FE8"/>
    <w:rsid w:val="00DB7E8C"/>
    <w:rsid w:val="00DC1C9E"/>
    <w:rsid w:val="00DC1DAA"/>
    <w:rsid w:val="00DC2D1E"/>
    <w:rsid w:val="00DC2FC4"/>
    <w:rsid w:val="00DC468F"/>
    <w:rsid w:val="00DC60B1"/>
    <w:rsid w:val="00DD4061"/>
    <w:rsid w:val="00DD621B"/>
    <w:rsid w:val="00DD63DF"/>
    <w:rsid w:val="00DD66A6"/>
    <w:rsid w:val="00DD7395"/>
    <w:rsid w:val="00DE5041"/>
    <w:rsid w:val="00DE60F3"/>
    <w:rsid w:val="00DE6345"/>
    <w:rsid w:val="00DE6539"/>
    <w:rsid w:val="00DE7C94"/>
    <w:rsid w:val="00DF00C4"/>
    <w:rsid w:val="00DF03C1"/>
    <w:rsid w:val="00DF18B0"/>
    <w:rsid w:val="00DF3CD3"/>
    <w:rsid w:val="00DF42CA"/>
    <w:rsid w:val="00DF5E20"/>
    <w:rsid w:val="00E0040D"/>
    <w:rsid w:val="00E038D2"/>
    <w:rsid w:val="00E040D6"/>
    <w:rsid w:val="00E04AE9"/>
    <w:rsid w:val="00E04BD9"/>
    <w:rsid w:val="00E05228"/>
    <w:rsid w:val="00E06501"/>
    <w:rsid w:val="00E10BA3"/>
    <w:rsid w:val="00E11F96"/>
    <w:rsid w:val="00E13AF2"/>
    <w:rsid w:val="00E155E9"/>
    <w:rsid w:val="00E156E6"/>
    <w:rsid w:val="00E168C2"/>
    <w:rsid w:val="00E2024F"/>
    <w:rsid w:val="00E21AA9"/>
    <w:rsid w:val="00E2422A"/>
    <w:rsid w:val="00E32C1A"/>
    <w:rsid w:val="00E32E9F"/>
    <w:rsid w:val="00E34779"/>
    <w:rsid w:val="00E35754"/>
    <w:rsid w:val="00E371AE"/>
    <w:rsid w:val="00E404AA"/>
    <w:rsid w:val="00E418C8"/>
    <w:rsid w:val="00E42A93"/>
    <w:rsid w:val="00E43FF5"/>
    <w:rsid w:val="00E47BEA"/>
    <w:rsid w:val="00E5012E"/>
    <w:rsid w:val="00E50F73"/>
    <w:rsid w:val="00E514DD"/>
    <w:rsid w:val="00E52FF1"/>
    <w:rsid w:val="00E5332C"/>
    <w:rsid w:val="00E5395B"/>
    <w:rsid w:val="00E54645"/>
    <w:rsid w:val="00E55920"/>
    <w:rsid w:val="00E616F1"/>
    <w:rsid w:val="00E61A61"/>
    <w:rsid w:val="00E6712A"/>
    <w:rsid w:val="00E7104B"/>
    <w:rsid w:val="00E71443"/>
    <w:rsid w:val="00E715DE"/>
    <w:rsid w:val="00E7185E"/>
    <w:rsid w:val="00E740C7"/>
    <w:rsid w:val="00E7414D"/>
    <w:rsid w:val="00E75062"/>
    <w:rsid w:val="00E81223"/>
    <w:rsid w:val="00E94738"/>
    <w:rsid w:val="00E94818"/>
    <w:rsid w:val="00E950C4"/>
    <w:rsid w:val="00E97DCA"/>
    <w:rsid w:val="00EB1B3B"/>
    <w:rsid w:val="00EB33B6"/>
    <w:rsid w:val="00EB4623"/>
    <w:rsid w:val="00EB6BF7"/>
    <w:rsid w:val="00EB793E"/>
    <w:rsid w:val="00EC0126"/>
    <w:rsid w:val="00EC065C"/>
    <w:rsid w:val="00EC4404"/>
    <w:rsid w:val="00EC59A9"/>
    <w:rsid w:val="00EC5A45"/>
    <w:rsid w:val="00EC7E9F"/>
    <w:rsid w:val="00ED12CF"/>
    <w:rsid w:val="00ED3A49"/>
    <w:rsid w:val="00ED7FE0"/>
    <w:rsid w:val="00EE167D"/>
    <w:rsid w:val="00EE3620"/>
    <w:rsid w:val="00EE3BC5"/>
    <w:rsid w:val="00EE4D7A"/>
    <w:rsid w:val="00EE53B4"/>
    <w:rsid w:val="00EE67B5"/>
    <w:rsid w:val="00EE7655"/>
    <w:rsid w:val="00EE77B6"/>
    <w:rsid w:val="00EE7C14"/>
    <w:rsid w:val="00EF339F"/>
    <w:rsid w:val="00F033DD"/>
    <w:rsid w:val="00F045D5"/>
    <w:rsid w:val="00F051BA"/>
    <w:rsid w:val="00F052B6"/>
    <w:rsid w:val="00F0550D"/>
    <w:rsid w:val="00F0576B"/>
    <w:rsid w:val="00F058E0"/>
    <w:rsid w:val="00F100FC"/>
    <w:rsid w:val="00F14299"/>
    <w:rsid w:val="00F14721"/>
    <w:rsid w:val="00F149C1"/>
    <w:rsid w:val="00F16001"/>
    <w:rsid w:val="00F17A48"/>
    <w:rsid w:val="00F204E0"/>
    <w:rsid w:val="00F20690"/>
    <w:rsid w:val="00F27194"/>
    <w:rsid w:val="00F30478"/>
    <w:rsid w:val="00F319F7"/>
    <w:rsid w:val="00F31E53"/>
    <w:rsid w:val="00F3323D"/>
    <w:rsid w:val="00F354FF"/>
    <w:rsid w:val="00F37297"/>
    <w:rsid w:val="00F37810"/>
    <w:rsid w:val="00F47F45"/>
    <w:rsid w:val="00F5034C"/>
    <w:rsid w:val="00F51058"/>
    <w:rsid w:val="00F52D0B"/>
    <w:rsid w:val="00F52F56"/>
    <w:rsid w:val="00F56504"/>
    <w:rsid w:val="00F56D01"/>
    <w:rsid w:val="00F57151"/>
    <w:rsid w:val="00F5775B"/>
    <w:rsid w:val="00F61456"/>
    <w:rsid w:val="00F61CA2"/>
    <w:rsid w:val="00F651D7"/>
    <w:rsid w:val="00F655B7"/>
    <w:rsid w:val="00F660FB"/>
    <w:rsid w:val="00F674A9"/>
    <w:rsid w:val="00F705B2"/>
    <w:rsid w:val="00F719A0"/>
    <w:rsid w:val="00F73E9C"/>
    <w:rsid w:val="00F7414E"/>
    <w:rsid w:val="00F74FEE"/>
    <w:rsid w:val="00F76D38"/>
    <w:rsid w:val="00F77137"/>
    <w:rsid w:val="00F81291"/>
    <w:rsid w:val="00F8168D"/>
    <w:rsid w:val="00F818FD"/>
    <w:rsid w:val="00F81B99"/>
    <w:rsid w:val="00F843F8"/>
    <w:rsid w:val="00F860C6"/>
    <w:rsid w:val="00F86B2A"/>
    <w:rsid w:val="00F87F45"/>
    <w:rsid w:val="00F9160D"/>
    <w:rsid w:val="00F91A4F"/>
    <w:rsid w:val="00F9254B"/>
    <w:rsid w:val="00F92B86"/>
    <w:rsid w:val="00F92E7D"/>
    <w:rsid w:val="00F932C0"/>
    <w:rsid w:val="00F93D94"/>
    <w:rsid w:val="00F94910"/>
    <w:rsid w:val="00F979D4"/>
    <w:rsid w:val="00FA0633"/>
    <w:rsid w:val="00FA2EA7"/>
    <w:rsid w:val="00FA478C"/>
    <w:rsid w:val="00FA4DB2"/>
    <w:rsid w:val="00FA5315"/>
    <w:rsid w:val="00FA5B18"/>
    <w:rsid w:val="00FB008A"/>
    <w:rsid w:val="00FB1CEC"/>
    <w:rsid w:val="00FB318A"/>
    <w:rsid w:val="00FB60AC"/>
    <w:rsid w:val="00FC663F"/>
    <w:rsid w:val="00FC6B86"/>
    <w:rsid w:val="00FD2DB2"/>
    <w:rsid w:val="00FD311E"/>
    <w:rsid w:val="00FD382E"/>
    <w:rsid w:val="00FD7B59"/>
    <w:rsid w:val="00FE02B4"/>
    <w:rsid w:val="00FE29A7"/>
    <w:rsid w:val="00FE5E7D"/>
    <w:rsid w:val="00FE6F7A"/>
    <w:rsid w:val="00FE7428"/>
    <w:rsid w:val="00FE7B86"/>
    <w:rsid w:val="00FF1D9C"/>
    <w:rsid w:val="00FF2045"/>
    <w:rsid w:val="00FF2674"/>
    <w:rsid w:val="00FF2950"/>
    <w:rsid w:val="00FF4C5D"/>
    <w:rsid w:val="00FF6038"/>
    <w:rsid w:val="00FF6D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6167F"/>
  <w15:chartTrackingRefBased/>
  <w15:docId w15:val="{41A4724F-552D-4851-AF82-C50C4BB6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AFB"/>
    <w:pPr>
      <w:tabs>
        <w:tab w:val="right" w:pos="15264"/>
      </w:tabs>
      <w:spacing w:after="160" w:line="288" w:lineRule="auto"/>
      <w:jc w:val="both"/>
    </w:pPr>
    <w:rPr>
      <w:rFonts w:asciiTheme="majorHAnsi" w:eastAsiaTheme="minorHAnsi" w:hAnsiTheme="majorHAnsi" w:cstheme="minorBidi"/>
      <w:color w:val="000000" w:themeColor="text1"/>
      <w:sz w:val="22"/>
      <w:szCs w:val="22"/>
      <w:lang w:val="en-US" w:bidi="ar-SA"/>
    </w:rPr>
  </w:style>
  <w:style w:type="paragraph" w:styleId="Heading1">
    <w:name w:val="heading 1"/>
    <w:basedOn w:val="Normal"/>
    <w:next w:val="Normal"/>
    <w:link w:val="Heading1Char"/>
    <w:uiPriority w:val="9"/>
    <w:qFormat/>
    <w:rsid w:val="00B04AFB"/>
    <w:pPr>
      <w:keepNext/>
      <w:keepLines/>
      <w:numPr>
        <w:numId w:val="4"/>
      </w:numPr>
      <w:spacing w:before="240" w:after="0"/>
      <w:outlineLvl w:val="0"/>
    </w:pPr>
    <w:rPr>
      <w:rFonts w:eastAsiaTheme="majorEastAsia" w:cstheme="majorBidi"/>
      <w:color w:val="0B5294" w:themeColor="accent1" w:themeShade="BF"/>
      <w:sz w:val="32"/>
      <w:szCs w:val="32"/>
    </w:rPr>
  </w:style>
  <w:style w:type="paragraph" w:styleId="Heading2">
    <w:name w:val="heading 2"/>
    <w:basedOn w:val="Normal"/>
    <w:next w:val="Normal"/>
    <w:link w:val="Heading2Char"/>
    <w:autoRedefine/>
    <w:uiPriority w:val="9"/>
    <w:unhideWhenUsed/>
    <w:rsid w:val="00B04AFB"/>
    <w:pPr>
      <w:keepNext/>
      <w:keepLines/>
      <w:numPr>
        <w:ilvl w:val="1"/>
        <w:numId w:val="4"/>
      </w:numPr>
      <w:tabs>
        <w:tab w:val="left" w:pos="900"/>
      </w:tabs>
      <w:spacing w:before="40" w:after="0"/>
      <w:ind w:left="900" w:hanging="900"/>
      <w:outlineLvl w:val="1"/>
    </w:pPr>
    <w:rPr>
      <w:rFonts w:ascii="ITC Avant Garde Gothic Demi" w:eastAsiaTheme="majorEastAsia" w:hAnsi="ITC Avant Garde Gothic Demi" w:cstheme="majorBidi"/>
      <w:b/>
      <w:caps/>
      <w:color w:val="073763" w:themeColor="accent1" w:themeShade="80"/>
      <w:sz w:val="28"/>
      <w:szCs w:val="26"/>
    </w:rPr>
  </w:style>
  <w:style w:type="paragraph" w:styleId="Heading3">
    <w:name w:val="heading 3"/>
    <w:basedOn w:val="Normal"/>
    <w:next w:val="Normal"/>
    <w:link w:val="Heading3Char"/>
    <w:uiPriority w:val="9"/>
    <w:unhideWhenUsed/>
    <w:qFormat/>
    <w:rsid w:val="00B04AFB"/>
    <w:pPr>
      <w:keepNext/>
      <w:keepLines/>
      <w:numPr>
        <w:ilvl w:val="2"/>
        <w:numId w:val="4"/>
      </w:numPr>
      <w:spacing w:before="40" w:after="0"/>
      <w:outlineLvl w:val="2"/>
    </w:pPr>
    <w:rPr>
      <w:rFonts w:eastAsiaTheme="majorEastAsia" w:cstheme="majorBidi"/>
      <w:color w:val="073662" w:themeColor="accent1" w:themeShade="7F"/>
      <w:sz w:val="24"/>
      <w:szCs w:val="24"/>
    </w:rPr>
  </w:style>
  <w:style w:type="paragraph" w:styleId="Heading4">
    <w:name w:val="heading 4"/>
    <w:basedOn w:val="Normal"/>
    <w:next w:val="Normal"/>
    <w:link w:val="Heading4Char"/>
    <w:uiPriority w:val="9"/>
    <w:unhideWhenUsed/>
    <w:qFormat/>
    <w:rsid w:val="00B04AFB"/>
    <w:pPr>
      <w:keepNext/>
      <w:keepLines/>
      <w:numPr>
        <w:ilvl w:val="3"/>
        <w:numId w:val="4"/>
      </w:numPr>
      <w:spacing w:before="40" w:after="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unhideWhenUsed/>
    <w:qFormat/>
    <w:rsid w:val="00B04AFB"/>
    <w:pPr>
      <w:keepNext/>
      <w:keepLines/>
      <w:numPr>
        <w:ilvl w:val="4"/>
        <w:numId w:val="4"/>
      </w:numPr>
      <w:spacing w:before="40" w:after="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unhideWhenUsed/>
    <w:qFormat/>
    <w:rsid w:val="00B04AFB"/>
    <w:pPr>
      <w:keepNext/>
      <w:keepLines/>
      <w:numPr>
        <w:ilvl w:val="5"/>
        <w:numId w:val="4"/>
      </w:numPr>
      <w:spacing w:before="40" w:after="0"/>
      <w:outlineLvl w:val="5"/>
    </w:pPr>
    <w:rPr>
      <w:rFonts w:eastAsiaTheme="majorEastAsia" w:cstheme="majorBidi"/>
      <w:color w:val="073662" w:themeColor="accent1" w:themeShade="7F"/>
    </w:rPr>
  </w:style>
  <w:style w:type="paragraph" w:styleId="Heading7">
    <w:name w:val="heading 7"/>
    <w:basedOn w:val="Normal"/>
    <w:next w:val="Normal"/>
    <w:link w:val="Heading7Char"/>
    <w:uiPriority w:val="9"/>
    <w:unhideWhenUsed/>
    <w:qFormat/>
    <w:rsid w:val="00B04AFB"/>
    <w:pPr>
      <w:keepNext/>
      <w:keepLines/>
      <w:numPr>
        <w:ilvl w:val="6"/>
        <w:numId w:val="4"/>
      </w:numPr>
      <w:spacing w:before="40" w:after="0"/>
      <w:outlineLvl w:val="6"/>
    </w:pPr>
    <w:rPr>
      <w:rFonts w:eastAsiaTheme="majorEastAsia" w:cstheme="majorBidi"/>
      <w:i/>
      <w:iCs/>
      <w:color w:val="073662" w:themeColor="accent1" w:themeShade="7F"/>
    </w:rPr>
  </w:style>
  <w:style w:type="paragraph" w:styleId="Heading8">
    <w:name w:val="heading 8"/>
    <w:basedOn w:val="Normal"/>
    <w:next w:val="Normal"/>
    <w:link w:val="Heading8Char"/>
    <w:uiPriority w:val="9"/>
    <w:unhideWhenUsed/>
    <w:qFormat/>
    <w:rsid w:val="00B04AFB"/>
    <w:pPr>
      <w:keepNext/>
      <w:keepLines/>
      <w:numPr>
        <w:ilvl w:val="7"/>
        <w:numId w:val="4"/>
      </w:numPr>
      <w:spacing w:before="40" w:after="0"/>
      <w:outlineLvl w:val="7"/>
    </w:pPr>
    <w:rPr>
      <w:rFonts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B04AFB"/>
    <w:pPr>
      <w:keepNext/>
      <w:keepLines/>
      <w:numPr>
        <w:ilvl w:val="8"/>
        <w:numId w:val="4"/>
      </w:numPr>
      <w:spacing w:before="40" w:after="0"/>
      <w:outlineLvl w:val="8"/>
    </w:pPr>
    <w:rPr>
      <w:rFonts w:eastAsiaTheme="majorEastAsia" w:cstheme="majorBidi"/>
      <w:i/>
      <w:iCs/>
      <w:color w:val="272727" w:themeColor="text1" w:themeTint="D8"/>
      <w:szCs w:val="21"/>
    </w:rPr>
  </w:style>
  <w:style w:type="character" w:default="1" w:styleId="DefaultParagraphFont">
    <w:name w:val="Default Paragraph Font"/>
    <w:uiPriority w:val="1"/>
    <w:semiHidden/>
    <w:unhideWhenUsed/>
    <w:rsid w:val="00B04A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4AFB"/>
  </w:style>
  <w:style w:type="paragraph" w:styleId="TableofFigures">
    <w:name w:val="table of figures"/>
    <w:aliases w:val="List of Table,Table of Contents,Table of Figures 1"/>
    <w:basedOn w:val="Normal"/>
    <w:next w:val="Normal"/>
    <w:link w:val="TableofFiguresChar"/>
    <w:autoRedefine/>
    <w:uiPriority w:val="99"/>
    <w:unhideWhenUsed/>
    <w:qFormat/>
    <w:rsid w:val="00B04AFB"/>
    <w:pPr>
      <w:tabs>
        <w:tab w:val="clear" w:pos="15264"/>
        <w:tab w:val="left" w:pos="1467"/>
        <w:tab w:val="right" w:leader="dot" w:pos="18450"/>
      </w:tabs>
      <w:spacing w:line="312" w:lineRule="auto"/>
      <w:ind w:left="1449" w:hanging="1449"/>
      <w:jc w:val="left"/>
    </w:pPr>
    <w:rPr>
      <w:rFonts w:cstheme="majorHAnsi"/>
      <w:caps/>
      <w:noProof/>
      <w:color w:val="262626" w:themeColor="text1" w:themeTint="D9"/>
      <w:szCs w:val="18"/>
    </w:rPr>
  </w:style>
  <w:style w:type="paragraph" w:styleId="TOC1">
    <w:name w:val="toc 1"/>
    <w:basedOn w:val="T1"/>
    <w:next w:val="Normal"/>
    <w:autoRedefine/>
    <w:uiPriority w:val="39"/>
    <w:unhideWhenUsed/>
    <w:qFormat/>
    <w:rsid w:val="00B04AFB"/>
    <w:pPr>
      <w:tabs>
        <w:tab w:val="clear" w:pos="15264"/>
        <w:tab w:val="left" w:pos="2187"/>
        <w:tab w:val="right" w:leader="dot" w:pos="18450"/>
      </w:tabs>
      <w:ind w:left="2160" w:hanging="2160"/>
    </w:pPr>
    <w:rPr>
      <w:rFonts w:ascii="Roboto" w:hAnsi="Roboto"/>
      <w:noProof/>
      <w:color w:val="00A4FF"/>
    </w:rPr>
  </w:style>
  <w:style w:type="paragraph" w:customStyle="1" w:styleId="QnT-TOC-Chapterhead">
    <w:name w:val="QnT - TOC - Chapter head"/>
    <w:basedOn w:val="TOC1"/>
    <w:autoRedefine/>
    <w:qFormat/>
    <w:rsid w:val="00B04AFB"/>
    <w:pPr>
      <w:ind w:left="1971" w:hanging="1971"/>
    </w:pPr>
    <w:rPr>
      <w:rFonts w:asciiTheme="majorHAnsi" w:hAnsiTheme="majorHAnsi"/>
      <w:color w:val="009DD9" w:themeColor="accent2"/>
    </w:rPr>
  </w:style>
  <w:style w:type="paragraph" w:customStyle="1" w:styleId="QnT-Boldtext1">
    <w:name w:val="QnT - Bold text 1"/>
    <w:basedOn w:val="Normal"/>
    <w:autoRedefine/>
    <w:qFormat/>
    <w:rsid w:val="00B04AFB"/>
    <w:pPr>
      <w:spacing w:before="160" w:line="240" w:lineRule="auto"/>
      <w:jc w:val="left"/>
    </w:pPr>
    <w:rPr>
      <w:rFonts w:asciiTheme="minorHAnsi" w:hAnsiTheme="minorHAnsi"/>
      <w:color w:val="0F6FC6" w:themeColor="accent1"/>
      <w:spacing w:val="10"/>
    </w:rPr>
  </w:style>
  <w:style w:type="paragraph" w:customStyle="1" w:styleId="QnT-Bullet">
    <w:name w:val="QnT - Bullet"/>
    <w:autoRedefine/>
    <w:rsid w:val="00B04AFB"/>
    <w:pPr>
      <w:keepLines/>
      <w:numPr>
        <w:numId w:val="21"/>
      </w:numPr>
      <w:tabs>
        <w:tab w:val="left" w:pos="936"/>
      </w:tabs>
      <w:spacing w:after="120" w:line="264" w:lineRule="auto"/>
    </w:pPr>
    <w:rPr>
      <w:rFonts w:asciiTheme="majorHAnsi" w:eastAsia="Times New Roman" w:hAnsiTheme="majorHAnsi"/>
      <w:color w:val="000000" w:themeColor="text1"/>
      <w:sz w:val="22"/>
      <w:lang w:val="en-US" w:bidi="ar-SA"/>
    </w:rPr>
  </w:style>
  <w:style w:type="character" w:customStyle="1" w:styleId="Heading1Char">
    <w:name w:val="Heading 1 Char"/>
    <w:basedOn w:val="DefaultParagraphFont"/>
    <w:link w:val="Heading1"/>
    <w:uiPriority w:val="9"/>
    <w:rsid w:val="00B04AFB"/>
    <w:rPr>
      <w:rFonts w:asciiTheme="majorHAnsi" w:eastAsiaTheme="majorEastAsia" w:hAnsiTheme="majorHAnsi" w:cstheme="majorBidi"/>
      <w:color w:val="0B5294" w:themeColor="accent1" w:themeShade="BF"/>
      <w:sz w:val="32"/>
      <w:szCs w:val="32"/>
      <w:lang w:val="en-US" w:bidi="ar-SA"/>
    </w:rPr>
  </w:style>
  <w:style w:type="character" w:customStyle="1" w:styleId="Heading2Char">
    <w:name w:val="Heading 2 Char"/>
    <w:basedOn w:val="DefaultParagraphFont"/>
    <w:link w:val="Heading2"/>
    <w:uiPriority w:val="9"/>
    <w:rsid w:val="00B04AFB"/>
    <w:rPr>
      <w:rFonts w:ascii="ITC Avant Garde Gothic Demi" w:eastAsiaTheme="majorEastAsia" w:hAnsi="ITC Avant Garde Gothic Demi" w:cstheme="majorBidi"/>
      <w:b/>
      <w:caps/>
      <w:color w:val="073763" w:themeColor="accent1" w:themeShade="80"/>
      <w:sz w:val="28"/>
      <w:szCs w:val="26"/>
      <w:lang w:val="en-US" w:bidi="ar-SA"/>
    </w:rPr>
  </w:style>
  <w:style w:type="paragraph" w:customStyle="1" w:styleId="QnT-CoversubTitle">
    <w:name w:val="QnT - Cover_sub Title"/>
    <w:basedOn w:val="QnT-CoverTitle"/>
    <w:autoRedefine/>
    <w:qFormat/>
    <w:rsid w:val="00B04AFB"/>
    <w:rPr>
      <w:color w:val="FFFFFF" w:themeColor="background1"/>
      <w:sz w:val="32"/>
      <w:szCs w:val="22"/>
    </w:rPr>
  </w:style>
  <w:style w:type="paragraph" w:styleId="TOC2">
    <w:name w:val="toc 2"/>
    <w:basedOn w:val="T2"/>
    <w:next w:val="T1"/>
    <w:autoRedefine/>
    <w:uiPriority w:val="39"/>
    <w:unhideWhenUsed/>
    <w:qFormat/>
    <w:rsid w:val="00B04AFB"/>
    <w:pPr>
      <w:tabs>
        <w:tab w:val="clear" w:pos="15264"/>
        <w:tab w:val="left" w:pos="2484"/>
        <w:tab w:val="right" w:leader="dot" w:pos="18450"/>
      </w:tabs>
      <w:spacing w:line="264" w:lineRule="auto"/>
      <w:ind w:left="2434" w:hanging="994"/>
    </w:pPr>
    <w:rPr>
      <w:rFonts w:ascii="Roboto" w:hAnsi="Roboto"/>
      <w:color w:val="595959" w:themeColor="text1" w:themeTint="A6"/>
    </w:rPr>
  </w:style>
  <w:style w:type="paragraph" w:styleId="TOC6">
    <w:name w:val="toc 6"/>
    <w:basedOn w:val="T5"/>
    <w:next w:val="Normal"/>
    <w:autoRedefine/>
    <w:uiPriority w:val="39"/>
    <w:unhideWhenUsed/>
    <w:rsid w:val="00B04AFB"/>
    <w:pPr>
      <w:tabs>
        <w:tab w:val="clear" w:pos="15264"/>
        <w:tab w:val="left" w:pos="5067"/>
        <w:tab w:val="right" w:leader="dot" w:pos="15686"/>
      </w:tabs>
      <w:spacing w:line="264" w:lineRule="auto"/>
      <w:ind w:left="5040" w:right="864" w:hanging="1354"/>
    </w:pPr>
    <w:rPr>
      <w:rFonts w:ascii="Roboto" w:hAnsi="Roboto"/>
      <w:caps/>
      <w:color w:val="A6A6A6" w:themeColor="background1" w:themeShade="A6"/>
    </w:rPr>
  </w:style>
  <w:style w:type="paragraph" w:styleId="TOC5">
    <w:name w:val="toc 5"/>
    <w:basedOn w:val="T5"/>
    <w:next w:val="Normal"/>
    <w:autoRedefine/>
    <w:uiPriority w:val="39"/>
    <w:unhideWhenUsed/>
    <w:rsid w:val="00B04AFB"/>
    <w:pPr>
      <w:tabs>
        <w:tab w:val="clear" w:pos="15264"/>
        <w:tab w:val="left" w:pos="4374"/>
        <w:tab w:val="right" w:leader="dot" w:pos="15686"/>
      </w:tabs>
      <w:spacing w:line="264" w:lineRule="auto"/>
      <w:ind w:left="4348" w:right="864" w:hanging="1310"/>
    </w:pPr>
    <w:rPr>
      <w:rFonts w:ascii="Roboto" w:hAnsi="Roboto"/>
      <w:caps/>
      <w:color w:val="808080" w:themeColor="background1" w:themeShade="80"/>
    </w:rPr>
  </w:style>
  <w:style w:type="paragraph" w:styleId="TOC4">
    <w:name w:val="toc 4"/>
    <w:basedOn w:val="T4"/>
    <w:next w:val="Normal"/>
    <w:autoRedefine/>
    <w:uiPriority w:val="39"/>
    <w:unhideWhenUsed/>
    <w:rsid w:val="00B04AFB"/>
    <w:pPr>
      <w:tabs>
        <w:tab w:val="clear" w:pos="15264"/>
        <w:tab w:val="left" w:pos="3663"/>
        <w:tab w:val="right" w:leader="dot" w:pos="15686"/>
      </w:tabs>
      <w:spacing w:line="264" w:lineRule="auto"/>
      <w:ind w:left="3614" w:right="864" w:hanging="1195"/>
    </w:pPr>
    <w:rPr>
      <w:rFonts w:ascii="Roboto" w:hAnsi="Roboto"/>
      <w:caps/>
      <w:color w:val="808080" w:themeColor="background1" w:themeShade="80"/>
      <w:sz w:val="24"/>
    </w:rPr>
  </w:style>
  <w:style w:type="paragraph" w:styleId="TOC3">
    <w:name w:val="toc 3"/>
    <w:basedOn w:val="T3"/>
    <w:next w:val="Normal"/>
    <w:autoRedefine/>
    <w:uiPriority w:val="39"/>
    <w:unhideWhenUsed/>
    <w:qFormat/>
    <w:rsid w:val="00B04AFB"/>
    <w:pPr>
      <w:tabs>
        <w:tab w:val="clear" w:pos="15264"/>
        <w:tab w:val="left" w:pos="2943"/>
        <w:tab w:val="right" w:leader="dot" w:pos="18450"/>
      </w:tabs>
      <w:spacing w:line="264" w:lineRule="auto"/>
      <w:ind w:left="2880" w:hanging="994"/>
    </w:pPr>
    <w:rPr>
      <w:rFonts w:ascii="Roboto" w:hAnsi="Roboto"/>
      <w:caps/>
      <w:color w:val="7F7F7F" w:themeColor="text1" w:themeTint="80"/>
    </w:rPr>
  </w:style>
  <w:style w:type="character" w:customStyle="1" w:styleId="Heading3Char">
    <w:name w:val="Heading 3 Char"/>
    <w:basedOn w:val="DefaultParagraphFont"/>
    <w:link w:val="Heading3"/>
    <w:uiPriority w:val="9"/>
    <w:rsid w:val="00B04AFB"/>
    <w:rPr>
      <w:rFonts w:asciiTheme="majorHAnsi" w:eastAsiaTheme="majorEastAsia" w:hAnsiTheme="majorHAnsi" w:cstheme="majorBidi"/>
      <w:color w:val="073662" w:themeColor="accent1" w:themeShade="7F"/>
      <w:sz w:val="24"/>
      <w:szCs w:val="24"/>
      <w:lang w:val="en-US" w:bidi="ar-SA"/>
    </w:rPr>
  </w:style>
  <w:style w:type="paragraph" w:customStyle="1" w:styleId="QnT-Disclaimer">
    <w:name w:val="QnT - Disclaimer"/>
    <w:basedOn w:val="Normal"/>
    <w:autoRedefine/>
    <w:qFormat/>
    <w:rsid w:val="00B04AFB"/>
    <w:rPr>
      <w:sz w:val="25"/>
    </w:rPr>
  </w:style>
  <w:style w:type="table" w:styleId="TableGridLight">
    <w:name w:val="Grid Table Light"/>
    <w:basedOn w:val="TableNormal"/>
    <w:uiPriority w:val="40"/>
    <w:rsid w:val="00B04AF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4-Accent2">
    <w:name w:val="List Table 4 Accent 2"/>
    <w:basedOn w:val="TableNormal"/>
    <w:uiPriority w:val="49"/>
    <w:rsid w:val="00B04AFB"/>
    <w:tblPr>
      <w:tblStyleRowBandSize w:val="1"/>
      <w:tblStyleColBandSize w:val="1"/>
      <w:tblBorders>
        <w:top w:val="single" w:sz="4" w:space="0" w:color="77D9FD"/>
        <w:left w:val="single" w:sz="4" w:space="0" w:color="77D9FD"/>
        <w:bottom w:val="single" w:sz="4" w:space="0" w:color="77D9FD"/>
        <w:right w:val="single" w:sz="4" w:space="0" w:color="77D9FD"/>
        <w:insideH w:val="single" w:sz="4" w:space="0" w:color="77D9FD"/>
      </w:tblBorders>
    </w:tblPr>
    <w:tblStylePr w:type="firstRow">
      <w:rPr>
        <w:b/>
        <w:bCs/>
        <w:color w:val="FFFFFF"/>
      </w:rPr>
      <w:tblPr/>
      <w:tcPr>
        <w:tcBorders>
          <w:top w:val="single" w:sz="4" w:space="0" w:color="1EC0FC"/>
          <w:left w:val="single" w:sz="4" w:space="0" w:color="1EC0FC"/>
          <w:bottom w:val="single" w:sz="4" w:space="0" w:color="1EC0FC"/>
          <w:right w:val="single" w:sz="4" w:space="0" w:color="1EC0FC"/>
          <w:insideH w:val="nil"/>
        </w:tcBorders>
        <w:shd w:val="clear" w:color="auto" w:fill="1EC0FC"/>
      </w:tcPr>
    </w:tblStylePr>
    <w:tblStylePr w:type="lastRow">
      <w:rPr>
        <w:b/>
        <w:bCs/>
      </w:rPr>
      <w:tblPr/>
      <w:tcPr>
        <w:tcBorders>
          <w:top w:val="double" w:sz="4" w:space="0" w:color="77D9FD"/>
        </w:tcBorders>
      </w:tcPr>
    </w:tblStylePr>
    <w:tblStylePr w:type="firstCol">
      <w:rPr>
        <w:b/>
        <w:bCs/>
      </w:rPr>
    </w:tblStylePr>
    <w:tblStylePr w:type="lastCol">
      <w:rPr>
        <w:b/>
        <w:bCs/>
      </w:rPr>
    </w:tblStylePr>
    <w:tblStylePr w:type="band1Vert">
      <w:tblPr/>
      <w:tcPr>
        <w:shd w:val="clear" w:color="auto" w:fill="D1F2FE"/>
      </w:tcPr>
    </w:tblStylePr>
    <w:tblStylePr w:type="band1Horz">
      <w:tblPr/>
      <w:tcPr>
        <w:shd w:val="clear" w:color="auto" w:fill="D1F2FE"/>
      </w:tcPr>
    </w:tblStylePr>
  </w:style>
  <w:style w:type="paragraph" w:customStyle="1" w:styleId="QnT-CoverTitle">
    <w:name w:val="QnT - Cover_Title"/>
    <w:basedOn w:val="Normal"/>
    <w:autoRedefine/>
    <w:qFormat/>
    <w:rsid w:val="00B04AFB"/>
    <w:pPr>
      <w:spacing w:line="240" w:lineRule="auto"/>
      <w:jc w:val="left"/>
    </w:pPr>
    <w:rPr>
      <w:rFonts w:ascii="Poppins" w:hAnsi="Poppins"/>
      <w:caps/>
      <w:color w:val="009DD9" w:themeColor="accent2"/>
      <w:sz w:val="56"/>
      <w:szCs w:val="68"/>
      <w:lang w:val="en-IN"/>
    </w:rPr>
  </w:style>
  <w:style w:type="table" w:customStyle="1" w:styleId="QnT-Table1">
    <w:name w:val="QnT - Table 1"/>
    <w:basedOn w:val="ListTable4-Accent2"/>
    <w:uiPriority w:val="99"/>
    <w:rsid w:val="00B04AFB"/>
    <w:pPr>
      <w:spacing w:before="20" w:after="20"/>
    </w:pPr>
    <w:rPr>
      <w:rFonts w:asciiTheme="minorHAnsi" w:hAnsiTheme="minorHAnsi"/>
      <w:color w:val="404040" w:themeColor="text1" w:themeTint="BF"/>
      <w:sz w:val="18"/>
    </w:rPr>
    <w:tblPr>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cPr>
      <w:shd w:val="clear" w:color="auto" w:fill="FFFFFF" w:themeFill="background1"/>
      <w:vAlign w:val="center"/>
    </w:tcPr>
    <w:tblStylePr w:type="firstRow">
      <w:pPr>
        <w:wordWrap/>
        <w:spacing w:beforeLines="40" w:before="40" w:beforeAutospacing="0" w:afterLines="40" w:after="40" w:afterAutospacing="0" w:line="240" w:lineRule="auto"/>
        <w:jc w:val="left"/>
      </w:pPr>
      <w:rPr>
        <w:rFonts w:asciiTheme="majorHAnsi" w:hAnsiTheme="majorHAnsi"/>
        <w:b/>
        <w:bCs/>
        <w:color w:val="F2F2F2" w:themeColor="background1" w:themeShade="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hemeFill="accent2" w:themeFillTint="33"/>
      </w:tcPr>
    </w:tblStylePr>
    <w:tblStylePr w:type="firstCol">
      <w:pPr>
        <w:wordWrap/>
        <w:spacing w:beforeLines="40" w:before="40" w:beforeAutospacing="0" w:afterLines="40" w:after="40" w:afterAutospacing="0" w:line="240" w:lineRule="auto"/>
      </w:pPr>
      <w:rPr>
        <w:rFonts w:ascii="Poppins Light" w:hAnsi="Poppins Light"/>
        <w:b w:val="0"/>
        <w:bCs/>
        <w:color w:val="262626" w:themeColor="text1" w:themeTint="D9"/>
        <w:sz w:val="20"/>
      </w:rPr>
      <w:tblPr/>
      <w:tcPr>
        <w:shd w:val="clear" w:color="auto" w:fill="F2F2F2" w:themeFill="background1" w:themeFillShade="F2"/>
      </w:tcPr>
    </w:tblStylePr>
    <w:tblStylePr w:type="lastCol">
      <w:pPr>
        <w:wordWrap/>
        <w:spacing w:beforeLines="40" w:before="40" w:beforeAutospacing="0" w:afterLines="40" w:after="40" w:afterAutospacing="0" w:line="240" w:lineRule="auto"/>
      </w:pPr>
      <w:rPr>
        <w:rFonts w:ascii="Poppins Light" w:hAnsi="Poppins Light"/>
        <w:b w:val="0"/>
        <w:bCs/>
        <w:color w:val="595959" w:themeColor="text1" w:themeTint="A6"/>
        <w:sz w:val="19"/>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rPr>
        <w:rFonts w:asciiTheme="majorHAnsi" w:hAnsiTheme="majorHAnsi"/>
        <w:sz w:val="20"/>
      </w:rPr>
      <w:tblPr/>
      <w:tcPr>
        <w:shd w:val="clear" w:color="auto" w:fill="FFFFFF" w:themeFill="background1"/>
      </w:tcPr>
    </w:tblStylePr>
    <w:tblStylePr w:type="band2Horz">
      <w:rPr>
        <w:rFonts w:asciiTheme="majorHAnsi" w:hAnsiTheme="majorHAnsi"/>
        <w:sz w:val="19"/>
      </w:rPr>
      <w:tblPr/>
      <w:tcPr>
        <w:shd w:val="clear" w:color="auto" w:fill="FFFFFF" w:themeFill="background1"/>
      </w:tcPr>
    </w:tblStylePr>
  </w:style>
  <w:style w:type="paragraph" w:styleId="NoSpacing">
    <w:name w:val="No Spacing"/>
    <w:link w:val="NoSpacingChar"/>
    <w:uiPriority w:val="1"/>
    <w:qFormat/>
    <w:rsid w:val="00B04AFB"/>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rsid w:val="00B04AFB"/>
    <w:rPr>
      <w:rFonts w:asciiTheme="minorHAnsi" w:eastAsiaTheme="minorEastAsia" w:hAnsiTheme="minorHAnsi" w:cstheme="minorBidi"/>
      <w:sz w:val="22"/>
      <w:szCs w:val="22"/>
      <w:lang w:val="en-US" w:eastAsia="en-US" w:bidi="ar-SA"/>
    </w:rPr>
  </w:style>
  <w:style w:type="character" w:customStyle="1" w:styleId="Heading4Char">
    <w:name w:val="Heading 4 Char"/>
    <w:basedOn w:val="DefaultParagraphFont"/>
    <w:link w:val="Heading4"/>
    <w:uiPriority w:val="9"/>
    <w:rsid w:val="00B04AFB"/>
    <w:rPr>
      <w:rFonts w:asciiTheme="majorHAnsi" w:eastAsiaTheme="majorEastAsia" w:hAnsiTheme="majorHAnsi" w:cstheme="majorBidi"/>
      <w:i/>
      <w:iCs/>
      <w:color w:val="0B5294" w:themeColor="accent1" w:themeShade="BF"/>
      <w:sz w:val="22"/>
      <w:szCs w:val="22"/>
      <w:lang w:val="en-US" w:bidi="ar-SA"/>
    </w:rPr>
  </w:style>
  <w:style w:type="character" w:customStyle="1" w:styleId="Heading5Char">
    <w:name w:val="Heading 5 Char"/>
    <w:basedOn w:val="DefaultParagraphFont"/>
    <w:link w:val="Heading5"/>
    <w:uiPriority w:val="9"/>
    <w:rsid w:val="00B04AFB"/>
    <w:rPr>
      <w:rFonts w:asciiTheme="majorHAnsi" w:eastAsiaTheme="majorEastAsia" w:hAnsiTheme="majorHAnsi" w:cstheme="majorBidi"/>
      <w:color w:val="0B5294" w:themeColor="accent1" w:themeShade="BF"/>
      <w:sz w:val="22"/>
      <w:szCs w:val="22"/>
      <w:lang w:val="en-US" w:bidi="ar-SA"/>
    </w:rPr>
  </w:style>
  <w:style w:type="character" w:customStyle="1" w:styleId="Heading6Char">
    <w:name w:val="Heading 6 Char"/>
    <w:basedOn w:val="DefaultParagraphFont"/>
    <w:link w:val="Heading6"/>
    <w:uiPriority w:val="9"/>
    <w:rsid w:val="00B04AFB"/>
    <w:rPr>
      <w:rFonts w:asciiTheme="majorHAnsi" w:eastAsiaTheme="majorEastAsia" w:hAnsiTheme="majorHAnsi" w:cstheme="majorBidi"/>
      <w:color w:val="073662" w:themeColor="accent1" w:themeShade="7F"/>
      <w:sz w:val="22"/>
      <w:szCs w:val="22"/>
      <w:lang w:val="en-US" w:bidi="ar-SA"/>
    </w:rPr>
  </w:style>
  <w:style w:type="character" w:customStyle="1" w:styleId="Heading7Char">
    <w:name w:val="Heading 7 Char"/>
    <w:basedOn w:val="DefaultParagraphFont"/>
    <w:link w:val="Heading7"/>
    <w:uiPriority w:val="9"/>
    <w:rsid w:val="00B04AFB"/>
    <w:rPr>
      <w:rFonts w:asciiTheme="majorHAnsi" w:eastAsiaTheme="majorEastAsia" w:hAnsiTheme="majorHAnsi" w:cstheme="majorBidi"/>
      <w:i/>
      <w:iCs/>
      <w:color w:val="073662" w:themeColor="accent1" w:themeShade="7F"/>
      <w:sz w:val="22"/>
      <w:szCs w:val="22"/>
      <w:lang w:val="en-US" w:bidi="ar-SA"/>
    </w:rPr>
  </w:style>
  <w:style w:type="character" w:customStyle="1" w:styleId="Heading8Char">
    <w:name w:val="Heading 8 Char"/>
    <w:basedOn w:val="DefaultParagraphFont"/>
    <w:link w:val="Heading8"/>
    <w:uiPriority w:val="9"/>
    <w:rsid w:val="00B04AFB"/>
    <w:rPr>
      <w:rFonts w:asciiTheme="majorHAnsi" w:eastAsiaTheme="majorEastAsia" w:hAnsiTheme="majorHAnsi" w:cstheme="majorBidi"/>
      <w:color w:val="272727" w:themeColor="text1" w:themeTint="D8"/>
      <w:sz w:val="22"/>
      <w:szCs w:val="21"/>
      <w:lang w:val="en-US" w:bidi="ar-SA"/>
    </w:rPr>
  </w:style>
  <w:style w:type="character" w:customStyle="1" w:styleId="Heading9Char">
    <w:name w:val="Heading 9 Char"/>
    <w:basedOn w:val="DefaultParagraphFont"/>
    <w:link w:val="Heading9"/>
    <w:uiPriority w:val="9"/>
    <w:semiHidden/>
    <w:rsid w:val="00B04AFB"/>
    <w:rPr>
      <w:rFonts w:asciiTheme="majorHAnsi" w:eastAsiaTheme="majorEastAsia" w:hAnsiTheme="majorHAnsi" w:cstheme="majorBidi"/>
      <w:i/>
      <w:iCs/>
      <w:color w:val="272727" w:themeColor="text1" w:themeTint="D8"/>
      <w:sz w:val="22"/>
      <w:szCs w:val="21"/>
      <w:lang w:val="en-US" w:bidi="ar-SA"/>
    </w:rPr>
  </w:style>
  <w:style w:type="paragraph" w:styleId="ListBullet">
    <w:name w:val="List Bullet"/>
    <w:basedOn w:val="Normal"/>
    <w:autoRedefine/>
    <w:uiPriority w:val="99"/>
    <w:unhideWhenUsed/>
    <w:rsid w:val="00B04AFB"/>
    <w:pPr>
      <w:numPr>
        <w:numId w:val="7"/>
      </w:numPr>
      <w:tabs>
        <w:tab w:val="left" w:pos="306"/>
      </w:tabs>
      <w:spacing w:after="80" w:line="240" w:lineRule="auto"/>
      <w:ind w:left="274" w:hanging="274"/>
      <w:jc w:val="left"/>
    </w:pPr>
    <w:rPr>
      <w:rFonts w:eastAsia="Times New Roman" w:cs="Times New Roman"/>
      <w:sz w:val="16"/>
      <w:szCs w:val="20"/>
      <w:lang w:eastAsia="en-US"/>
    </w:rPr>
  </w:style>
  <w:style w:type="paragraph" w:customStyle="1" w:styleId="QnT-TableTitle">
    <w:name w:val="QnT - Table Title"/>
    <w:basedOn w:val="Normal"/>
    <w:next w:val="Normal"/>
    <w:autoRedefine/>
    <w:qFormat/>
    <w:rsid w:val="00B04AFB"/>
    <w:pPr>
      <w:numPr>
        <w:numId w:val="6"/>
      </w:numPr>
      <w:tabs>
        <w:tab w:val="clear" w:pos="15264"/>
        <w:tab w:val="left" w:pos="1557"/>
      </w:tabs>
      <w:spacing w:before="240" w:after="60"/>
      <w:ind w:left="1548" w:hanging="1548"/>
      <w:jc w:val="left"/>
    </w:pPr>
    <w:rPr>
      <w:rFonts w:eastAsia="Times New Roman" w:cs="Times New Roman"/>
      <w:caps/>
      <w:sz w:val="24"/>
      <w:szCs w:val="20"/>
      <w:lang w:val="en-GB"/>
    </w:rPr>
  </w:style>
  <w:style w:type="paragraph" w:customStyle="1" w:styleId="QnT-FigureTitle">
    <w:name w:val="QnT - Figure_Title"/>
    <w:basedOn w:val="Normal"/>
    <w:autoRedefine/>
    <w:rsid w:val="00B04AFB"/>
    <w:pPr>
      <w:numPr>
        <w:numId w:val="1"/>
      </w:numPr>
      <w:tabs>
        <w:tab w:val="left" w:pos="1629"/>
      </w:tabs>
      <w:spacing w:line="240" w:lineRule="auto"/>
      <w:jc w:val="left"/>
    </w:pPr>
    <w:rPr>
      <w:caps/>
      <w:color w:val="0F6FC6" w:themeColor="accent1"/>
      <w:sz w:val="24"/>
    </w:rPr>
  </w:style>
  <w:style w:type="paragraph" w:styleId="Title">
    <w:name w:val="Title"/>
    <w:basedOn w:val="Normal"/>
    <w:next w:val="Normal"/>
    <w:link w:val="TitleChar"/>
    <w:uiPriority w:val="10"/>
    <w:rsid w:val="00B04AFB"/>
    <w:pPr>
      <w:spacing w:after="0" w:line="240" w:lineRule="auto"/>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10"/>
    <w:rsid w:val="00B04AFB"/>
    <w:rPr>
      <w:rFonts w:ascii="Calibri Light" w:eastAsia="Times New Roman" w:hAnsi="Calibri Light" w:cstheme="minorBidi"/>
      <w:spacing w:val="-10"/>
      <w:kern w:val="28"/>
      <w:sz w:val="56"/>
      <w:szCs w:val="56"/>
      <w:lang w:val="en-US" w:bidi="ar-SA"/>
    </w:rPr>
  </w:style>
  <w:style w:type="paragraph" w:styleId="Subtitle">
    <w:name w:val="Subtitle"/>
    <w:basedOn w:val="Normal"/>
    <w:next w:val="Normal"/>
    <w:link w:val="SubtitleChar"/>
    <w:uiPriority w:val="11"/>
    <w:qFormat/>
    <w:rsid w:val="00B04AFB"/>
    <w:pPr>
      <w:numPr>
        <w:ilvl w:val="1"/>
      </w:numPr>
    </w:pPr>
    <w:rPr>
      <w:rFonts w:ascii="Calibri" w:eastAsia="Times New Roman" w:hAnsi="Calibri"/>
      <w:color w:val="5A5A5A"/>
      <w:spacing w:val="15"/>
    </w:rPr>
  </w:style>
  <w:style w:type="character" w:customStyle="1" w:styleId="SubtitleChar">
    <w:name w:val="Subtitle Char"/>
    <w:link w:val="Subtitle"/>
    <w:uiPriority w:val="11"/>
    <w:rsid w:val="00B04AFB"/>
    <w:rPr>
      <w:rFonts w:eastAsia="Times New Roman" w:cstheme="minorBidi"/>
      <w:color w:val="5A5A5A"/>
      <w:spacing w:val="15"/>
      <w:sz w:val="22"/>
      <w:szCs w:val="22"/>
      <w:lang w:val="en-US" w:bidi="ar-SA"/>
    </w:rPr>
  </w:style>
  <w:style w:type="table" w:styleId="TableGrid">
    <w:name w:val="Table Grid"/>
    <w:basedOn w:val="TableNormal"/>
    <w:uiPriority w:val="59"/>
    <w:rsid w:val="00B04AFB"/>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T-Table1-header">
    <w:name w:val="QnT - Table 1 - header"/>
    <w:basedOn w:val="Normal"/>
    <w:autoRedefine/>
    <w:qFormat/>
    <w:rsid w:val="00B04AFB"/>
    <w:pPr>
      <w:spacing w:beforeLines="20" w:before="20" w:afterLines="20" w:after="20" w:line="240" w:lineRule="auto"/>
      <w:jc w:val="center"/>
    </w:pPr>
    <w:rPr>
      <w:rFonts w:asciiTheme="minorHAnsi" w:hAnsiTheme="minorHAnsi"/>
      <w:caps/>
      <w:color w:val="FFFFFF" w:themeColor="background1"/>
      <w:szCs w:val="20"/>
    </w:rPr>
  </w:style>
  <w:style w:type="paragraph" w:customStyle="1" w:styleId="QnT-Table1-Left">
    <w:name w:val="QnT - Table 1 - Left"/>
    <w:basedOn w:val="Normal"/>
    <w:autoRedefine/>
    <w:qFormat/>
    <w:rsid w:val="00B04AFB"/>
    <w:pPr>
      <w:spacing w:beforeLines="30" w:before="72" w:afterLines="30" w:after="72" w:line="240" w:lineRule="auto"/>
      <w:jc w:val="left"/>
    </w:pPr>
    <w:rPr>
      <w:rFonts w:asciiTheme="minorHAnsi" w:hAnsiTheme="minorHAnsi"/>
      <w:b/>
      <w:sz w:val="20"/>
      <w:szCs w:val="19"/>
      <w:lang w:eastAsia="en-US"/>
    </w:rPr>
  </w:style>
  <w:style w:type="paragraph" w:customStyle="1" w:styleId="QnT-Table1-CAGR">
    <w:name w:val="QnT - Table 1 - CAGR"/>
    <w:basedOn w:val="QnT-Table1-Left"/>
    <w:autoRedefine/>
    <w:qFormat/>
    <w:rsid w:val="00B04AFB"/>
    <w:pPr>
      <w:jc w:val="center"/>
    </w:pPr>
    <w:rPr>
      <w:b w:val="0"/>
      <w:bCs/>
    </w:rPr>
  </w:style>
  <w:style w:type="paragraph" w:customStyle="1" w:styleId="QnT-Stylehead">
    <w:name w:val="QnT - Style head"/>
    <w:basedOn w:val="Normal"/>
    <w:autoRedefine/>
    <w:qFormat/>
    <w:rsid w:val="00B04AFB"/>
    <w:pPr>
      <w:pageBreakBefore/>
      <w:pBdr>
        <w:top w:val="single" w:sz="2" w:space="5" w:color="F2F2F2" w:themeColor="background1" w:themeShade="F2"/>
        <w:bottom w:val="single" w:sz="2" w:space="5" w:color="F2F2F2" w:themeColor="background1" w:themeShade="F2"/>
      </w:pBdr>
      <w:shd w:val="clear" w:color="auto" w:fill="0F6FC6" w:themeFill="accent1"/>
      <w:tabs>
        <w:tab w:val="left" w:pos="1980"/>
      </w:tabs>
      <w:spacing w:line="240" w:lineRule="auto"/>
      <w:ind w:firstLine="360"/>
      <w:jc w:val="left"/>
    </w:pPr>
    <w:rPr>
      <w:caps/>
      <w:color w:val="F2F2F2" w:themeColor="background1" w:themeShade="F2"/>
      <w:spacing w:val="20"/>
      <w:sz w:val="36"/>
    </w:rPr>
  </w:style>
  <w:style w:type="character" w:styleId="Hyperlink">
    <w:name w:val="Hyperlink"/>
    <w:uiPriority w:val="99"/>
    <w:rsid w:val="00B04AFB"/>
    <w:rPr>
      <w:rFonts w:asciiTheme="majorHAnsi" w:hAnsiTheme="majorHAnsi"/>
      <w:color w:val="0000FF"/>
      <w:u w:val="single"/>
    </w:rPr>
  </w:style>
  <w:style w:type="paragraph" w:customStyle="1" w:styleId="QnT-DisclaimerBold">
    <w:name w:val="QnT - Disclaimer Bold"/>
    <w:basedOn w:val="QnT-Boldtext1"/>
    <w:autoRedefine/>
    <w:qFormat/>
    <w:rsid w:val="00B04AFB"/>
    <w:rPr>
      <w:color w:val="0B5294" w:themeColor="accent1" w:themeShade="BF"/>
      <w:sz w:val="32"/>
    </w:rPr>
  </w:style>
  <w:style w:type="paragraph" w:customStyle="1" w:styleId="QnT-CoverYear">
    <w:name w:val="QnT - Cover_Year"/>
    <w:basedOn w:val="QnT-CoverTitle"/>
    <w:autoRedefine/>
    <w:qFormat/>
    <w:rsid w:val="00B04AFB"/>
    <w:pPr>
      <w:jc w:val="center"/>
    </w:pPr>
    <w:rPr>
      <w:rFonts w:ascii="Roboto Condensed" w:hAnsi="Roboto Condensed"/>
      <w:color w:val="595959"/>
      <w:sz w:val="64"/>
    </w:rPr>
  </w:style>
  <w:style w:type="paragraph" w:customStyle="1" w:styleId="QnT-CoverMonth">
    <w:name w:val="QnT - Cover_Month"/>
    <w:basedOn w:val="QnT-CoverYear"/>
    <w:autoRedefine/>
    <w:qFormat/>
    <w:rsid w:val="00B04AFB"/>
    <w:rPr>
      <w:sz w:val="38"/>
    </w:rPr>
  </w:style>
  <w:style w:type="table" w:styleId="LightShading-Accent3">
    <w:name w:val="Light Shading Accent 3"/>
    <w:basedOn w:val="TableNormal"/>
    <w:uiPriority w:val="60"/>
    <w:rsid w:val="00B04AFB"/>
    <w:rPr>
      <w:rFonts w:ascii="Franklin Gothic Medium Cond" w:eastAsia="Times New Roman" w:hAnsi="Franklin Gothic Medium Cond"/>
      <w:color w:val="000000" w:themeColor="text1"/>
      <w:lang w:val="en-US" w:eastAsia="en-US" w:bidi="ar-SA"/>
    </w:rPr>
    <w:tblPr>
      <w:tblStyleRowBandSize w:val="1"/>
      <w:tblStyleColBandSize w:val="1"/>
      <w:tblBorders>
        <w:top w:val="single" w:sz="8" w:space="0" w:color="0BD0D9" w:themeColor="accent3"/>
        <w:bottom w:val="single" w:sz="8" w:space="0" w:color="0BD0D9" w:themeColor="accent3"/>
      </w:tblBorders>
    </w:tblPr>
    <w:tcPr>
      <w:vAlign w:val="center"/>
    </w:tcPr>
    <w:tblStylePr w:type="firstRow">
      <w:pPr>
        <w:spacing w:before="0" w:after="0" w:line="240" w:lineRule="auto"/>
      </w:pPr>
      <w:rPr>
        <w:rFonts w:ascii="Montserrat ExtraBold" w:hAnsi="Montserrat ExtraBold"/>
        <w:b w:val="0"/>
        <w:bCs/>
      </w:rPr>
      <w:tblPr/>
      <w:tcPr>
        <w:tcBorders>
          <w:top w:val="single" w:sz="8" w:space="0" w:color="0BD0D9" w:themeColor="accent3"/>
          <w:left w:val="nil"/>
          <w:bottom w:val="single" w:sz="8" w:space="0" w:color="0BD0D9" w:themeColor="accent3"/>
          <w:right w:val="nil"/>
          <w:insideH w:val="nil"/>
          <w:insideV w:val="nil"/>
        </w:tcBorders>
      </w:tcPr>
    </w:tblStylePr>
    <w:tblStylePr w:type="lastRow">
      <w:pPr>
        <w:spacing w:before="0" w:after="0" w:line="240" w:lineRule="auto"/>
      </w:pPr>
      <w:rPr>
        <w:b/>
        <w:bCs/>
      </w:rPr>
      <w:tblPr/>
      <w:tcPr>
        <w:tcBorders>
          <w:top w:val="single" w:sz="12" w:space="0" w:color="05676C" w:themeColor="accent3" w:themeShade="80"/>
          <w:left w:val="nil"/>
          <w:bottom w:val="single" w:sz="12" w:space="0" w:color="05676C" w:themeColor="accent3" w:themeShade="80"/>
          <w:right w:val="nil"/>
          <w:insideH w:val="nil"/>
          <w:insideV w:val="nil"/>
        </w:tcBorders>
      </w:tcPr>
    </w:tblStylePr>
    <w:tblStylePr w:type="firstCol">
      <w:rPr>
        <w:rFonts w:ascii="Montserrat ExtraBold" w:hAnsi="Montserrat ExtraBold"/>
        <w:b w:val="0"/>
        <w:bCs/>
        <w:color w:val="000000" w:themeColor="text1"/>
        <w:sz w:val="18"/>
      </w:rPr>
    </w:tblStylePr>
    <w:tblStylePr w:type="lastCol">
      <w:rPr>
        <w:b/>
        <w:bCs/>
      </w:rPr>
    </w:tblStylePr>
    <w:tblStylePr w:type="band1Horz">
      <w:tblPr/>
      <w:tcPr>
        <w:shd w:val="clear" w:color="auto" w:fill="C9F9FC" w:themeFill="accent3" w:themeFillTint="33"/>
      </w:tcPr>
    </w:tblStylePr>
  </w:style>
  <w:style w:type="paragraph" w:customStyle="1" w:styleId="QnT-Header">
    <w:name w:val="QnT - Header"/>
    <w:basedOn w:val="Normal"/>
    <w:autoRedefine/>
    <w:qFormat/>
    <w:rsid w:val="00B04AFB"/>
    <w:pPr>
      <w:spacing w:before="120" w:after="0" w:line="240" w:lineRule="auto"/>
      <w:jc w:val="left"/>
    </w:pPr>
    <w:rPr>
      <w:rFonts w:ascii="Poppins" w:hAnsi="Poppins"/>
      <w:color w:val="009DD9" w:themeColor="accent2"/>
      <w:sz w:val="32"/>
      <w:szCs w:val="40"/>
      <w:lang w:val="en-IN"/>
    </w:rPr>
  </w:style>
  <w:style w:type="paragraph" w:styleId="CommentText">
    <w:name w:val="annotation text"/>
    <w:basedOn w:val="Normal"/>
    <w:link w:val="CommentTextChar"/>
    <w:uiPriority w:val="99"/>
    <w:semiHidden/>
    <w:unhideWhenUsed/>
    <w:rsid w:val="00B04AFB"/>
    <w:pPr>
      <w:spacing w:line="240" w:lineRule="auto"/>
    </w:pPr>
    <w:rPr>
      <w:rFonts w:ascii="Verdana" w:hAnsi="Verdana"/>
      <w:szCs w:val="20"/>
    </w:rPr>
  </w:style>
  <w:style w:type="character" w:customStyle="1" w:styleId="CommentTextChar">
    <w:name w:val="Comment Text Char"/>
    <w:basedOn w:val="DefaultParagraphFont"/>
    <w:link w:val="CommentText"/>
    <w:uiPriority w:val="99"/>
    <w:semiHidden/>
    <w:rsid w:val="00B04AFB"/>
    <w:rPr>
      <w:rFonts w:ascii="Verdana" w:eastAsiaTheme="minorHAnsi" w:hAnsi="Verdana" w:cstheme="minorBidi"/>
      <w:color w:val="000000" w:themeColor="text1"/>
      <w:sz w:val="22"/>
      <w:lang w:val="en-US" w:bidi="ar-SA"/>
    </w:rPr>
  </w:style>
  <w:style w:type="paragraph" w:customStyle="1" w:styleId="QnT-Bullet2">
    <w:name w:val="QnT - Bullet2"/>
    <w:basedOn w:val="QnT-Bullet"/>
    <w:autoRedefine/>
    <w:qFormat/>
    <w:rsid w:val="00B04AFB"/>
    <w:pPr>
      <w:numPr>
        <w:numId w:val="19"/>
      </w:numPr>
      <w:tabs>
        <w:tab w:val="clear" w:pos="936"/>
        <w:tab w:val="left" w:pos="1314"/>
      </w:tabs>
    </w:pPr>
  </w:style>
  <w:style w:type="paragraph" w:customStyle="1" w:styleId="QnT-TableBullet">
    <w:name w:val="QnT - Table Bullet"/>
    <w:basedOn w:val="Normal"/>
    <w:autoRedefine/>
    <w:qFormat/>
    <w:rsid w:val="00B04AFB"/>
    <w:pPr>
      <w:numPr>
        <w:numId w:val="2"/>
      </w:numPr>
      <w:tabs>
        <w:tab w:val="left" w:pos="694"/>
      </w:tabs>
      <w:spacing w:before="100" w:after="100" w:line="264" w:lineRule="auto"/>
      <w:jc w:val="left"/>
    </w:pPr>
    <w:rPr>
      <w:rFonts w:ascii="Poppins" w:hAnsi="Poppins"/>
      <w:color w:val="262626" w:themeColor="text1" w:themeTint="D9"/>
      <w:szCs w:val="20"/>
      <w:lang w:eastAsia="en-US"/>
    </w:rPr>
  </w:style>
  <w:style w:type="paragraph" w:customStyle="1" w:styleId="QnT-TableBullet1">
    <w:name w:val="QnT - Table Bullet1"/>
    <w:basedOn w:val="QnT-TableBullet"/>
    <w:autoRedefine/>
    <w:qFormat/>
    <w:rsid w:val="00B04AFB"/>
    <w:pPr>
      <w:numPr>
        <w:numId w:val="9"/>
      </w:numPr>
      <w:tabs>
        <w:tab w:val="clear" w:pos="694"/>
        <w:tab w:val="left" w:pos="1060"/>
      </w:tabs>
    </w:pPr>
  </w:style>
  <w:style w:type="paragraph" w:customStyle="1" w:styleId="QnT-TableBullet2">
    <w:name w:val="QnT - Table Bullet2"/>
    <w:basedOn w:val="QnT-TableBullet1"/>
    <w:autoRedefine/>
    <w:qFormat/>
    <w:rsid w:val="00B04AFB"/>
    <w:pPr>
      <w:numPr>
        <w:numId w:val="3"/>
      </w:numPr>
      <w:tabs>
        <w:tab w:val="clear" w:pos="1060"/>
        <w:tab w:val="left" w:pos="1416"/>
      </w:tabs>
      <w:ind w:left="1380"/>
    </w:pPr>
  </w:style>
  <w:style w:type="paragraph" w:customStyle="1" w:styleId="QnT-Source">
    <w:name w:val="QnT - Source"/>
    <w:basedOn w:val="Normal"/>
    <w:autoRedefine/>
    <w:qFormat/>
    <w:rsid w:val="00B04AFB"/>
    <w:pPr>
      <w:tabs>
        <w:tab w:val="right" w:pos="8928"/>
      </w:tabs>
      <w:spacing w:before="80" w:line="200" w:lineRule="exact"/>
      <w:jc w:val="left"/>
    </w:pPr>
    <w:rPr>
      <w:rFonts w:ascii="Roboto Light" w:eastAsia="Times New Roman" w:hAnsi="Roboto Light" w:cs="Times New Roman"/>
      <w:i/>
      <w:noProof/>
      <w:color w:val="262626" w:themeColor="text1" w:themeTint="D9"/>
      <w:sz w:val="14"/>
      <w:szCs w:val="20"/>
    </w:rPr>
  </w:style>
  <w:style w:type="paragraph" w:customStyle="1" w:styleId="QnT-Bullet3">
    <w:name w:val="QnT - Bullet3"/>
    <w:basedOn w:val="QnT-Bullet2"/>
    <w:autoRedefine/>
    <w:qFormat/>
    <w:rsid w:val="00B04AFB"/>
    <w:pPr>
      <w:numPr>
        <w:ilvl w:val="2"/>
        <w:numId w:val="20"/>
      </w:numPr>
      <w:tabs>
        <w:tab w:val="clear" w:pos="1314"/>
        <w:tab w:val="left" w:pos="1629"/>
      </w:tabs>
      <w:ind w:left="1611" w:hanging="378"/>
    </w:pPr>
  </w:style>
  <w:style w:type="paragraph" w:customStyle="1" w:styleId="QnT-ChapterHead0">
    <w:name w:val="QnT - Chapter Head"/>
    <w:basedOn w:val="Normal"/>
    <w:autoRedefine/>
    <w:qFormat/>
    <w:rsid w:val="00B04AFB"/>
    <w:pPr>
      <w:pageBreakBefore/>
      <w:pBdr>
        <w:top w:val="single" w:sz="4" w:space="10" w:color="FFFFFF" w:themeColor="background1"/>
        <w:left w:val="single" w:sz="4" w:space="10" w:color="FFFFFF" w:themeColor="background1"/>
        <w:bottom w:val="single" w:sz="4" w:space="10" w:color="FFFFFF" w:themeColor="background1"/>
      </w:pBdr>
      <w:shd w:val="clear" w:color="auto" w:fill="00A4FF"/>
      <w:tabs>
        <w:tab w:val="left" w:pos="1476"/>
        <w:tab w:val="left" w:pos="3123"/>
      </w:tabs>
      <w:spacing w:before="600" w:line="240" w:lineRule="auto"/>
      <w:ind w:left="3060" w:hanging="3060"/>
      <w:jc w:val="left"/>
    </w:pPr>
    <w:rPr>
      <w:b/>
      <w:caps/>
      <w:color w:val="F2F2F2" w:themeColor="background1" w:themeShade="F2"/>
      <w:sz w:val="40"/>
    </w:rPr>
  </w:style>
  <w:style w:type="paragraph" w:customStyle="1" w:styleId="QnT-Head40">
    <w:name w:val="QnT - Head 4"/>
    <w:basedOn w:val="Normal"/>
    <w:autoRedefine/>
    <w:qFormat/>
    <w:rsid w:val="00B04AFB"/>
    <w:pPr>
      <w:tabs>
        <w:tab w:val="left" w:pos="1089"/>
        <w:tab w:val="left" w:pos="1476"/>
      </w:tabs>
      <w:spacing w:line="240" w:lineRule="auto"/>
      <w:ind w:left="1071" w:hanging="1071"/>
      <w:jc w:val="left"/>
    </w:pPr>
  </w:style>
  <w:style w:type="paragraph" w:customStyle="1" w:styleId="QnT-Head50">
    <w:name w:val="QnT - Head 5"/>
    <w:basedOn w:val="Normal"/>
    <w:autoRedefine/>
    <w:qFormat/>
    <w:rsid w:val="00B04AFB"/>
    <w:pPr>
      <w:tabs>
        <w:tab w:val="left" w:pos="1242"/>
        <w:tab w:val="left" w:pos="1476"/>
      </w:tabs>
      <w:spacing w:line="240" w:lineRule="auto"/>
      <w:ind w:left="1215" w:hanging="1215"/>
      <w:jc w:val="left"/>
    </w:pPr>
  </w:style>
  <w:style w:type="paragraph" w:customStyle="1" w:styleId="QnT-Figureline">
    <w:name w:val="QnT - Figure line"/>
    <w:basedOn w:val="Normal"/>
    <w:autoRedefine/>
    <w:qFormat/>
    <w:rsid w:val="00B04AFB"/>
    <w:pPr>
      <w:pBdr>
        <w:bottom w:val="single" w:sz="4" w:space="1" w:color="7F7F7F" w:themeColor="text1" w:themeTint="80"/>
      </w:pBdr>
      <w:tabs>
        <w:tab w:val="right" w:pos="8928"/>
      </w:tabs>
      <w:spacing w:before="120" w:after="60" w:line="360" w:lineRule="auto"/>
      <w:jc w:val="center"/>
    </w:pPr>
    <w:rPr>
      <w:rFonts w:ascii="Arial" w:eastAsia="Times New Roman" w:hAnsi="Arial" w:cs="Times New Roman"/>
      <w:i/>
      <w:color w:val="auto"/>
      <w:sz w:val="16"/>
      <w:szCs w:val="20"/>
      <w:lang w:val="en-IN"/>
    </w:rPr>
  </w:style>
  <w:style w:type="table" w:styleId="LightShading-Accent1">
    <w:name w:val="Light Shading Accent 1"/>
    <w:basedOn w:val="TableNormal"/>
    <w:uiPriority w:val="60"/>
    <w:unhideWhenUsed/>
    <w:rsid w:val="00B04AFB"/>
    <w:rPr>
      <w:rFonts w:asciiTheme="minorHAnsi" w:eastAsiaTheme="minorHAnsi" w:hAnsiTheme="minorHAnsi" w:cstheme="minorBidi"/>
      <w:color w:val="0B5294" w:themeColor="accent1" w:themeShade="BF"/>
      <w:sz w:val="22"/>
      <w:szCs w:val="22"/>
      <w:lang w:val="en-US" w:eastAsia="en-US" w:bidi="ar-SA"/>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paragraph" w:customStyle="1" w:styleId="QnT-Head10">
    <w:name w:val="QnT - Head 1"/>
    <w:basedOn w:val="Normal"/>
    <w:autoRedefine/>
    <w:qFormat/>
    <w:rsid w:val="00B04AFB"/>
    <w:pPr>
      <w:tabs>
        <w:tab w:val="left" w:pos="720"/>
        <w:tab w:val="left" w:pos="1476"/>
      </w:tabs>
      <w:spacing w:after="100" w:line="240" w:lineRule="auto"/>
      <w:ind w:left="1440" w:hanging="720"/>
      <w:jc w:val="left"/>
    </w:pPr>
    <w:rPr>
      <w:rFonts w:ascii="Poppins" w:hAnsi="Poppins"/>
      <w:caps/>
      <w:color w:val="4B4B55"/>
      <w:spacing w:val="10"/>
      <w:sz w:val="30"/>
    </w:rPr>
  </w:style>
  <w:style w:type="paragraph" w:customStyle="1" w:styleId="QnT-Head20">
    <w:name w:val="QnT - Head 2"/>
    <w:basedOn w:val="Normal"/>
    <w:autoRedefine/>
    <w:qFormat/>
    <w:rsid w:val="00B04AFB"/>
    <w:pPr>
      <w:tabs>
        <w:tab w:val="left" w:pos="873"/>
        <w:tab w:val="left" w:pos="1476"/>
      </w:tabs>
      <w:spacing w:after="100" w:line="240" w:lineRule="auto"/>
      <w:ind w:left="850" w:hanging="850"/>
      <w:jc w:val="left"/>
    </w:pPr>
    <w:rPr>
      <w:caps/>
      <w:color w:val="009DD9" w:themeColor="accent2"/>
      <w:sz w:val="28"/>
    </w:rPr>
  </w:style>
  <w:style w:type="paragraph" w:customStyle="1" w:styleId="QnT-Head30">
    <w:name w:val="QnT - Head 3"/>
    <w:basedOn w:val="Normal"/>
    <w:autoRedefine/>
    <w:qFormat/>
    <w:rsid w:val="00B04AFB"/>
    <w:pPr>
      <w:tabs>
        <w:tab w:val="left" w:pos="981"/>
        <w:tab w:val="left" w:pos="1476"/>
      </w:tabs>
      <w:spacing w:after="100" w:line="240" w:lineRule="auto"/>
      <w:ind w:left="965" w:hanging="965"/>
      <w:jc w:val="left"/>
    </w:pPr>
    <w:rPr>
      <w:sz w:val="24"/>
    </w:rPr>
  </w:style>
  <w:style w:type="paragraph" w:customStyle="1" w:styleId="QnT-Table1-Values">
    <w:name w:val="QnT - Table 1 - Values"/>
    <w:basedOn w:val="Normal"/>
    <w:autoRedefine/>
    <w:qFormat/>
    <w:rsid w:val="00B04AFB"/>
    <w:pPr>
      <w:spacing w:before="80" w:after="0"/>
      <w:jc w:val="right"/>
    </w:pPr>
    <w:rPr>
      <w:rFonts w:ascii="Roboto Condensed" w:hAnsi="Roboto Condensed"/>
      <w:w w:val="90"/>
      <w:kern w:val="2"/>
      <w:sz w:val="17"/>
    </w:rPr>
  </w:style>
  <w:style w:type="table" w:styleId="ListTable6Colorful-Accent3">
    <w:name w:val="List Table 6 Colorful Accent 3"/>
    <w:basedOn w:val="TableNormal"/>
    <w:uiPriority w:val="51"/>
    <w:rsid w:val="00B04AFB"/>
    <w:rPr>
      <w:rFonts w:asciiTheme="minorHAnsi" w:eastAsiaTheme="minorHAnsi" w:hAnsiTheme="minorHAnsi" w:cstheme="minorBidi"/>
      <w:color w:val="089BA2" w:themeColor="accent3" w:themeShade="BF"/>
      <w:sz w:val="22"/>
      <w:szCs w:val="22"/>
      <w:lang w:val="en-US" w:eastAsia="en-US" w:bidi="ar-SA"/>
    </w:rPr>
    <w:tblPr>
      <w:tblStyleRowBandSize w:val="1"/>
      <w:tblStyleColBandSize w:val="1"/>
      <w:tblBorders>
        <w:top w:val="single" w:sz="4" w:space="0" w:color="0BD0D9" w:themeColor="accent3"/>
        <w:bottom w:val="single" w:sz="4" w:space="0" w:color="0BD0D9" w:themeColor="accent3"/>
      </w:tblBorders>
    </w:tblPr>
    <w:tblStylePr w:type="firstRow">
      <w:rPr>
        <w:b/>
        <w:bCs/>
      </w:rPr>
      <w:tblPr/>
      <w:tcPr>
        <w:tcBorders>
          <w:bottom w:val="single" w:sz="4" w:space="0" w:color="0BD0D9" w:themeColor="accent3"/>
        </w:tcBorders>
      </w:tcPr>
    </w:tblStylePr>
    <w:tblStylePr w:type="lastRow">
      <w:rPr>
        <w:b/>
        <w:bCs/>
      </w:rPr>
      <w:tblPr/>
      <w:tcPr>
        <w:tcBorders>
          <w:top w:val="double" w:sz="4" w:space="0" w:color="0BD0D9" w:themeColor="accent3"/>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LightShading-Accent6">
    <w:name w:val="Light Shading Accent 6"/>
    <w:basedOn w:val="TableNormal"/>
    <w:uiPriority w:val="60"/>
    <w:semiHidden/>
    <w:unhideWhenUsed/>
    <w:rsid w:val="00B04AFB"/>
    <w:rPr>
      <w:rFonts w:asciiTheme="minorHAnsi" w:eastAsiaTheme="minorHAnsi" w:hAnsiTheme="minorHAnsi" w:cstheme="minorBidi"/>
      <w:color w:val="7D9532" w:themeColor="accent6" w:themeShade="BF"/>
      <w:sz w:val="22"/>
      <w:szCs w:val="22"/>
      <w:lang w:val="en-US" w:eastAsia="en-US" w:bidi="ar-SA"/>
    </w:rPr>
    <w:tblPr>
      <w:tblStyleRowBandSize w:val="1"/>
      <w:tblStyleColBandSize w:val="1"/>
      <w:tblBorders>
        <w:top w:val="single" w:sz="8" w:space="0" w:color="A5C249" w:themeColor="accent6"/>
        <w:bottom w:val="single" w:sz="8" w:space="0" w:color="A5C249" w:themeColor="accent6"/>
      </w:tblBorders>
    </w:tblPr>
    <w:tblStylePr w:type="fir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la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left w:val="nil"/>
          <w:right w:val="nil"/>
          <w:insideH w:val="nil"/>
          <w:insideV w:val="nil"/>
        </w:tcBorders>
        <w:shd w:val="clear" w:color="auto" w:fill="E8F0D1" w:themeFill="accent6" w:themeFillTint="3F"/>
      </w:tcPr>
    </w:tblStylePr>
  </w:style>
  <w:style w:type="paragraph" w:customStyle="1" w:styleId="subbullet">
    <w:name w:val="sub bullet"/>
    <w:basedOn w:val="QnT-Bullet"/>
    <w:autoRedefine/>
    <w:rsid w:val="00B04AFB"/>
    <w:pPr>
      <w:numPr>
        <w:ilvl w:val="1"/>
      </w:numPr>
      <w:tabs>
        <w:tab w:val="left" w:pos="1152"/>
      </w:tabs>
    </w:pPr>
  </w:style>
  <w:style w:type="paragraph" w:customStyle="1" w:styleId="QnT-Q1">
    <w:name w:val="QnT - Q 1."/>
    <w:basedOn w:val="Normal"/>
    <w:autoRedefine/>
    <w:rsid w:val="00B04AFB"/>
    <w:pPr>
      <w:keepNext/>
      <w:keepLines/>
      <w:numPr>
        <w:numId w:val="5"/>
      </w:numPr>
      <w:tabs>
        <w:tab w:val="clear" w:pos="360"/>
        <w:tab w:val="left" w:pos="720"/>
      </w:tabs>
      <w:spacing w:before="120"/>
      <w:ind w:left="720" w:hanging="720"/>
      <w:jc w:val="left"/>
    </w:pPr>
    <w:rPr>
      <w:rFonts w:eastAsia="Times New Roman" w:cs="Times New Roman"/>
      <w:b/>
      <w:color w:val="012C58"/>
      <w:szCs w:val="20"/>
    </w:rPr>
  </w:style>
  <w:style w:type="paragraph" w:customStyle="1" w:styleId="QnT-Table2-left">
    <w:name w:val="QnT - Table 2 - left"/>
    <w:basedOn w:val="Normal"/>
    <w:autoRedefine/>
    <w:qFormat/>
    <w:rsid w:val="00B04AFB"/>
    <w:pPr>
      <w:spacing w:before="100" w:after="60"/>
      <w:jc w:val="left"/>
    </w:pPr>
    <w:rPr>
      <w:rFonts w:asciiTheme="minorHAnsi" w:eastAsia="Verdana" w:hAnsiTheme="minorHAnsi" w:cs="Arial"/>
      <w:b/>
      <w:color w:val="262626" w:themeColor="text1" w:themeTint="D9"/>
      <w:w w:val="95"/>
      <w:sz w:val="18"/>
      <w:szCs w:val="20"/>
    </w:rPr>
  </w:style>
  <w:style w:type="paragraph" w:customStyle="1" w:styleId="QnT-Table2-Justify">
    <w:name w:val="QnT - Table 2 - Justify"/>
    <w:basedOn w:val="Normal"/>
    <w:autoRedefine/>
    <w:qFormat/>
    <w:rsid w:val="00B04AFB"/>
    <w:pPr>
      <w:spacing w:before="100" w:after="60"/>
      <w:ind w:left="29" w:right="72"/>
    </w:pPr>
    <w:rPr>
      <w:rFonts w:ascii="Poppins" w:eastAsia="Batang" w:hAnsi="Poppins" w:cs="Times New Roman"/>
      <w:color w:val="262626" w:themeColor="text1" w:themeTint="D9"/>
      <w:sz w:val="18"/>
      <w:szCs w:val="24"/>
      <w:lang w:eastAsia="ko-KR"/>
    </w:rPr>
  </w:style>
  <w:style w:type="character" w:customStyle="1" w:styleId="secondsubnav">
    <w:name w:val="secondsubnav"/>
    <w:basedOn w:val="DefaultParagraphFont"/>
    <w:rsid w:val="00B04AFB"/>
  </w:style>
  <w:style w:type="character" w:styleId="Strong">
    <w:name w:val="Strong"/>
    <w:basedOn w:val="DefaultParagraphFont"/>
    <w:uiPriority w:val="22"/>
    <w:qFormat/>
    <w:rsid w:val="00B04AFB"/>
    <w:rPr>
      <w:b/>
      <w:bCs/>
    </w:rPr>
  </w:style>
  <w:style w:type="character" w:styleId="Emphasis">
    <w:name w:val="Emphasis"/>
    <w:basedOn w:val="DefaultParagraphFont"/>
    <w:uiPriority w:val="20"/>
    <w:qFormat/>
    <w:rsid w:val="00B04AFB"/>
    <w:rPr>
      <w:i/>
      <w:iCs/>
    </w:rPr>
  </w:style>
  <w:style w:type="paragraph" w:styleId="TOC7">
    <w:name w:val="toc 7"/>
    <w:basedOn w:val="Normal"/>
    <w:next w:val="Normal"/>
    <w:autoRedefine/>
    <w:uiPriority w:val="39"/>
    <w:unhideWhenUsed/>
    <w:rsid w:val="00B04AFB"/>
    <w:pPr>
      <w:spacing w:after="100"/>
      <w:ind w:left="1320"/>
    </w:pPr>
    <w:rPr>
      <w:rFonts w:ascii="Verdana" w:eastAsiaTheme="minorEastAsia" w:hAnsi="Verdana"/>
    </w:rPr>
  </w:style>
  <w:style w:type="paragraph" w:styleId="TOC8">
    <w:name w:val="toc 8"/>
    <w:basedOn w:val="Normal"/>
    <w:next w:val="Normal"/>
    <w:autoRedefine/>
    <w:uiPriority w:val="39"/>
    <w:unhideWhenUsed/>
    <w:rsid w:val="00B04AFB"/>
    <w:pPr>
      <w:spacing w:after="100"/>
      <w:ind w:left="1540"/>
    </w:pPr>
    <w:rPr>
      <w:rFonts w:ascii="Verdana" w:eastAsiaTheme="minorEastAsia" w:hAnsi="Verdana"/>
    </w:rPr>
  </w:style>
  <w:style w:type="paragraph" w:styleId="TOC9">
    <w:name w:val="toc 9"/>
    <w:basedOn w:val="Normal"/>
    <w:next w:val="Normal"/>
    <w:link w:val="TOC9Char"/>
    <w:autoRedefine/>
    <w:uiPriority w:val="39"/>
    <w:unhideWhenUsed/>
    <w:rsid w:val="00B04AFB"/>
    <w:pPr>
      <w:spacing w:after="100"/>
      <w:ind w:left="1760"/>
    </w:pPr>
    <w:rPr>
      <w:rFonts w:ascii="Verdana" w:eastAsiaTheme="minorEastAsia" w:hAnsi="Verdana"/>
    </w:rPr>
  </w:style>
  <w:style w:type="character" w:styleId="SubtleEmphasis">
    <w:name w:val="Subtle Emphasis"/>
    <w:basedOn w:val="DefaultParagraphFont"/>
    <w:uiPriority w:val="19"/>
    <w:qFormat/>
    <w:rsid w:val="00B04AFB"/>
    <w:rPr>
      <w:i/>
      <w:iCs/>
      <w:color w:val="404040" w:themeColor="text1" w:themeTint="BF"/>
    </w:rPr>
  </w:style>
  <w:style w:type="paragraph" w:styleId="Revision">
    <w:name w:val="Revision"/>
    <w:hidden/>
    <w:uiPriority w:val="99"/>
    <w:semiHidden/>
    <w:rsid w:val="00B04AFB"/>
    <w:rPr>
      <w:rFonts w:ascii="Verdana" w:eastAsiaTheme="minorHAnsi" w:hAnsi="Verdana" w:cstheme="minorBidi"/>
      <w:color w:val="0D0D0D" w:themeColor="text1" w:themeTint="F2"/>
      <w:szCs w:val="22"/>
      <w:lang w:val="en-US" w:eastAsia="en-US" w:bidi="ar-SA"/>
    </w:rPr>
  </w:style>
  <w:style w:type="table" w:customStyle="1" w:styleId="LightShading-Accent11">
    <w:name w:val="Light Shading - Accent 11"/>
    <w:basedOn w:val="TableNormal"/>
    <w:uiPriority w:val="60"/>
    <w:semiHidden/>
    <w:unhideWhenUsed/>
    <w:rsid w:val="00B04AFB"/>
    <w:rPr>
      <w:rFonts w:asciiTheme="minorHAnsi" w:eastAsiaTheme="minorHAnsi" w:hAnsiTheme="minorHAnsi" w:cstheme="minorBidi"/>
      <w:color w:val="0B5294" w:themeColor="accent1" w:themeShade="BF"/>
      <w:sz w:val="22"/>
      <w:szCs w:val="22"/>
      <w:lang w:val="en-US" w:eastAsia="en-US" w:bidi="ar-SA"/>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character" w:customStyle="1" w:styleId="style4">
    <w:name w:val="style4"/>
    <w:basedOn w:val="DefaultParagraphFont"/>
    <w:rsid w:val="00B04AFB"/>
  </w:style>
  <w:style w:type="character" w:customStyle="1" w:styleId="Mention1">
    <w:name w:val="Mention1"/>
    <w:basedOn w:val="DefaultParagraphFont"/>
    <w:uiPriority w:val="99"/>
    <w:semiHidden/>
    <w:unhideWhenUsed/>
    <w:rsid w:val="00B04AFB"/>
    <w:rPr>
      <w:color w:val="2B579A"/>
      <w:shd w:val="clear" w:color="auto" w:fill="E6E6E6"/>
    </w:rPr>
  </w:style>
  <w:style w:type="character" w:customStyle="1" w:styleId="profile">
    <w:name w:val="profile"/>
    <w:basedOn w:val="DefaultParagraphFont"/>
    <w:rsid w:val="00B04AFB"/>
  </w:style>
  <w:style w:type="character" w:customStyle="1" w:styleId="smaller">
    <w:name w:val="smaller"/>
    <w:basedOn w:val="DefaultParagraphFont"/>
    <w:rsid w:val="00B04AFB"/>
  </w:style>
  <w:style w:type="character" w:customStyle="1" w:styleId="street-address">
    <w:name w:val="street-address"/>
    <w:basedOn w:val="DefaultParagraphFont"/>
    <w:rsid w:val="00B04AFB"/>
  </w:style>
  <w:style w:type="character" w:customStyle="1" w:styleId="skypetbinnertext">
    <w:name w:val="skype_tb_innertext"/>
    <w:basedOn w:val="DefaultParagraphFont"/>
    <w:rsid w:val="00B04AFB"/>
  </w:style>
  <w:style w:type="character" w:customStyle="1" w:styleId="st">
    <w:name w:val="st"/>
    <w:basedOn w:val="DefaultParagraphFont"/>
    <w:rsid w:val="00B04AFB"/>
  </w:style>
  <w:style w:type="table" w:styleId="LightShading-Accent4">
    <w:name w:val="Light Shading Accent 4"/>
    <w:basedOn w:val="TableNormal"/>
    <w:uiPriority w:val="60"/>
    <w:rsid w:val="00B04AFB"/>
    <w:rPr>
      <w:rFonts w:asciiTheme="minorHAnsi" w:eastAsiaTheme="minorHAnsi" w:hAnsiTheme="minorHAnsi" w:cstheme="minorBidi"/>
      <w:color w:val="0C9A73" w:themeColor="accent4" w:themeShade="BF"/>
      <w:sz w:val="22"/>
      <w:szCs w:val="22"/>
      <w:lang w:val="en-US" w:eastAsia="en-US" w:bidi="ar-SA"/>
    </w:rPr>
    <w:tblPr>
      <w:tblStyleRowBandSize w:val="1"/>
      <w:tblStyleColBandSize w:val="1"/>
      <w:tblBorders>
        <w:top w:val="single" w:sz="8" w:space="0" w:color="10CF9B" w:themeColor="accent4"/>
        <w:bottom w:val="single" w:sz="8" w:space="0" w:color="10CF9B" w:themeColor="accent4"/>
      </w:tblBorders>
    </w:tblPr>
    <w:tblStylePr w:type="fir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la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left w:val="nil"/>
          <w:right w:val="nil"/>
          <w:insideH w:val="nil"/>
          <w:insideV w:val="nil"/>
        </w:tcBorders>
        <w:shd w:val="clear" w:color="auto" w:fill="BDFAE9" w:themeFill="accent4" w:themeFillTint="3F"/>
      </w:tcPr>
    </w:tblStylePr>
  </w:style>
  <w:style w:type="paragraph" w:styleId="ListBullet2">
    <w:name w:val="List Bullet 2"/>
    <w:basedOn w:val="Normal"/>
    <w:autoRedefine/>
    <w:uiPriority w:val="99"/>
    <w:unhideWhenUsed/>
    <w:rsid w:val="00B04AFB"/>
    <w:pPr>
      <w:numPr>
        <w:numId w:val="8"/>
      </w:numPr>
      <w:tabs>
        <w:tab w:val="left" w:pos="567"/>
      </w:tabs>
      <w:spacing w:after="80" w:line="240" w:lineRule="auto"/>
      <w:ind w:left="548" w:hanging="274"/>
      <w:jc w:val="left"/>
    </w:pPr>
    <w:rPr>
      <w:rFonts w:eastAsia="Times New Roman" w:cs="Times New Roman"/>
      <w:sz w:val="16"/>
      <w:szCs w:val="20"/>
      <w:lang w:eastAsia="en-US"/>
    </w:rPr>
  </w:style>
  <w:style w:type="paragraph" w:customStyle="1" w:styleId="QnT-Table-Bold">
    <w:name w:val="QnT - Table - Bold"/>
    <w:basedOn w:val="Normal"/>
    <w:autoRedefine/>
    <w:qFormat/>
    <w:rsid w:val="00B04AFB"/>
    <w:pPr>
      <w:spacing w:before="120" w:after="120" w:line="240" w:lineRule="auto"/>
      <w:jc w:val="center"/>
    </w:pPr>
    <w:rPr>
      <w:rFonts w:eastAsia="Times New Roman" w:cs="Poppins Light"/>
      <w:b/>
      <w:color w:val="262626"/>
      <w:szCs w:val="20"/>
      <w:lang w:eastAsia="en-US"/>
    </w:rPr>
  </w:style>
  <w:style w:type="paragraph" w:customStyle="1" w:styleId="QnT-Footer">
    <w:name w:val="QnT - Footer"/>
    <w:basedOn w:val="Normal"/>
    <w:qFormat/>
    <w:rsid w:val="00B04AFB"/>
    <w:pPr>
      <w:jc w:val="left"/>
    </w:pPr>
    <w:rPr>
      <w:rFonts w:cs="Segoe UI"/>
      <w:i/>
      <w:color w:val="7F7F7F" w:themeColor="text1" w:themeTint="80"/>
      <w:sz w:val="16"/>
      <w:szCs w:val="18"/>
    </w:rPr>
  </w:style>
  <w:style w:type="paragraph" w:customStyle="1" w:styleId="QnT-Pagenumbers">
    <w:name w:val="QnT - Pagenumbers"/>
    <w:basedOn w:val="Normal"/>
    <w:autoRedefine/>
    <w:qFormat/>
    <w:rsid w:val="00B04AFB"/>
    <w:pPr>
      <w:spacing w:after="0"/>
      <w:jc w:val="right"/>
    </w:pPr>
    <w:rPr>
      <w:color w:val="4B4B55"/>
      <w:sz w:val="18"/>
      <w:szCs w:val="18"/>
    </w:rPr>
  </w:style>
  <w:style w:type="table" w:customStyle="1" w:styleId="QnT-Table2">
    <w:name w:val="QnT - Table 2"/>
    <w:basedOn w:val="TableNormal"/>
    <w:uiPriority w:val="99"/>
    <w:rsid w:val="00B04AFB"/>
    <w:rPr>
      <w:rFonts w:ascii="Poppins Light" w:hAnsi="Poppins Light"/>
      <w:color w:val="262626" w:themeColor="text1" w:themeTint="D9"/>
      <w:sz w:val="18"/>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FFFFFF" w:themeFill="background1"/>
      <w:vAlign w:val="center"/>
    </w:tcPr>
    <w:tblStylePr w:type="firstRow">
      <w:pPr>
        <w:jc w:val="left"/>
      </w:pPr>
      <w:rPr>
        <w:rFonts w:ascii="Poppins Light" w:hAnsi="Poppins Light"/>
        <w:color w:val="F2F2F2" w:themeColor="background1" w:themeShade="F2"/>
        <w:sz w:val="20"/>
      </w:rPr>
      <w:tblPr/>
      <w:tcPr>
        <w:shd w:val="clear" w:color="auto" w:fill="0F6FC6" w:themeFill="accent1"/>
      </w:tcPr>
    </w:tblStylePr>
    <w:tblStylePr w:type="firstCol">
      <w:rPr>
        <w:color w:val="262626" w:themeColor="text1" w:themeTint="D9"/>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cBorders>
        <w:shd w:val="clear" w:color="auto" w:fill="F2F2F2" w:themeFill="background1" w:themeFillShade="F2"/>
      </w:tcPr>
    </w:tblStylePr>
    <w:tblStylePr w:type="band1Vert">
      <w:tblPr/>
      <w:tcPr>
        <w:shd w:val="clear" w:color="auto" w:fill="FFFFFF" w:themeFill="background1"/>
      </w:tcPr>
    </w:tblStylePr>
    <w:tblStylePr w:type="band2Vert">
      <w:tblPr/>
      <w:tcPr>
        <w:shd w:val="clear" w:color="auto" w:fill="FFFFFF" w:themeFill="background1"/>
      </w:tcPr>
    </w:tblStylePr>
    <w:tblStylePr w:type="band1Horz">
      <w:pPr>
        <w:jc w:val="left"/>
      </w:pPr>
      <w:rPr>
        <w:rFonts w:ascii="Poppins Light" w:hAnsi="Poppins Light"/>
        <w:color w:val="404040" w:themeColor="text1" w:themeTint="BF"/>
        <w:sz w:val="18"/>
      </w:rPr>
      <w:tblPr/>
      <w:tcPr>
        <w:shd w:val="clear" w:color="auto" w:fill="FFFFFF" w:themeFill="background1"/>
      </w:tcPr>
    </w:tblStylePr>
    <w:tblStylePr w:type="band2Horz">
      <w:rPr>
        <w:rFonts w:ascii="Poppins Light" w:hAnsi="Poppins Light"/>
        <w:sz w:val="18"/>
      </w:rPr>
      <w:tblPr/>
      <w:tcPr>
        <w:shd w:val="clear" w:color="auto" w:fill="FFFFFF" w:themeFill="background1"/>
      </w:tcPr>
    </w:tblStylePr>
  </w:style>
  <w:style w:type="paragraph" w:customStyle="1" w:styleId="QnT-Table2-header">
    <w:name w:val="QnT - Table 2 - header"/>
    <w:basedOn w:val="QnT-Table1-header"/>
    <w:autoRedefine/>
    <w:qFormat/>
    <w:rsid w:val="00B04AFB"/>
    <w:pPr>
      <w:spacing w:beforeLines="40" w:before="40" w:afterLines="40" w:after="40"/>
    </w:pPr>
    <w:rPr>
      <w:b/>
    </w:rPr>
  </w:style>
  <w:style w:type="paragraph" w:customStyle="1" w:styleId="QnT-Chapterhead">
    <w:name w:val="QnT - Chapter_head"/>
    <w:basedOn w:val="Normal"/>
    <w:autoRedefine/>
    <w:qFormat/>
    <w:rsid w:val="00B04AFB"/>
    <w:pPr>
      <w:pageBreakBefore/>
      <w:numPr>
        <w:numId w:val="10"/>
      </w:numPr>
      <w:pBdr>
        <w:top w:val="single" w:sz="4" w:space="5" w:color="FFFFFF" w:themeColor="background1"/>
        <w:left w:val="single" w:sz="4" w:space="10" w:color="FFFFFF" w:themeColor="background1"/>
        <w:bottom w:val="single" w:sz="4" w:space="5" w:color="FFFFFF" w:themeColor="background1"/>
      </w:pBdr>
      <w:shd w:val="clear" w:color="auto" w:fill="00A4FF"/>
      <w:tabs>
        <w:tab w:val="left" w:pos="1476"/>
        <w:tab w:val="left" w:pos="3123"/>
      </w:tabs>
      <w:spacing w:before="600" w:line="240" w:lineRule="auto"/>
      <w:jc w:val="left"/>
    </w:pPr>
    <w:rPr>
      <w:caps/>
      <w:color w:val="F2F2F2" w:themeColor="background1" w:themeShade="F2"/>
      <w:sz w:val="40"/>
    </w:rPr>
  </w:style>
  <w:style w:type="paragraph" w:customStyle="1" w:styleId="QnT-Head1">
    <w:name w:val="QnT - Head_1"/>
    <w:basedOn w:val="Normal"/>
    <w:autoRedefine/>
    <w:qFormat/>
    <w:rsid w:val="00B04AFB"/>
    <w:pPr>
      <w:numPr>
        <w:ilvl w:val="1"/>
        <w:numId w:val="10"/>
      </w:numPr>
      <w:tabs>
        <w:tab w:val="left" w:pos="990"/>
      </w:tabs>
      <w:spacing w:after="140" w:line="240" w:lineRule="auto"/>
      <w:ind w:left="954" w:hanging="954"/>
      <w:jc w:val="left"/>
    </w:pPr>
    <w:rPr>
      <w:rFonts w:ascii="Poppins" w:hAnsi="Poppins"/>
      <w:caps/>
      <w:color w:val="4B4B55"/>
      <w:spacing w:val="10"/>
      <w:sz w:val="32"/>
    </w:rPr>
  </w:style>
  <w:style w:type="paragraph" w:customStyle="1" w:styleId="QnT-Head2">
    <w:name w:val="QnT - Head_2"/>
    <w:basedOn w:val="Normal"/>
    <w:autoRedefine/>
    <w:qFormat/>
    <w:rsid w:val="00B04AFB"/>
    <w:pPr>
      <w:numPr>
        <w:ilvl w:val="2"/>
        <w:numId w:val="10"/>
      </w:numPr>
      <w:tabs>
        <w:tab w:val="left" w:pos="1125"/>
      </w:tabs>
      <w:spacing w:after="140" w:line="240" w:lineRule="auto"/>
      <w:ind w:left="972" w:hanging="972"/>
      <w:jc w:val="left"/>
    </w:pPr>
    <w:rPr>
      <w:rFonts w:ascii="Poppins" w:hAnsi="Poppins"/>
      <w:caps/>
      <w:noProof/>
      <w:color w:val="009DD9" w:themeColor="accent2"/>
      <w:sz w:val="28"/>
    </w:rPr>
  </w:style>
  <w:style w:type="paragraph" w:customStyle="1" w:styleId="QnT-Head3">
    <w:name w:val="QnT - Head_3"/>
    <w:basedOn w:val="Normal"/>
    <w:next w:val="QnT-Head30"/>
    <w:autoRedefine/>
    <w:qFormat/>
    <w:rsid w:val="00B04AFB"/>
    <w:pPr>
      <w:numPr>
        <w:ilvl w:val="3"/>
        <w:numId w:val="10"/>
      </w:numPr>
      <w:tabs>
        <w:tab w:val="left" w:pos="1170"/>
      </w:tabs>
      <w:spacing w:after="140" w:line="240" w:lineRule="auto"/>
      <w:ind w:left="1138" w:hanging="1138"/>
      <w:jc w:val="left"/>
    </w:pPr>
    <w:rPr>
      <w:rFonts w:ascii="Poppins" w:hAnsi="Poppins"/>
      <w:sz w:val="26"/>
    </w:rPr>
  </w:style>
  <w:style w:type="paragraph" w:customStyle="1" w:styleId="QnT-Head4">
    <w:name w:val="QnT - Head_4"/>
    <w:basedOn w:val="Normal"/>
    <w:next w:val="QnT-Head40"/>
    <w:autoRedefine/>
    <w:qFormat/>
    <w:rsid w:val="00B04AFB"/>
    <w:pPr>
      <w:numPr>
        <w:ilvl w:val="4"/>
        <w:numId w:val="10"/>
      </w:numPr>
      <w:tabs>
        <w:tab w:val="left" w:pos="1179"/>
      </w:tabs>
      <w:spacing w:after="140" w:line="240" w:lineRule="auto"/>
      <w:ind w:left="1170" w:hanging="1170"/>
      <w:jc w:val="left"/>
    </w:pPr>
    <w:rPr>
      <w:rFonts w:ascii="Poppins" w:hAnsi="Poppins"/>
      <w:sz w:val="24"/>
    </w:rPr>
  </w:style>
  <w:style w:type="paragraph" w:customStyle="1" w:styleId="QnT-Head5">
    <w:name w:val="QnT - Head_5"/>
    <w:basedOn w:val="Normal"/>
    <w:autoRedefine/>
    <w:qFormat/>
    <w:rsid w:val="00B04AFB"/>
    <w:pPr>
      <w:numPr>
        <w:ilvl w:val="5"/>
        <w:numId w:val="10"/>
      </w:numPr>
      <w:tabs>
        <w:tab w:val="left" w:pos="1314"/>
      </w:tabs>
      <w:spacing w:after="140" w:line="240" w:lineRule="auto"/>
      <w:ind w:left="1305" w:hanging="1305"/>
      <w:jc w:val="left"/>
    </w:pPr>
    <w:rPr>
      <w:rFonts w:ascii="Poppins" w:hAnsi="Poppins"/>
    </w:rPr>
  </w:style>
  <w:style w:type="paragraph" w:styleId="Header">
    <w:name w:val="header"/>
    <w:basedOn w:val="Normal"/>
    <w:link w:val="HeaderChar"/>
    <w:uiPriority w:val="99"/>
    <w:unhideWhenUsed/>
    <w:rsid w:val="00B04AFB"/>
    <w:pPr>
      <w:tabs>
        <w:tab w:val="clear" w:pos="15264"/>
        <w:tab w:val="center" w:pos="4513"/>
        <w:tab w:val="right" w:pos="9026"/>
      </w:tabs>
      <w:spacing w:after="0" w:line="240" w:lineRule="auto"/>
    </w:pPr>
  </w:style>
  <w:style w:type="character" w:customStyle="1" w:styleId="HeaderChar">
    <w:name w:val="Header Char"/>
    <w:basedOn w:val="DefaultParagraphFont"/>
    <w:link w:val="Header"/>
    <w:uiPriority w:val="99"/>
    <w:rsid w:val="00B04AFB"/>
    <w:rPr>
      <w:rFonts w:asciiTheme="majorHAnsi" w:eastAsiaTheme="minorHAnsi" w:hAnsiTheme="majorHAnsi" w:cstheme="minorBidi"/>
      <w:color w:val="000000" w:themeColor="text1"/>
      <w:sz w:val="22"/>
      <w:szCs w:val="22"/>
      <w:lang w:val="en-US" w:bidi="ar-SA"/>
    </w:rPr>
  </w:style>
  <w:style w:type="paragraph" w:styleId="Footer">
    <w:name w:val="footer"/>
    <w:basedOn w:val="Normal"/>
    <w:link w:val="FooterChar"/>
    <w:uiPriority w:val="99"/>
    <w:unhideWhenUsed/>
    <w:rsid w:val="00B04AFB"/>
    <w:pPr>
      <w:tabs>
        <w:tab w:val="clear" w:pos="15264"/>
        <w:tab w:val="center" w:pos="4513"/>
        <w:tab w:val="right" w:pos="9026"/>
      </w:tabs>
      <w:spacing w:after="0" w:line="240" w:lineRule="auto"/>
    </w:pPr>
  </w:style>
  <w:style w:type="character" w:customStyle="1" w:styleId="FooterChar">
    <w:name w:val="Footer Char"/>
    <w:basedOn w:val="DefaultParagraphFont"/>
    <w:link w:val="Footer"/>
    <w:uiPriority w:val="99"/>
    <w:rsid w:val="00B04AFB"/>
    <w:rPr>
      <w:rFonts w:asciiTheme="majorHAnsi" w:eastAsiaTheme="minorHAnsi" w:hAnsiTheme="majorHAnsi" w:cstheme="minorBidi"/>
      <w:color w:val="000000" w:themeColor="text1"/>
      <w:sz w:val="22"/>
      <w:szCs w:val="22"/>
      <w:lang w:val="en-US" w:bidi="ar-SA"/>
    </w:rPr>
  </w:style>
  <w:style w:type="paragraph" w:customStyle="1" w:styleId="QnT-Boldtext">
    <w:name w:val="QnT - Bold text"/>
    <w:basedOn w:val="QnT-Boldtext1"/>
    <w:autoRedefine/>
    <w:qFormat/>
    <w:rsid w:val="00B04AFB"/>
    <w:rPr>
      <w:sz w:val="28"/>
    </w:rPr>
  </w:style>
  <w:style w:type="paragraph" w:customStyle="1" w:styleId="QnT-TOC-Headone">
    <w:name w:val="QnT - TOC - Head one"/>
    <w:basedOn w:val="TOC2"/>
    <w:autoRedefine/>
    <w:qFormat/>
    <w:rsid w:val="00B04AFB"/>
    <w:pPr>
      <w:ind w:left="1980" w:hanging="783"/>
    </w:pPr>
  </w:style>
  <w:style w:type="paragraph" w:customStyle="1" w:styleId="QnT-TOC-Headtwo">
    <w:name w:val="QnT - TOC - Head two"/>
    <w:basedOn w:val="TOC3"/>
    <w:autoRedefine/>
    <w:qFormat/>
    <w:rsid w:val="00B04AFB"/>
    <w:pPr>
      <w:tabs>
        <w:tab w:val="left" w:pos="2367"/>
      </w:tabs>
      <w:ind w:left="2340" w:hanging="855"/>
    </w:pPr>
  </w:style>
  <w:style w:type="paragraph" w:customStyle="1" w:styleId="QnT-TOC-Headthree">
    <w:name w:val="QnT - TOC - Head three"/>
    <w:basedOn w:val="TOC4"/>
    <w:autoRedefine/>
    <w:qFormat/>
    <w:rsid w:val="00B04AFB"/>
    <w:pPr>
      <w:tabs>
        <w:tab w:val="left" w:pos="2781"/>
      </w:tabs>
      <w:ind w:left="2727" w:hanging="900"/>
    </w:pPr>
    <w:rPr>
      <w:color w:val="00A4FF"/>
    </w:rPr>
  </w:style>
  <w:style w:type="paragraph" w:customStyle="1" w:styleId="QnT-TOC-Headfour">
    <w:name w:val="QnT - TOC - Head four"/>
    <w:basedOn w:val="TOC5"/>
    <w:autoRedefine/>
    <w:qFormat/>
    <w:rsid w:val="00B04AFB"/>
    <w:pPr>
      <w:tabs>
        <w:tab w:val="left" w:pos="3267"/>
      </w:tabs>
      <w:ind w:left="3231" w:hanging="990"/>
    </w:pPr>
    <w:rPr>
      <w:color w:val="00A4FF"/>
    </w:rPr>
  </w:style>
  <w:style w:type="paragraph" w:customStyle="1" w:styleId="QnT-TOC-Headfive">
    <w:name w:val="QnT - TOC - Head five"/>
    <w:basedOn w:val="TOC6"/>
    <w:autoRedefine/>
    <w:qFormat/>
    <w:rsid w:val="00B04AFB"/>
    <w:pPr>
      <w:tabs>
        <w:tab w:val="left" w:pos="3708"/>
      </w:tabs>
      <w:ind w:left="3672" w:hanging="900"/>
    </w:pPr>
    <w:rPr>
      <w:rFonts w:ascii="Poppins Light" w:hAnsi="Poppins Light"/>
      <w:color w:val="00A4FF"/>
    </w:rPr>
  </w:style>
  <w:style w:type="paragraph" w:customStyle="1" w:styleId="Style1">
    <w:name w:val="Style1"/>
    <w:basedOn w:val="Normal"/>
    <w:link w:val="Style1Char"/>
    <w:autoRedefine/>
    <w:qFormat/>
    <w:rsid w:val="00B04AFB"/>
    <w:pPr>
      <w:tabs>
        <w:tab w:val="left" w:pos="1296"/>
      </w:tabs>
      <w:spacing w:line="264" w:lineRule="auto"/>
      <w:ind w:left="1267" w:hanging="1267"/>
      <w:jc w:val="left"/>
    </w:pPr>
  </w:style>
  <w:style w:type="paragraph" w:customStyle="1" w:styleId="QnT-LOT">
    <w:name w:val="QnT - LOT"/>
    <w:basedOn w:val="Normal"/>
    <w:autoRedefine/>
    <w:qFormat/>
    <w:rsid w:val="00B04AFB"/>
    <w:pPr>
      <w:numPr>
        <w:numId w:val="12"/>
      </w:numPr>
      <w:tabs>
        <w:tab w:val="left" w:pos="1494"/>
      </w:tabs>
      <w:spacing w:line="264" w:lineRule="auto"/>
      <w:jc w:val="left"/>
    </w:pPr>
    <w:rPr>
      <w:caps/>
    </w:rPr>
  </w:style>
  <w:style w:type="paragraph" w:customStyle="1" w:styleId="QnT-LOF">
    <w:name w:val="QnT - LOF"/>
    <w:basedOn w:val="Normal"/>
    <w:autoRedefine/>
    <w:qFormat/>
    <w:rsid w:val="00B04AFB"/>
    <w:pPr>
      <w:numPr>
        <w:numId w:val="13"/>
      </w:numPr>
      <w:tabs>
        <w:tab w:val="left" w:pos="1467"/>
      </w:tabs>
      <w:spacing w:line="264" w:lineRule="auto"/>
      <w:jc w:val="left"/>
    </w:pPr>
    <w:rPr>
      <w:caps/>
    </w:rPr>
  </w:style>
  <w:style w:type="paragraph" w:styleId="ListParagraph">
    <w:name w:val="List Paragraph"/>
    <w:aliases w:val="Head 1,Lists,list 1"/>
    <w:basedOn w:val="Normal"/>
    <w:next w:val="QnT-Head10"/>
    <w:link w:val="ListParagraphChar"/>
    <w:autoRedefine/>
    <w:uiPriority w:val="34"/>
    <w:qFormat/>
    <w:rsid w:val="00B04AFB"/>
    <w:pPr>
      <w:spacing w:line="312" w:lineRule="auto"/>
      <w:ind w:left="720"/>
      <w:contextualSpacing/>
      <w:jc w:val="left"/>
    </w:pPr>
  </w:style>
  <w:style w:type="paragraph" w:customStyle="1" w:styleId="QnT-Table1-RightCenter">
    <w:name w:val="QnT - Table 1 - Right Center"/>
    <w:basedOn w:val="Normal"/>
    <w:autoRedefine/>
    <w:qFormat/>
    <w:rsid w:val="00B04AFB"/>
    <w:pPr>
      <w:spacing w:before="80" w:after="0" w:line="312" w:lineRule="auto"/>
      <w:jc w:val="center"/>
    </w:pPr>
    <w:rPr>
      <w:rFonts w:asciiTheme="minorHAnsi" w:hAnsiTheme="minorHAnsi"/>
      <w:color w:val="262626" w:themeColor="text1" w:themeTint="D9"/>
      <w:w w:val="90"/>
      <w:lang w:eastAsia="en-US"/>
    </w:rPr>
  </w:style>
  <w:style w:type="paragraph" w:customStyle="1" w:styleId="QnT-Table1-Right">
    <w:name w:val="QnT - Table 1 - Right"/>
    <w:basedOn w:val="Normal"/>
    <w:autoRedefine/>
    <w:qFormat/>
    <w:rsid w:val="00B04AFB"/>
    <w:pPr>
      <w:spacing w:before="80" w:after="0" w:line="312" w:lineRule="auto"/>
      <w:jc w:val="right"/>
    </w:pPr>
    <w:rPr>
      <w:rFonts w:asciiTheme="minorHAnsi" w:hAnsiTheme="minorHAnsi"/>
      <w:w w:val="90"/>
      <w:kern w:val="2"/>
      <w:sz w:val="20"/>
    </w:rPr>
  </w:style>
  <w:style w:type="paragraph" w:customStyle="1" w:styleId="SourceNote">
    <w:name w:val="Source Note"/>
    <w:basedOn w:val="Normal"/>
    <w:link w:val="SourceNoteChar"/>
    <w:qFormat/>
    <w:rsid w:val="00B04AFB"/>
    <w:pPr>
      <w:tabs>
        <w:tab w:val="right" w:pos="8928"/>
      </w:tabs>
      <w:spacing w:before="120" w:line="312" w:lineRule="auto"/>
    </w:pPr>
    <w:rPr>
      <w:rFonts w:asciiTheme="minorHAnsi" w:eastAsia="Times New Roman" w:hAnsiTheme="minorHAnsi" w:cs="Times New Roman"/>
      <w:spacing w:val="-3"/>
      <w:lang w:val="en-GB"/>
    </w:rPr>
  </w:style>
  <w:style w:type="character" w:customStyle="1" w:styleId="SourceNoteChar">
    <w:name w:val="Source Note Char"/>
    <w:link w:val="SourceNote"/>
    <w:qFormat/>
    <w:rsid w:val="00B04AFB"/>
    <w:rPr>
      <w:rFonts w:asciiTheme="minorHAnsi" w:eastAsia="Times New Roman" w:hAnsiTheme="minorHAnsi"/>
      <w:color w:val="000000" w:themeColor="text1"/>
      <w:spacing w:val="-3"/>
      <w:sz w:val="22"/>
      <w:szCs w:val="22"/>
      <w:lang w:val="en-GB" w:bidi="ar-SA"/>
    </w:rPr>
  </w:style>
  <w:style w:type="paragraph" w:customStyle="1" w:styleId="Tablelist">
    <w:name w:val="Table list"/>
    <w:basedOn w:val="Caption"/>
    <w:next w:val="Caption"/>
    <w:autoRedefine/>
    <w:qFormat/>
    <w:rsid w:val="00B04AFB"/>
    <w:pPr>
      <w:keepNext/>
      <w:numPr>
        <w:numId w:val="14"/>
      </w:numPr>
      <w:tabs>
        <w:tab w:val="num" w:pos="360"/>
      </w:tabs>
      <w:spacing w:line="288" w:lineRule="auto"/>
      <w:ind w:left="360"/>
    </w:pPr>
    <w:rPr>
      <w:rFonts w:ascii="Euclid Circular A" w:hAnsi="Euclid Circular A"/>
      <w:i w:val="0"/>
      <w:iCs w:val="0"/>
      <w:color w:val="0D0D0D" w:themeColor="text1" w:themeTint="F2"/>
      <w:lang w:val="en-IN"/>
    </w:rPr>
  </w:style>
  <w:style w:type="paragraph" w:customStyle="1" w:styleId="table-style-01">
    <w:name w:val="table-style-01"/>
    <w:basedOn w:val="Normal"/>
    <w:link w:val="table-style-01Char"/>
    <w:qFormat/>
    <w:rsid w:val="00B04AFB"/>
    <w:pPr>
      <w:spacing w:before="40" w:after="40" w:line="240" w:lineRule="auto"/>
      <w:jc w:val="center"/>
    </w:pPr>
    <w:rPr>
      <w:rFonts w:ascii="Calibri" w:hAnsi="Calibri"/>
      <w:bCs/>
      <w:color w:val="auto"/>
      <w:sz w:val="21"/>
    </w:rPr>
  </w:style>
  <w:style w:type="character" w:customStyle="1" w:styleId="table-style-01Char">
    <w:name w:val="table-style-01 Char"/>
    <w:basedOn w:val="DefaultParagraphFont"/>
    <w:link w:val="table-style-01"/>
    <w:rsid w:val="00B04AFB"/>
    <w:rPr>
      <w:rFonts w:eastAsiaTheme="minorHAnsi" w:cstheme="minorBidi"/>
      <w:bCs/>
      <w:sz w:val="21"/>
      <w:szCs w:val="22"/>
      <w:lang w:val="en-US" w:bidi="ar-SA"/>
    </w:rPr>
  </w:style>
  <w:style w:type="table" w:styleId="ListTable4-Accent3">
    <w:name w:val="List Table 4 Accent 3"/>
    <w:basedOn w:val="TableNormal"/>
    <w:uiPriority w:val="49"/>
    <w:rsid w:val="00B04AFB"/>
    <w:rPr>
      <w:rFonts w:asciiTheme="minorHAnsi" w:eastAsiaTheme="minorHAnsi" w:hAnsiTheme="minorHAnsi" w:cstheme="minorBidi"/>
      <w:sz w:val="22"/>
      <w:szCs w:val="22"/>
      <w:lang w:val="ru-RU"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paragraph" w:styleId="Caption">
    <w:name w:val="caption"/>
    <w:basedOn w:val="Normal"/>
    <w:next w:val="Normal"/>
    <w:link w:val="CaptionChar"/>
    <w:uiPriority w:val="35"/>
    <w:unhideWhenUsed/>
    <w:qFormat/>
    <w:rsid w:val="00B04AFB"/>
    <w:pPr>
      <w:spacing w:line="240" w:lineRule="auto"/>
    </w:pPr>
    <w:rPr>
      <w:i/>
      <w:iCs/>
      <w:color w:val="17406D" w:themeColor="text2"/>
      <w:szCs w:val="18"/>
    </w:rPr>
  </w:style>
  <w:style w:type="paragraph" w:customStyle="1" w:styleId="TableHeader1">
    <w:name w:val="Table Header 1"/>
    <w:basedOn w:val="Normal"/>
    <w:link w:val="TableHeader1Char"/>
    <w:autoRedefine/>
    <w:qFormat/>
    <w:rsid w:val="00B04AFB"/>
    <w:pPr>
      <w:tabs>
        <w:tab w:val="center" w:pos="4513"/>
        <w:tab w:val="right" w:pos="9026"/>
      </w:tabs>
      <w:spacing w:before="120" w:after="120" w:line="312" w:lineRule="auto"/>
      <w:ind w:left="6"/>
      <w:jc w:val="center"/>
    </w:pPr>
    <w:rPr>
      <w:rFonts w:ascii="Volte" w:eastAsia="Calibri" w:hAnsi="Volte" w:cs="Calibri"/>
      <w:b/>
      <w:bCs/>
      <w:szCs w:val="18"/>
    </w:rPr>
  </w:style>
  <w:style w:type="character" w:customStyle="1" w:styleId="TableHeader1Char">
    <w:name w:val="Table Header 1 Char"/>
    <w:link w:val="TableHeader1"/>
    <w:qFormat/>
    <w:rsid w:val="00B04AFB"/>
    <w:rPr>
      <w:rFonts w:ascii="Volte" w:hAnsi="Volte" w:cs="Calibri"/>
      <w:b/>
      <w:bCs/>
      <w:color w:val="000000" w:themeColor="text1"/>
      <w:sz w:val="22"/>
      <w:szCs w:val="18"/>
      <w:lang w:val="en-US" w:bidi="ar-SA"/>
    </w:rPr>
  </w:style>
  <w:style w:type="paragraph" w:customStyle="1" w:styleId="SUbPoint2">
    <w:name w:val="SUb Point 2"/>
    <w:basedOn w:val="Normal"/>
    <w:link w:val="SUbPoint2Char"/>
    <w:autoRedefine/>
    <w:rsid w:val="00B04AFB"/>
    <w:pPr>
      <w:spacing w:line="312" w:lineRule="auto"/>
    </w:pPr>
    <w:rPr>
      <w:rFonts w:ascii="Volte Semibold" w:hAnsi="Volte Semibold"/>
      <w:szCs w:val="24"/>
    </w:rPr>
  </w:style>
  <w:style w:type="character" w:customStyle="1" w:styleId="SUbPoint2Char">
    <w:name w:val="SUb Point 2 Char"/>
    <w:basedOn w:val="DefaultParagraphFont"/>
    <w:link w:val="SUbPoint2"/>
    <w:rsid w:val="00B04AFB"/>
    <w:rPr>
      <w:rFonts w:ascii="Volte Semibold" w:eastAsiaTheme="minorHAnsi" w:hAnsi="Volte Semibold" w:cstheme="minorBidi"/>
      <w:color w:val="000000" w:themeColor="text1"/>
      <w:sz w:val="22"/>
      <w:szCs w:val="24"/>
      <w:lang w:val="en-US" w:bidi="ar-SA"/>
    </w:rPr>
  </w:style>
  <w:style w:type="character" w:customStyle="1" w:styleId="Style1Char">
    <w:name w:val="Style1 Char"/>
    <w:basedOn w:val="DefaultParagraphFont"/>
    <w:link w:val="Style1"/>
    <w:rsid w:val="00B04AFB"/>
    <w:rPr>
      <w:rFonts w:asciiTheme="majorHAnsi" w:eastAsiaTheme="minorHAnsi" w:hAnsiTheme="majorHAnsi" w:cstheme="minorBidi"/>
      <w:color w:val="000000" w:themeColor="text1"/>
      <w:sz w:val="22"/>
      <w:szCs w:val="22"/>
      <w:lang w:val="en-US" w:bidi="ar-SA"/>
    </w:rPr>
  </w:style>
  <w:style w:type="character" w:customStyle="1" w:styleId="ListParagraphChar">
    <w:name w:val="List Paragraph Char"/>
    <w:aliases w:val="Head 1 Char,Lists Char,list 1 Char"/>
    <w:link w:val="ListParagraph"/>
    <w:uiPriority w:val="34"/>
    <w:qFormat/>
    <w:rsid w:val="00B04AFB"/>
    <w:rPr>
      <w:rFonts w:asciiTheme="majorHAnsi" w:eastAsiaTheme="minorHAnsi" w:hAnsiTheme="majorHAnsi" w:cstheme="minorBidi"/>
      <w:color w:val="000000" w:themeColor="text1"/>
      <w:sz w:val="22"/>
      <w:szCs w:val="22"/>
      <w:lang w:val="en-US" w:bidi="ar-SA"/>
    </w:rPr>
  </w:style>
  <w:style w:type="paragraph" w:customStyle="1" w:styleId="TableTitle">
    <w:name w:val="Table_Title"/>
    <w:next w:val="Normal"/>
    <w:link w:val="TableTitleChar"/>
    <w:autoRedefine/>
    <w:rsid w:val="00B04AFB"/>
    <w:pPr>
      <w:widowControl w:val="0"/>
      <w:numPr>
        <w:numId w:val="16"/>
      </w:numPr>
      <w:tabs>
        <w:tab w:val="left" w:pos="1134"/>
        <w:tab w:val="left" w:pos="1276"/>
      </w:tabs>
      <w:autoSpaceDE w:val="0"/>
      <w:autoSpaceDN w:val="0"/>
      <w:spacing w:line="360" w:lineRule="auto"/>
      <w:ind w:left="360" w:right="144" w:hanging="360"/>
    </w:pPr>
    <w:rPr>
      <w:rFonts w:ascii="Montserrat Medium" w:eastAsia="Times New Roman" w:hAnsi="Montserrat Medium"/>
      <w:b/>
      <w:bCs/>
      <w:caps/>
      <w:color w:val="FFFFFF" w:themeColor="background1"/>
      <w:spacing w:val="-3"/>
      <w:sz w:val="30"/>
      <w:lang w:bidi="ar-SA"/>
    </w:rPr>
  </w:style>
  <w:style w:type="character" w:customStyle="1" w:styleId="TableTitleChar">
    <w:name w:val="Table_Title Char"/>
    <w:link w:val="TableTitle"/>
    <w:locked/>
    <w:rsid w:val="00B04AFB"/>
    <w:rPr>
      <w:rFonts w:ascii="Montserrat Medium" w:eastAsia="Times New Roman" w:hAnsi="Montserrat Medium"/>
      <w:b/>
      <w:bCs/>
      <w:caps/>
      <w:color w:val="FFFFFF" w:themeColor="background1"/>
      <w:spacing w:val="-3"/>
      <w:sz w:val="30"/>
      <w:lang w:bidi="ar-SA"/>
    </w:rPr>
  </w:style>
  <w:style w:type="paragraph" w:customStyle="1" w:styleId="SubBullet0">
    <w:name w:val="Sub Bullet"/>
    <w:basedOn w:val="Normal"/>
    <w:link w:val="SubBulletChar"/>
    <w:autoRedefine/>
    <w:rsid w:val="00B04AFB"/>
    <w:pPr>
      <w:numPr>
        <w:numId w:val="15"/>
      </w:numPr>
      <w:spacing w:after="120" w:line="240" w:lineRule="auto"/>
      <w:ind w:left="2070" w:right="-216" w:hanging="450"/>
      <w:jc w:val="left"/>
    </w:pPr>
    <w:rPr>
      <w:bCs/>
      <w:iCs/>
      <w:noProof/>
      <w:szCs w:val="28"/>
      <w:lang w:val="en-GB"/>
    </w:rPr>
  </w:style>
  <w:style w:type="character" w:customStyle="1" w:styleId="SubBulletChar">
    <w:name w:val="Sub Bullet Char"/>
    <w:basedOn w:val="DefaultParagraphFont"/>
    <w:link w:val="SubBullet0"/>
    <w:rsid w:val="00B04AFB"/>
    <w:rPr>
      <w:rFonts w:asciiTheme="majorHAnsi" w:eastAsiaTheme="minorHAnsi" w:hAnsiTheme="majorHAnsi" w:cstheme="minorBidi"/>
      <w:bCs/>
      <w:iCs/>
      <w:noProof/>
      <w:color w:val="000000" w:themeColor="text1"/>
      <w:sz w:val="22"/>
      <w:szCs w:val="28"/>
      <w:lang w:val="en-GB" w:bidi="ar-SA"/>
    </w:rPr>
  </w:style>
  <w:style w:type="paragraph" w:customStyle="1" w:styleId="TableParagraph">
    <w:name w:val="Table Paragraph"/>
    <w:basedOn w:val="Normal"/>
    <w:uiPriority w:val="1"/>
    <w:qFormat/>
    <w:rsid w:val="00B04AFB"/>
    <w:pPr>
      <w:spacing w:line="252" w:lineRule="exact"/>
      <w:jc w:val="center"/>
    </w:pPr>
    <w:rPr>
      <w:rFonts w:ascii="Times New Roman" w:eastAsia="Times New Roman" w:hAnsi="Times New Roman" w:cs="Times New Roman"/>
    </w:rPr>
  </w:style>
  <w:style w:type="paragraph" w:customStyle="1" w:styleId="Table1Right">
    <w:name w:val="Table 1_ Right"/>
    <w:basedOn w:val="Normal"/>
    <w:autoRedefine/>
    <w:qFormat/>
    <w:rsid w:val="00B04AFB"/>
    <w:pPr>
      <w:spacing w:before="120" w:after="120" w:line="312" w:lineRule="auto"/>
      <w:contextualSpacing/>
      <w:jc w:val="center"/>
    </w:pPr>
    <w:rPr>
      <w:rFonts w:ascii="Volte" w:eastAsia="Calibri" w:hAnsi="Volte"/>
      <w:bCs/>
      <w:szCs w:val="18"/>
      <w:lang w:val="en-IN"/>
    </w:rPr>
  </w:style>
  <w:style w:type="paragraph" w:styleId="TOCHeading">
    <w:name w:val="TOC Heading"/>
    <w:basedOn w:val="Heading1"/>
    <w:next w:val="Normal"/>
    <w:uiPriority w:val="39"/>
    <w:unhideWhenUsed/>
    <w:qFormat/>
    <w:rsid w:val="00B04AFB"/>
    <w:pPr>
      <w:numPr>
        <w:numId w:val="0"/>
      </w:numPr>
      <w:spacing w:line="259" w:lineRule="auto"/>
      <w:outlineLvl w:val="9"/>
    </w:pPr>
  </w:style>
  <w:style w:type="character" w:styleId="FollowedHyperlink">
    <w:name w:val="FollowedHyperlink"/>
    <w:basedOn w:val="DefaultParagraphFont"/>
    <w:uiPriority w:val="99"/>
    <w:semiHidden/>
    <w:unhideWhenUsed/>
    <w:rsid w:val="00B04AFB"/>
    <w:rPr>
      <w:color w:val="85DFD0" w:themeColor="followedHyperlink"/>
      <w:u w:val="single"/>
    </w:rPr>
  </w:style>
  <w:style w:type="paragraph" w:customStyle="1" w:styleId="Style2">
    <w:name w:val="Style2"/>
    <w:basedOn w:val="TableofFigures"/>
    <w:link w:val="Style2Char"/>
    <w:rsid w:val="00B04AFB"/>
    <w:pPr>
      <w:tabs>
        <w:tab w:val="left" w:leader="dot" w:pos="9180"/>
      </w:tabs>
    </w:pPr>
  </w:style>
  <w:style w:type="character" w:customStyle="1" w:styleId="CaptionChar">
    <w:name w:val="Caption Char"/>
    <w:basedOn w:val="DefaultParagraphFont"/>
    <w:link w:val="Caption"/>
    <w:uiPriority w:val="35"/>
    <w:rsid w:val="00B04AFB"/>
    <w:rPr>
      <w:rFonts w:asciiTheme="majorHAnsi" w:eastAsiaTheme="minorHAnsi" w:hAnsiTheme="majorHAnsi" w:cstheme="minorBidi"/>
      <w:i/>
      <w:iCs/>
      <w:color w:val="17406D" w:themeColor="text2"/>
      <w:sz w:val="22"/>
      <w:szCs w:val="18"/>
      <w:lang w:val="en-US" w:bidi="ar-SA"/>
    </w:rPr>
  </w:style>
  <w:style w:type="character" w:customStyle="1" w:styleId="TOC9Char">
    <w:name w:val="TOC 9 Char"/>
    <w:basedOn w:val="DefaultParagraphFont"/>
    <w:link w:val="TOC9"/>
    <w:uiPriority w:val="39"/>
    <w:rsid w:val="00B04AFB"/>
    <w:rPr>
      <w:rFonts w:ascii="Verdana" w:eastAsiaTheme="minorEastAsia" w:hAnsi="Verdana" w:cstheme="minorBidi"/>
      <w:color w:val="000000" w:themeColor="text1"/>
      <w:sz w:val="22"/>
      <w:szCs w:val="22"/>
      <w:lang w:val="en-US" w:bidi="ar-SA"/>
    </w:rPr>
  </w:style>
  <w:style w:type="character" w:customStyle="1" w:styleId="TableofFiguresChar">
    <w:name w:val="Table of Figures Char"/>
    <w:aliases w:val="List of Table Char,Table of Contents Char,Table of Figures 1 Char"/>
    <w:basedOn w:val="TOC9Char"/>
    <w:link w:val="TableofFigures"/>
    <w:uiPriority w:val="99"/>
    <w:rsid w:val="00B04AFB"/>
    <w:rPr>
      <w:rFonts w:asciiTheme="majorHAnsi" w:eastAsiaTheme="minorHAnsi" w:hAnsiTheme="majorHAnsi" w:cstheme="majorHAnsi"/>
      <w:caps/>
      <w:noProof/>
      <w:color w:val="262626" w:themeColor="text1" w:themeTint="D9"/>
      <w:sz w:val="22"/>
      <w:szCs w:val="18"/>
      <w:lang w:val="en-US" w:bidi="ar-SA"/>
    </w:rPr>
  </w:style>
  <w:style w:type="character" w:customStyle="1" w:styleId="Style2Char">
    <w:name w:val="Style2 Char"/>
    <w:basedOn w:val="TableofFiguresChar"/>
    <w:link w:val="Style2"/>
    <w:rsid w:val="00B04AFB"/>
    <w:rPr>
      <w:rFonts w:asciiTheme="majorHAnsi" w:eastAsiaTheme="minorHAnsi" w:hAnsiTheme="majorHAnsi" w:cstheme="majorHAnsi"/>
      <w:caps/>
      <w:noProof/>
      <w:color w:val="262626" w:themeColor="text1" w:themeTint="D9"/>
      <w:sz w:val="22"/>
      <w:szCs w:val="18"/>
      <w:lang w:val="en-US" w:bidi="ar-SA"/>
    </w:rPr>
  </w:style>
  <w:style w:type="paragraph" w:styleId="NormalWeb">
    <w:name w:val="Normal (Web)"/>
    <w:basedOn w:val="Normal"/>
    <w:uiPriority w:val="99"/>
    <w:semiHidden/>
    <w:unhideWhenUsed/>
    <w:rsid w:val="00B04AFB"/>
    <w:pPr>
      <w:spacing w:before="100" w:beforeAutospacing="1" w:after="100" w:afterAutospacing="1" w:line="312" w:lineRule="auto"/>
    </w:pPr>
    <w:rPr>
      <w:rFonts w:ascii="Times New Roman" w:eastAsiaTheme="minorEastAsia" w:hAnsi="Times New Roman" w:cs="Times New Roman"/>
      <w:color w:val="auto"/>
      <w:sz w:val="24"/>
      <w:szCs w:val="24"/>
    </w:rPr>
  </w:style>
  <w:style w:type="table" w:styleId="GridTable6Colorful-Accent3">
    <w:name w:val="Grid Table 6 Colorful Accent 3"/>
    <w:basedOn w:val="TableNormal"/>
    <w:uiPriority w:val="51"/>
    <w:rsid w:val="00B04AFB"/>
    <w:pPr>
      <w:widowControl w:val="0"/>
      <w:autoSpaceDE w:val="0"/>
      <w:autoSpaceDN w:val="0"/>
    </w:pPr>
    <w:rPr>
      <w:rFonts w:ascii="Euclid Circular A" w:eastAsia="Arial Black" w:hAnsi="Euclid Circular A" w:cstheme="minorHAnsi"/>
      <w:color w:val="089BA2" w:themeColor="accent3" w:themeShade="BF"/>
      <w:lang w:val="en-US"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insideV w:val="single" w:sz="4" w:space="0" w:color="5DEFF6" w:themeColor="accent3" w:themeTint="99"/>
      </w:tblBorders>
    </w:tblPr>
    <w:tblStylePr w:type="firstRow">
      <w:rPr>
        <w:b/>
        <w:bCs/>
      </w:rPr>
      <w:tblPr/>
      <w:tcPr>
        <w:tcBorders>
          <w:bottom w:val="single" w:sz="12" w:space="0" w:color="5DEFF6" w:themeColor="accent3" w:themeTint="99"/>
        </w:tcBorders>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ListTable3-Accent5">
    <w:name w:val="List Table 3 Accent 5"/>
    <w:basedOn w:val="TableNormal"/>
    <w:uiPriority w:val="48"/>
    <w:rsid w:val="00B04AFB"/>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7CCA62" w:themeColor="accent5"/>
        <w:left w:val="single" w:sz="4" w:space="0" w:color="7CCA62" w:themeColor="accent5"/>
        <w:bottom w:val="single" w:sz="4" w:space="0" w:color="7CCA62" w:themeColor="accent5"/>
        <w:right w:val="single" w:sz="4" w:space="0" w:color="7CCA62" w:themeColor="accent5"/>
      </w:tblBorders>
    </w:tblPr>
    <w:tblStylePr w:type="firstRow">
      <w:rPr>
        <w:b/>
        <w:bCs/>
        <w:color w:val="FFFFFF" w:themeColor="background1"/>
      </w:rPr>
      <w:tblPr/>
      <w:tcPr>
        <w:shd w:val="clear" w:color="auto" w:fill="7CCA62" w:themeFill="accent5"/>
      </w:tcPr>
    </w:tblStylePr>
    <w:tblStylePr w:type="lastRow">
      <w:rPr>
        <w:b/>
        <w:bCs/>
      </w:rPr>
      <w:tblPr/>
      <w:tcPr>
        <w:tcBorders>
          <w:top w:val="double" w:sz="4" w:space="0" w:color="7CCA6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CCA62" w:themeColor="accent5"/>
          <w:right w:val="single" w:sz="4" w:space="0" w:color="7CCA62" w:themeColor="accent5"/>
        </w:tcBorders>
      </w:tcPr>
    </w:tblStylePr>
    <w:tblStylePr w:type="band1Horz">
      <w:tblPr/>
      <w:tcPr>
        <w:tcBorders>
          <w:top w:val="single" w:sz="4" w:space="0" w:color="7CCA62" w:themeColor="accent5"/>
          <w:bottom w:val="single" w:sz="4" w:space="0" w:color="7CCA6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CCA62" w:themeColor="accent5"/>
          <w:left w:val="nil"/>
        </w:tcBorders>
      </w:tcPr>
    </w:tblStylePr>
    <w:tblStylePr w:type="swCell">
      <w:tblPr/>
      <w:tcPr>
        <w:tcBorders>
          <w:top w:val="double" w:sz="4" w:space="0" w:color="7CCA62" w:themeColor="accent5"/>
          <w:right w:val="nil"/>
        </w:tcBorders>
      </w:tcPr>
    </w:tblStylePr>
  </w:style>
  <w:style w:type="paragraph" w:customStyle="1" w:styleId="TABLEBODY">
    <w:name w:val="TABLE BODY"/>
    <w:basedOn w:val="Normal"/>
    <w:link w:val="TABLEBODYChar"/>
    <w:autoRedefine/>
    <w:qFormat/>
    <w:rsid w:val="00B04AFB"/>
    <w:pPr>
      <w:spacing w:before="100" w:beforeAutospacing="1" w:after="100" w:afterAutospacing="1" w:line="240" w:lineRule="auto"/>
      <w:jc w:val="center"/>
    </w:pPr>
  </w:style>
  <w:style w:type="paragraph" w:customStyle="1" w:styleId="TABLEPOINT">
    <w:name w:val="TABLE POINT"/>
    <w:basedOn w:val="Caption"/>
    <w:link w:val="TABLEPOINTChar"/>
    <w:autoRedefine/>
    <w:qFormat/>
    <w:rsid w:val="00B04AFB"/>
    <w:pPr>
      <w:keepNext/>
      <w:spacing w:after="0"/>
      <w:jc w:val="left"/>
    </w:pPr>
    <w:rPr>
      <w:rFonts w:ascii="Volte" w:hAnsi="Volte"/>
      <w:b/>
      <w:bCs/>
      <w:i w:val="0"/>
      <w:iCs w:val="0"/>
      <w:caps/>
      <w:color w:val="0D0D0D" w:themeColor="text1" w:themeTint="F2"/>
    </w:rPr>
  </w:style>
  <w:style w:type="character" w:customStyle="1" w:styleId="TABLEBODYChar">
    <w:name w:val="TABLE BODY Char"/>
    <w:basedOn w:val="DefaultParagraphFont"/>
    <w:link w:val="TABLEBODY"/>
    <w:rsid w:val="00B04AFB"/>
    <w:rPr>
      <w:rFonts w:asciiTheme="majorHAnsi" w:eastAsiaTheme="minorHAnsi" w:hAnsiTheme="majorHAnsi" w:cstheme="minorBidi"/>
      <w:color w:val="000000" w:themeColor="text1"/>
      <w:sz w:val="22"/>
      <w:szCs w:val="22"/>
      <w:lang w:val="en-US" w:bidi="ar-SA"/>
    </w:rPr>
  </w:style>
  <w:style w:type="character" w:customStyle="1" w:styleId="TABLEPOINTChar">
    <w:name w:val="TABLE POINT Char"/>
    <w:basedOn w:val="CaptionChar"/>
    <w:link w:val="TABLEPOINT"/>
    <w:rsid w:val="00B04AFB"/>
    <w:rPr>
      <w:rFonts w:ascii="Volte" w:eastAsiaTheme="minorHAnsi" w:hAnsi="Volte" w:cstheme="minorBidi"/>
      <w:b/>
      <w:bCs/>
      <w:i w:val="0"/>
      <w:iCs w:val="0"/>
      <w:caps/>
      <w:color w:val="0D0D0D" w:themeColor="text1" w:themeTint="F2"/>
      <w:sz w:val="22"/>
      <w:szCs w:val="18"/>
      <w:lang w:val="en-US" w:bidi="ar-SA"/>
    </w:rPr>
  </w:style>
  <w:style w:type="paragraph" w:customStyle="1" w:styleId="report-title">
    <w:name w:val="report-title"/>
    <w:basedOn w:val="Normal"/>
    <w:autoRedefine/>
    <w:qFormat/>
    <w:rsid w:val="00B04AFB"/>
    <w:pPr>
      <w:spacing w:line="240" w:lineRule="auto"/>
    </w:pPr>
  </w:style>
  <w:style w:type="character" w:styleId="CommentReference">
    <w:name w:val="annotation reference"/>
    <w:basedOn w:val="DefaultParagraphFont"/>
    <w:uiPriority w:val="99"/>
    <w:semiHidden/>
    <w:unhideWhenUsed/>
    <w:rsid w:val="00B04AFB"/>
    <w:rPr>
      <w:sz w:val="16"/>
      <w:szCs w:val="16"/>
    </w:rPr>
  </w:style>
  <w:style w:type="table" w:styleId="GridTable1Light">
    <w:name w:val="Grid Table 1 Light"/>
    <w:basedOn w:val="TableNormal"/>
    <w:uiPriority w:val="46"/>
    <w:rsid w:val="00B04AFB"/>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B04AFB"/>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009DD9" w:themeColor="accent2"/>
        <w:left w:val="single" w:sz="4" w:space="0" w:color="009DD9" w:themeColor="accent2"/>
        <w:bottom w:val="single" w:sz="4" w:space="0" w:color="009DD9" w:themeColor="accent2"/>
        <w:right w:val="single" w:sz="4" w:space="0" w:color="009DD9" w:themeColor="accent2"/>
        <w:insideH w:val="single" w:sz="4" w:space="0" w:color="009DD9" w:themeColor="accent2"/>
        <w:insideV w:val="single" w:sz="4" w:space="0" w:color="009DD9" w:themeColor="accent2"/>
      </w:tblBorders>
    </w:tblPr>
    <w:tblStylePr w:type="firstRow">
      <w:rPr>
        <w:b/>
        <w:bCs/>
        <w:color w:val="FFFFFF" w:themeColor="background1"/>
      </w:rPr>
      <w:tblPr/>
      <w:tcPr>
        <w:shd w:val="clear" w:color="auto" w:fill="009DD9" w:themeFill="accent2"/>
      </w:tcPr>
    </w:tblStylePr>
    <w:tblStylePr w:type="lastRow">
      <w:rPr>
        <w:b/>
        <w:bCs/>
      </w:rPr>
      <w:tblPr/>
      <w:tcPr>
        <w:tcBorders>
          <w:top w:val="double" w:sz="4" w:space="0" w:color="009DD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DD9" w:themeColor="accent2"/>
          <w:right w:val="single" w:sz="4" w:space="0" w:color="009DD9" w:themeColor="accent2"/>
        </w:tcBorders>
      </w:tcPr>
    </w:tblStylePr>
    <w:tblStylePr w:type="band1Horz">
      <w:tblPr/>
      <w:tcPr>
        <w:tcBorders>
          <w:top w:val="single" w:sz="4" w:space="0" w:color="009DD9" w:themeColor="accent2"/>
          <w:bottom w:val="single" w:sz="4" w:space="0" w:color="009DD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DD9" w:themeColor="accent2"/>
          <w:left w:val="nil"/>
        </w:tcBorders>
      </w:tcPr>
    </w:tblStylePr>
    <w:tblStylePr w:type="swCell">
      <w:tblPr/>
      <w:tcPr>
        <w:tcBorders>
          <w:top w:val="double" w:sz="4" w:space="0" w:color="009DD9" w:themeColor="accent2"/>
          <w:right w:val="nil"/>
        </w:tcBorders>
      </w:tcPr>
    </w:tblStylePr>
  </w:style>
  <w:style w:type="paragraph" w:customStyle="1" w:styleId="table-no">
    <w:name w:val="table-no"/>
    <w:basedOn w:val="Caption"/>
    <w:next w:val="Normal"/>
    <w:autoRedefine/>
    <w:qFormat/>
    <w:rsid w:val="00B04AFB"/>
    <w:pPr>
      <w:numPr>
        <w:numId w:val="17"/>
      </w:numPr>
      <w:tabs>
        <w:tab w:val="left" w:pos="900"/>
      </w:tabs>
      <w:spacing w:after="120"/>
    </w:pPr>
    <w:rPr>
      <w:rFonts w:ascii="Calibri" w:hAnsi="Calibri"/>
      <w:b/>
      <w:bCs/>
      <w:i w:val="0"/>
      <w:iCs w:val="0"/>
      <w:color w:val="0D0D0D" w:themeColor="text1" w:themeTint="F2"/>
      <w:szCs w:val="21"/>
    </w:rPr>
  </w:style>
  <w:style w:type="paragraph" w:styleId="Quote">
    <w:name w:val="Quote"/>
    <w:basedOn w:val="Normal"/>
    <w:next w:val="Normal"/>
    <w:link w:val="QuoteChar"/>
    <w:uiPriority w:val="29"/>
    <w:qFormat/>
    <w:rsid w:val="00B04AFB"/>
    <w:pPr>
      <w:spacing w:before="200" w:line="312" w:lineRule="auto"/>
      <w:ind w:left="360" w:right="360"/>
    </w:pPr>
    <w:rPr>
      <w:rFonts w:ascii="Calibri" w:hAnsi="Calibri"/>
      <w:i/>
      <w:iCs/>
      <w:color w:val="auto"/>
      <w:sz w:val="21"/>
    </w:rPr>
  </w:style>
  <w:style w:type="character" w:customStyle="1" w:styleId="QuoteChar">
    <w:name w:val="Quote Char"/>
    <w:basedOn w:val="DefaultParagraphFont"/>
    <w:link w:val="Quote"/>
    <w:uiPriority w:val="29"/>
    <w:rsid w:val="00B04AFB"/>
    <w:rPr>
      <w:rFonts w:eastAsiaTheme="minorHAnsi" w:cstheme="minorBidi"/>
      <w:i/>
      <w:iCs/>
      <w:sz w:val="21"/>
      <w:szCs w:val="22"/>
      <w:lang w:val="en-US" w:bidi="ar-SA"/>
    </w:rPr>
  </w:style>
  <w:style w:type="paragraph" w:styleId="IntenseQuote">
    <w:name w:val="Intense Quote"/>
    <w:basedOn w:val="Normal"/>
    <w:next w:val="Normal"/>
    <w:link w:val="IntenseQuoteChar"/>
    <w:uiPriority w:val="30"/>
    <w:qFormat/>
    <w:rsid w:val="00B04AFB"/>
    <w:pPr>
      <w:pBdr>
        <w:bottom w:val="single" w:sz="4" w:space="1" w:color="auto"/>
      </w:pBdr>
      <w:spacing w:before="200" w:after="280" w:line="312" w:lineRule="auto"/>
      <w:ind w:left="1008" w:right="1152"/>
    </w:pPr>
    <w:rPr>
      <w:rFonts w:ascii="Calibri" w:hAnsi="Calibri"/>
      <w:b/>
      <w:bCs/>
      <w:i/>
      <w:iCs/>
      <w:color w:val="auto"/>
      <w:sz w:val="21"/>
    </w:rPr>
  </w:style>
  <w:style w:type="character" w:customStyle="1" w:styleId="IntenseQuoteChar">
    <w:name w:val="Intense Quote Char"/>
    <w:basedOn w:val="DefaultParagraphFont"/>
    <w:link w:val="IntenseQuote"/>
    <w:uiPriority w:val="30"/>
    <w:rsid w:val="00B04AFB"/>
    <w:rPr>
      <w:rFonts w:eastAsiaTheme="minorHAnsi" w:cstheme="minorBidi"/>
      <w:b/>
      <w:bCs/>
      <w:i/>
      <w:iCs/>
      <w:sz w:val="21"/>
      <w:szCs w:val="22"/>
      <w:lang w:val="en-US" w:bidi="ar-SA"/>
    </w:rPr>
  </w:style>
  <w:style w:type="character" w:styleId="IntenseEmphasis">
    <w:name w:val="Intense Emphasis"/>
    <w:uiPriority w:val="21"/>
    <w:qFormat/>
    <w:rsid w:val="00B04AFB"/>
    <w:rPr>
      <w:b/>
      <w:bCs/>
    </w:rPr>
  </w:style>
  <w:style w:type="character" w:styleId="SubtleReference">
    <w:name w:val="Subtle Reference"/>
    <w:uiPriority w:val="31"/>
    <w:qFormat/>
    <w:rsid w:val="00B04AFB"/>
    <w:rPr>
      <w:smallCaps/>
    </w:rPr>
  </w:style>
  <w:style w:type="character" w:styleId="IntenseReference">
    <w:name w:val="Intense Reference"/>
    <w:uiPriority w:val="32"/>
    <w:qFormat/>
    <w:rsid w:val="00B04AFB"/>
    <w:rPr>
      <w:smallCaps/>
      <w:spacing w:val="5"/>
      <w:u w:val="single"/>
    </w:rPr>
  </w:style>
  <w:style w:type="paragraph" w:customStyle="1" w:styleId="tag-line">
    <w:name w:val="tag-line"/>
    <w:basedOn w:val="Normal"/>
    <w:autoRedefine/>
    <w:qFormat/>
    <w:rsid w:val="00B04AFB"/>
    <w:pPr>
      <w:spacing w:line="240" w:lineRule="auto"/>
    </w:pPr>
    <w:rPr>
      <w:rFonts w:ascii="Calibri" w:hAnsi="Calibri"/>
      <w:color w:val="1D5D95"/>
      <w:sz w:val="24"/>
      <w:szCs w:val="28"/>
    </w:rPr>
  </w:style>
  <w:style w:type="table" w:styleId="LightList-Accent4">
    <w:name w:val="Light List Accent 4"/>
    <w:basedOn w:val="TableNormal"/>
    <w:uiPriority w:val="61"/>
    <w:rsid w:val="00B04AFB"/>
    <w:rPr>
      <w:rFonts w:asciiTheme="minorHAnsi" w:eastAsiaTheme="minorHAnsi" w:hAnsiTheme="minorHAnsi" w:cstheme="minorBidi"/>
      <w:sz w:val="22"/>
      <w:szCs w:val="22"/>
      <w:lang w:val="en-US" w:eastAsia="en-US" w:bidi="ar-SA"/>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pPr>
        <w:spacing w:before="0" w:after="0" w:line="240" w:lineRule="auto"/>
      </w:pPr>
      <w:rPr>
        <w:b/>
        <w:bCs/>
        <w:color w:val="FFFFFF" w:themeColor="background1"/>
      </w:rPr>
      <w:tblPr/>
      <w:tcPr>
        <w:shd w:val="clear" w:color="auto" w:fill="10CF9B" w:themeFill="accent4"/>
      </w:tcPr>
    </w:tblStylePr>
    <w:tblStylePr w:type="lastRow">
      <w:pPr>
        <w:spacing w:before="0" w:after="0" w:line="240" w:lineRule="auto"/>
      </w:pPr>
      <w:rPr>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tcBorders>
      </w:tcPr>
    </w:tblStylePr>
    <w:tblStylePr w:type="firstCol">
      <w:rPr>
        <w:b/>
        <w:bCs/>
      </w:rPr>
    </w:tblStylePr>
    <w:tblStylePr w:type="lastCol">
      <w:rPr>
        <w:b/>
        <w:bCs/>
      </w:r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style>
  <w:style w:type="paragraph" w:customStyle="1" w:styleId="table-style">
    <w:name w:val="table-style"/>
    <w:basedOn w:val="Normal"/>
    <w:next w:val="Normal"/>
    <w:autoRedefine/>
    <w:qFormat/>
    <w:rsid w:val="00B04AFB"/>
    <w:pPr>
      <w:spacing w:before="80" w:after="80" w:line="240" w:lineRule="auto"/>
      <w:ind w:left="1080" w:right="144" w:hanging="936"/>
      <w:jc w:val="center"/>
    </w:pPr>
    <w:rPr>
      <w:rFonts w:ascii="Arial" w:eastAsia="Times New Roman" w:hAnsi="Arial"/>
      <w:bCs/>
      <w:color w:val="auto"/>
      <w:szCs w:val="18"/>
      <w:lang w:val="en-IN"/>
    </w:rPr>
  </w:style>
  <w:style w:type="paragraph" w:customStyle="1" w:styleId="table-style-02">
    <w:name w:val="table-style-02"/>
    <w:basedOn w:val="Normal"/>
    <w:qFormat/>
    <w:rsid w:val="00B04AFB"/>
    <w:pPr>
      <w:spacing w:before="80" w:after="80" w:line="240" w:lineRule="auto"/>
      <w:jc w:val="center"/>
    </w:pPr>
    <w:rPr>
      <w:rFonts w:ascii="Calibri" w:eastAsia="SimSun" w:hAnsi="Calibri" w:cs="Calibri"/>
      <w:color w:val="000000"/>
      <w:sz w:val="21"/>
      <w:szCs w:val="21"/>
    </w:rPr>
  </w:style>
  <w:style w:type="paragraph" w:customStyle="1" w:styleId="table-style-1">
    <w:name w:val="table-style-1"/>
    <w:basedOn w:val="Normal"/>
    <w:next w:val="Normal"/>
    <w:autoRedefine/>
    <w:rsid w:val="00B04AFB"/>
    <w:pPr>
      <w:adjustRightInd w:val="0"/>
      <w:spacing w:before="80" w:after="80" w:line="240" w:lineRule="auto"/>
      <w:jc w:val="left"/>
    </w:pPr>
    <w:rPr>
      <w:rFonts w:ascii="Arial" w:hAnsi="Arial" w:cs="Verdana"/>
      <w:szCs w:val="24"/>
    </w:rPr>
  </w:style>
  <w:style w:type="paragraph" w:customStyle="1" w:styleId="textBox-bold">
    <w:name w:val="textBox-bold"/>
    <w:basedOn w:val="Normal"/>
    <w:qFormat/>
    <w:rsid w:val="00B04AFB"/>
    <w:pPr>
      <w:spacing w:line="180" w:lineRule="exact"/>
      <w:jc w:val="center"/>
    </w:pPr>
    <w:rPr>
      <w:rFonts w:ascii="Calibri" w:hAnsi="Calibri"/>
      <w:b/>
      <w:color w:val="auto"/>
    </w:rPr>
  </w:style>
  <w:style w:type="paragraph" w:customStyle="1" w:styleId="textBox-normal">
    <w:name w:val="textBox-normal"/>
    <w:basedOn w:val="Normal"/>
    <w:qFormat/>
    <w:rsid w:val="00B04AFB"/>
    <w:pPr>
      <w:spacing w:after="40" w:line="180" w:lineRule="exact"/>
      <w:jc w:val="left"/>
    </w:pPr>
    <w:rPr>
      <w:rFonts w:ascii="Calibri" w:hAnsi="Calibri"/>
      <w:color w:val="auto"/>
    </w:rPr>
  </w:style>
  <w:style w:type="paragraph" w:customStyle="1" w:styleId="textBox-list">
    <w:name w:val="textBox-list"/>
    <w:basedOn w:val="Normal"/>
    <w:autoRedefine/>
    <w:qFormat/>
    <w:rsid w:val="00B04AFB"/>
    <w:pPr>
      <w:numPr>
        <w:numId w:val="18"/>
      </w:numPr>
      <w:spacing w:after="20" w:line="240" w:lineRule="auto"/>
      <w:ind w:left="144" w:hanging="144"/>
    </w:pPr>
    <w:rPr>
      <w:rFonts w:ascii="Calibri" w:hAnsi="Calibri"/>
      <w:color w:val="auto"/>
    </w:rPr>
  </w:style>
  <w:style w:type="paragraph" w:customStyle="1" w:styleId="textBox-12f">
    <w:name w:val="textBox-12f"/>
    <w:basedOn w:val="Normal"/>
    <w:qFormat/>
    <w:rsid w:val="00B04AFB"/>
    <w:pPr>
      <w:spacing w:line="240" w:lineRule="auto"/>
    </w:pPr>
    <w:rPr>
      <w:rFonts w:ascii="Calibri" w:hAnsi="Calibri"/>
      <w:b/>
      <w:color w:val="auto"/>
      <w:sz w:val="28"/>
    </w:rPr>
  </w:style>
  <w:style w:type="paragraph" w:customStyle="1" w:styleId="text-boxblack">
    <w:name w:val="text-box_black"/>
    <w:basedOn w:val="Normal"/>
    <w:autoRedefine/>
    <w:qFormat/>
    <w:rsid w:val="00B04AFB"/>
    <w:pPr>
      <w:framePr w:wrap="around" w:vAnchor="text" w:hAnchor="text" w:y="1"/>
      <w:spacing w:line="240" w:lineRule="auto"/>
      <w:jc w:val="center"/>
    </w:pPr>
    <w:rPr>
      <w:rFonts w:ascii="Arial" w:hAnsi="Arial" w:cs="Arial"/>
      <w:b/>
      <w:caps/>
    </w:rPr>
  </w:style>
  <w:style w:type="paragraph" w:customStyle="1" w:styleId="textBox-105f">
    <w:name w:val="textBox-10.5f"/>
    <w:basedOn w:val="Normal"/>
    <w:qFormat/>
    <w:rsid w:val="00B04AFB"/>
    <w:pPr>
      <w:spacing w:line="240" w:lineRule="auto"/>
      <w:jc w:val="center"/>
    </w:pPr>
    <w:rPr>
      <w:rFonts w:ascii="Calibri" w:hAnsi="Calibri"/>
      <w:noProof/>
      <w:color w:val="FFFFFF" w:themeColor="background1"/>
      <w:sz w:val="21"/>
    </w:rPr>
  </w:style>
  <w:style w:type="character" w:customStyle="1" w:styleId="UnresolvedMention1">
    <w:name w:val="Unresolved Mention1"/>
    <w:basedOn w:val="DefaultParagraphFont"/>
    <w:uiPriority w:val="99"/>
    <w:semiHidden/>
    <w:unhideWhenUsed/>
    <w:rsid w:val="00B04AF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04AFB"/>
    <w:rPr>
      <w:b/>
      <w:bCs/>
    </w:rPr>
  </w:style>
  <w:style w:type="character" w:customStyle="1" w:styleId="CommentSubjectChar">
    <w:name w:val="Comment Subject Char"/>
    <w:basedOn w:val="CommentTextChar"/>
    <w:link w:val="CommentSubject"/>
    <w:uiPriority w:val="99"/>
    <w:semiHidden/>
    <w:rsid w:val="00B04AFB"/>
    <w:rPr>
      <w:rFonts w:ascii="Verdana" w:eastAsiaTheme="minorHAnsi" w:hAnsi="Verdana" w:cstheme="minorBidi"/>
      <w:b/>
      <w:bCs/>
      <w:color w:val="000000" w:themeColor="text1"/>
      <w:sz w:val="22"/>
      <w:lang w:val="en-US" w:bidi="ar-SA"/>
    </w:rPr>
  </w:style>
  <w:style w:type="paragraph" w:customStyle="1" w:styleId="TablePoint0">
    <w:name w:val="Table Point"/>
    <w:basedOn w:val="table-style-01"/>
    <w:link w:val="TablePointChar0"/>
    <w:autoRedefine/>
    <w:qFormat/>
    <w:rsid w:val="00B04AFB"/>
    <w:pPr>
      <w:spacing w:before="80" w:after="80"/>
      <w:ind w:right="-216"/>
      <w:jc w:val="left"/>
    </w:pPr>
    <w:rPr>
      <w:rFonts w:ascii="Euclid Circular A SemiBold" w:hAnsi="Euclid Circular A SemiBold"/>
      <w:bCs w:val="0"/>
      <w:noProof/>
      <w:sz w:val="14"/>
    </w:rPr>
  </w:style>
  <w:style w:type="character" w:customStyle="1" w:styleId="TablePointChar0">
    <w:name w:val="Table Point Char"/>
    <w:basedOn w:val="table-style-01Char"/>
    <w:link w:val="TablePoint0"/>
    <w:rsid w:val="00B04AFB"/>
    <w:rPr>
      <w:rFonts w:ascii="Euclid Circular A SemiBold" w:eastAsiaTheme="minorHAnsi" w:hAnsi="Euclid Circular A SemiBold" w:cstheme="minorBidi"/>
      <w:bCs w:val="0"/>
      <w:noProof/>
      <w:sz w:val="14"/>
      <w:szCs w:val="22"/>
      <w:lang w:val="en-US" w:bidi="ar-SA"/>
    </w:rPr>
  </w:style>
  <w:style w:type="character" w:customStyle="1" w:styleId="UnresolvedMention2">
    <w:name w:val="Unresolved Mention2"/>
    <w:basedOn w:val="DefaultParagraphFont"/>
    <w:uiPriority w:val="99"/>
    <w:semiHidden/>
    <w:unhideWhenUsed/>
    <w:rsid w:val="00B04AFB"/>
    <w:rPr>
      <w:color w:val="605E5C"/>
      <w:shd w:val="clear" w:color="auto" w:fill="E1DFDD"/>
    </w:rPr>
  </w:style>
  <w:style w:type="character" w:customStyle="1" w:styleId="UnresolvedMention3">
    <w:name w:val="Unresolved Mention3"/>
    <w:basedOn w:val="DefaultParagraphFont"/>
    <w:uiPriority w:val="99"/>
    <w:semiHidden/>
    <w:unhideWhenUsed/>
    <w:rsid w:val="005D5CB0"/>
    <w:rPr>
      <w:color w:val="605E5C"/>
      <w:shd w:val="clear" w:color="auto" w:fill="E1DFDD"/>
    </w:rPr>
  </w:style>
  <w:style w:type="table" w:styleId="GridTable5Dark-Accent3">
    <w:name w:val="Grid Table 5 Dark Accent 3"/>
    <w:basedOn w:val="TableNormal"/>
    <w:uiPriority w:val="50"/>
    <w:rsid w:val="00B04AFB"/>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F9F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BD0D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BD0D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BD0D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BD0D9" w:themeFill="accent3"/>
      </w:tcPr>
    </w:tblStylePr>
    <w:tblStylePr w:type="band1Vert">
      <w:tblPr/>
      <w:tcPr>
        <w:shd w:val="clear" w:color="auto" w:fill="93F4F9" w:themeFill="accent3" w:themeFillTint="66"/>
      </w:tcPr>
    </w:tblStylePr>
    <w:tblStylePr w:type="band1Horz">
      <w:tblPr/>
      <w:tcPr>
        <w:shd w:val="clear" w:color="auto" w:fill="93F4F9" w:themeFill="accent3" w:themeFillTint="66"/>
      </w:tcPr>
    </w:tblStylePr>
  </w:style>
  <w:style w:type="table" w:styleId="GridTable5Dark-Accent2">
    <w:name w:val="Grid Table 5 Dark Accent 2"/>
    <w:basedOn w:val="TableNormal"/>
    <w:uiPriority w:val="50"/>
    <w:rsid w:val="00B04AFB"/>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E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DD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DD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DD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DD9" w:themeFill="accent2"/>
      </w:tcPr>
    </w:tblStylePr>
    <w:tblStylePr w:type="band1Vert">
      <w:tblPr/>
      <w:tcPr>
        <w:shd w:val="clear" w:color="auto" w:fill="89DEFF" w:themeFill="accent2" w:themeFillTint="66"/>
      </w:tcPr>
    </w:tblStylePr>
    <w:tblStylePr w:type="band1Horz">
      <w:tblPr/>
      <w:tcPr>
        <w:shd w:val="clear" w:color="auto" w:fill="89DEFF" w:themeFill="accent2" w:themeFillTint="66"/>
      </w:tcPr>
    </w:tblStylePr>
  </w:style>
  <w:style w:type="table" w:styleId="GridTable4-Accent2">
    <w:name w:val="Grid Table 4 Accent 2"/>
    <w:basedOn w:val="TableNormal"/>
    <w:uiPriority w:val="49"/>
    <w:rsid w:val="00B04AFB"/>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insideV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insideV w:val="nil"/>
        </w:tcBorders>
        <w:shd w:val="clear" w:color="auto" w:fill="009DD9" w:themeFill="accent2"/>
      </w:tcPr>
    </w:tblStylePr>
    <w:tblStylePr w:type="lastRow">
      <w:rPr>
        <w:b/>
        <w:bCs/>
      </w:rPr>
      <w:tblPr/>
      <w:tcPr>
        <w:tcBorders>
          <w:top w:val="double" w:sz="4" w:space="0" w:color="009DD9" w:themeColor="accent2"/>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ListTable2-Accent2">
    <w:name w:val="List Table 2 Accent 2"/>
    <w:basedOn w:val="TableNormal"/>
    <w:uiPriority w:val="47"/>
    <w:rsid w:val="00B04AFB"/>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bottom w:val="single" w:sz="4" w:space="0" w:color="4FCDFF" w:themeColor="accent2" w:themeTint="99"/>
        <w:insideH w:val="single" w:sz="4" w:space="0" w:color="4FC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paragraph" w:customStyle="1" w:styleId="T1">
    <w:name w:val="T1"/>
    <w:basedOn w:val="Normal"/>
    <w:autoRedefine/>
    <w:qFormat/>
    <w:rsid w:val="00B04AFB"/>
    <w:pPr>
      <w:spacing w:after="200" w:line="264" w:lineRule="auto"/>
      <w:ind w:left="3067"/>
      <w:jc w:val="left"/>
    </w:pPr>
    <w:rPr>
      <w:caps/>
      <w:color w:val="0F6FC6" w:themeColor="accent1"/>
      <w:sz w:val="30"/>
    </w:rPr>
  </w:style>
  <w:style w:type="paragraph" w:customStyle="1" w:styleId="T2">
    <w:name w:val="T2"/>
    <w:basedOn w:val="T1"/>
    <w:autoRedefine/>
    <w:qFormat/>
    <w:rsid w:val="00B04AFB"/>
    <w:pPr>
      <w:spacing w:line="288" w:lineRule="auto"/>
    </w:pPr>
    <w:rPr>
      <w:color w:val="35EBF4" w:themeColor="accent3" w:themeTint="BF"/>
      <w:sz w:val="28"/>
    </w:rPr>
  </w:style>
  <w:style w:type="paragraph" w:customStyle="1" w:styleId="T3">
    <w:name w:val="T3"/>
    <w:basedOn w:val="T2"/>
    <w:autoRedefine/>
    <w:qFormat/>
    <w:rsid w:val="00B04AFB"/>
    <w:rPr>
      <w:caps w:val="0"/>
      <w:sz w:val="26"/>
    </w:rPr>
  </w:style>
  <w:style w:type="paragraph" w:customStyle="1" w:styleId="T4">
    <w:name w:val="T4"/>
    <w:basedOn w:val="T3"/>
    <w:autoRedefine/>
    <w:qFormat/>
    <w:rsid w:val="00B04AFB"/>
    <w:rPr>
      <w:color w:val="50EEF6" w:themeColor="accent3" w:themeTint="A6"/>
      <w:sz w:val="22"/>
    </w:rPr>
  </w:style>
  <w:style w:type="paragraph" w:customStyle="1" w:styleId="T5">
    <w:name w:val="T5"/>
    <w:basedOn w:val="T4"/>
    <w:autoRedefine/>
    <w:qFormat/>
    <w:rsid w:val="00B04AFB"/>
    <w:pPr>
      <w:ind w:left="3060"/>
    </w:pPr>
  </w:style>
  <w:style w:type="paragraph" w:customStyle="1" w:styleId="QnT-DisclaimerBold1">
    <w:name w:val="QnT - Disclaimer Bold1"/>
    <w:basedOn w:val="QnT-DisclaimerBold"/>
    <w:autoRedefine/>
    <w:qFormat/>
    <w:rsid w:val="00B04AFB"/>
    <w:rPr>
      <w:color w:val="595959" w:themeColor="text1" w:themeTint="A6"/>
      <w:sz w:val="26"/>
      <w:lang w:val="en-IN"/>
    </w:rPr>
  </w:style>
  <w:style w:type="paragraph" w:customStyle="1" w:styleId="QnT-Table2-RightCenter">
    <w:name w:val="QnT - Table 2 - Right Center"/>
    <w:basedOn w:val="QnT-Table1-RightCenter"/>
    <w:qFormat/>
    <w:rsid w:val="00B04AFB"/>
    <w:rPr>
      <w:sz w:val="18"/>
    </w:rPr>
  </w:style>
  <w:style w:type="table" w:customStyle="1" w:styleId="QnT-Table11">
    <w:name w:val="QnT - Table 11"/>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2">
    <w:name w:val="QnT - Table 12"/>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3">
    <w:name w:val="QnT - Table 13"/>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4">
    <w:name w:val="QnT - Table 14"/>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11">
    <w:name w:val="QnT - Table 11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21">
    <w:name w:val="QnT - Table 12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31">
    <w:name w:val="QnT - Table 13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paragraph" w:customStyle="1" w:styleId="ds-markdown-paragraph">
    <w:name w:val="ds-markdown-paragraph"/>
    <w:basedOn w:val="Normal"/>
    <w:rsid w:val="00981B7A"/>
    <w:pPr>
      <w:tabs>
        <w:tab w:val="clear" w:pos="15264"/>
      </w:tabs>
      <w:spacing w:before="100" w:beforeAutospacing="1" w:after="100" w:afterAutospacing="1" w:line="240" w:lineRule="auto"/>
      <w:jc w:val="left"/>
    </w:pPr>
    <w:rPr>
      <w:rFonts w:ascii="Times New Roman" w:eastAsia="Times New Roman" w:hAnsi="Times New Roman" w:cs="Times New Roman"/>
      <w:color w:val="auto"/>
      <w:sz w:val="24"/>
      <w:szCs w:val="24"/>
      <w:lang w:eastAsia="en-US"/>
    </w:rPr>
  </w:style>
  <w:style w:type="character" w:styleId="UnresolvedMention">
    <w:name w:val="Unresolved Mention"/>
    <w:basedOn w:val="DefaultParagraphFont"/>
    <w:uiPriority w:val="99"/>
    <w:semiHidden/>
    <w:unhideWhenUsed/>
    <w:rsid w:val="00B04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46">
      <w:bodyDiv w:val="1"/>
      <w:marLeft w:val="0"/>
      <w:marRight w:val="0"/>
      <w:marTop w:val="0"/>
      <w:marBottom w:val="0"/>
      <w:divBdr>
        <w:top w:val="none" w:sz="0" w:space="0" w:color="auto"/>
        <w:left w:val="none" w:sz="0" w:space="0" w:color="auto"/>
        <w:bottom w:val="none" w:sz="0" w:space="0" w:color="auto"/>
        <w:right w:val="none" w:sz="0" w:space="0" w:color="auto"/>
      </w:divBdr>
    </w:div>
    <w:div w:id="12079468">
      <w:bodyDiv w:val="1"/>
      <w:marLeft w:val="0"/>
      <w:marRight w:val="0"/>
      <w:marTop w:val="0"/>
      <w:marBottom w:val="0"/>
      <w:divBdr>
        <w:top w:val="none" w:sz="0" w:space="0" w:color="auto"/>
        <w:left w:val="none" w:sz="0" w:space="0" w:color="auto"/>
        <w:bottom w:val="none" w:sz="0" w:space="0" w:color="auto"/>
        <w:right w:val="none" w:sz="0" w:space="0" w:color="auto"/>
      </w:divBdr>
      <w:divsChild>
        <w:div w:id="1781298911">
          <w:marLeft w:val="0"/>
          <w:marRight w:val="0"/>
          <w:marTop w:val="100"/>
          <w:marBottom w:val="100"/>
          <w:divBdr>
            <w:top w:val="none" w:sz="0" w:space="0" w:color="auto"/>
            <w:left w:val="none" w:sz="0" w:space="0" w:color="auto"/>
            <w:bottom w:val="none" w:sz="0" w:space="0" w:color="auto"/>
            <w:right w:val="none" w:sz="0" w:space="0" w:color="auto"/>
          </w:divBdr>
          <w:divsChild>
            <w:div w:id="480733781">
              <w:marLeft w:val="0"/>
              <w:marRight w:val="0"/>
              <w:marTop w:val="0"/>
              <w:marBottom w:val="0"/>
              <w:divBdr>
                <w:top w:val="none" w:sz="0" w:space="0" w:color="auto"/>
                <w:left w:val="none" w:sz="0" w:space="0" w:color="auto"/>
                <w:bottom w:val="none" w:sz="0" w:space="0" w:color="auto"/>
                <w:right w:val="none" w:sz="0" w:space="0" w:color="auto"/>
              </w:divBdr>
              <w:divsChild>
                <w:div w:id="14244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6762">
      <w:bodyDiv w:val="1"/>
      <w:marLeft w:val="0"/>
      <w:marRight w:val="0"/>
      <w:marTop w:val="0"/>
      <w:marBottom w:val="0"/>
      <w:divBdr>
        <w:top w:val="none" w:sz="0" w:space="0" w:color="auto"/>
        <w:left w:val="none" w:sz="0" w:space="0" w:color="auto"/>
        <w:bottom w:val="none" w:sz="0" w:space="0" w:color="auto"/>
        <w:right w:val="none" w:sz="0" w:space="0" w:color="auto"/>
      </w:divBdr>
    </w:div>
    <w:div w:id="51662386">
      <w:bodyDiv w:val="1"/>
      <w:marLeft w:val="0"/>
      <w:marRight w:val="0"/>
      <w:marTop w:val="0"/>
      <w:marBottom w:val="0"/>
      <w:divBdr>
        <w:top w:val="none" w:sz="0" w:space="0" w:color="auto"/>
        <w:left w:val="none" w:sz="0" w:space="0" w:color="auto"/>
        <w:bottom w:val="none" w:sz="0" w:space="0" w:color="auto"/>
        <w:right w:val="none" w:sz="0" w:space="0" w:color="auto"/>
      </w:divBdr>
    </w:div>
    <w:div w:id="63724561">
      <w:bodyDiv w:val="1"/>
      <w:marLeft w:val="0"/>
      <w:marRight w:val="0"/>
      <w:marTop w:val="0"/>
      <w:marBottom w:val="0"/>
      <w:divBdr>
        <w:top w:val="none" w:sz="0" w:space="0" w:color="auto"/>
        <w:left w:val="none" w:sz="0" w:space="0" w:color="auto"/>
        <w:bottom w:val="none" w:sz="0" w:space="0" w:color="auto"/>
        <w:right w:val="none" w:sz="0" w:space="0" w:color="auto"/>
      </w:divBdr>
    </w:div>
    <w:div w:id="241567771">
      <w:bodyDiv w:val="1"/>
      <w:marLeft w:val="0"/>
      <w:marRight w:val="0"/>
      <w:marTop w:val="0"/>
      <w:marBottom w:val="0"/>
      <w:divBdr>
        <w:top w:val="none" w:sz="0" w:space="0" w:color="auto"/>
        <w:left w:val="none" w:sz="0" w:space="0" w:color="auto"/>
        <w:bottom w:val="none" w:sz="0" w:space="0" w:color="auto"/>
        <w:right w:val="none" w:sz="0" w:space="0" w:color="auto"/>
      </w:divBdr>
    </w:div>
    <w:div w:id="275601628">
      <w:bodyDiv w:val="1"/>
      <w:marLeft w:val="0"/>
      <w:marRight w:val="0"/>
      <w:marTop w:val="0"/>
      <w:marBottom w:val="0"/>
      <w:divBdr>
        <w:top w:val="none" w:sz="0" w:space="0" w:color="auto"/>
        <w:left w:val="none" w:sz="0" w:space="0" w:color="auto"/>
        <w:bottom w:val="none" w:sz="0" w:space="0" w:color="auto"/>
        <w:right w:val="none" w:sz="0" w:space="0" w:color="auto"/>
      </w:divBdr>
    </w:div>
    <w:div w:id="286812487">
      <w:bodyDiv w:val="1"/>
      <w:marLeft w:val="0"/>
      <w:marRight w:val="0"/>
      <w:marTop w:val="0"/>
      <w:marBottom w:val="0"/>
      <w:divBdr>
        <w:top w:val="none" w:sz="0" w:space="0" w:color="auto"/>
        <w:left w:val="none" w:sz="0" w:space="0" w:color="auto"/>
        <w:bottom w:val="none" w:sz="0" w:space="0" w:color="auto"/>
        <w:right w:val="none" w:sz="0" w:space="0" w:color="auto"/>
      </w:divBdr>
    </w:div>
    <w:div w:id="399408105">
      <w:bodyDiv w:val="1"/>
      <w:marLeft w:val="0"/>
      <w:marRight w:val="0"/>
      <w:marTop w:val="0"/>
      <w:marBottom w:val="0"/>
      <w:divBdr>
        <w:top w:val="none" w:sz="0" w:space="0" w:color="auto"/>
        <w:left w:val="none" w:sz="0" w:space="0" w:color="auto"/>
        <w:bottom w:val="none" w:sz="0" w:space="0" w:color="auto"/>
        <w:right w:val="none" w:sz="0" w:space="0" w:color="auto"/>
      </w:divBdr>
    </w:div>
    <w:div w:id="455175530">
      <w:bodyDiv w:val="1"/>
      <w:marLeft w:val="0"/>
      <w:marRight w:val="0"/>
      <w:marTop w:val="0"/>
      <w:marBottom w:val="0"/>
      <w:divBdr>
        <w:top w:val="none" w:sz="0" w:space="0" w:color="auto"/>
        <w:left w:val="none" w:sz="0" w:space="0" w:color="auto"/>
        <w:bottom w:val="none" w:sz="0" w:space="0" w:color="auto"/>
        <w:right w:val="none" w:sz="0" w:space="0" w:color="auto"/>
      </w:divBdr>
    </w:div>
    <w:div w:id="476411658">
      <w:bodyDiv w:val="1"/>
      <w:marLeft w:val="0"/>
      <w:marRight w:val="0"/>
      <w:marTop w:val="0"/>
      <w:marBottom w:val="0"/>
      <w:divBdr>
        <w:top w:val="none" w:sz="0" w:space="0" w:color="auto"/>
        <w:left w:val="none" w:sz="0" w:space="0" w:color="auto"/>
        <w:bottom w:val="none" w:sz="0" w:space="0" w:color="auto"/>
        <w:right w:val="none" w:sz="0" w:space="0" w:color="auto"/>
      </w:divBdr>
    </w:div>
    <w:div w:id="529609352">
      <w:bodyDiv w:val="1"/>
      <w:marLeft w:val="0"/>
      <w:marRight w:val="0"/>
      <w:marTop w:val="0"/>
      <w:marBottom w:val="0"/>
      <w:divBdr>
        <w:top w:val="none" w:sz="0" w:space="0" w:color="auto"/>
        <w:left w:val="none" w:sz="0" w:space="0" w:color="auto"/>
        <w:bottom w:val="none" w:sz="0" w:space="0" w:color="auto"/>
        <w:right w:val="none" w:sz="0" w:space="0" w:color="auto"/>
      </w:divBdr>
      <w:divsChild>
        <w:div w:id="1391919925">
          <w:marLeft w:val="0"/>
          <w:marRight w:val="0"/>
          <w:marTop w:val="0"/>
          <w:marBottom w:val="0"/>
          <w:divBdr>
            <w:top w:val="none" w:sz="0" w:space="0" w:color="auto"/>
            <w:left w:val="none" w:sz="0" w:space="0" w:color="auto"/>
            <w:bottom w:val="none" w:sz="0" w:space="0" w:color="auto"/>
            <w:right w:val="none" w:sz="0" w:space="0" w:color="auto"/>
          </w:divBdr>
          <w:divsChild>
            <w:div w:id="1603025716">
              <w:marLeft w:val="0"/>
              <w:marRight w:val="0"/>
              <w:marTop w:val="0"/>
              <w:marBottom w:val="0"/>
              <w:divBdr>
                <w:top w:val="none" w:sz="0" w:space="0" w:color="auto"/>
                <w:left w:val="none" w:sz="0" w:space="0" w:color="auto"/>
                <w:bottom w:val="none" w:sz="0" w:space="0" w:color="auto"/>
                <w:right w:val="none" w:sz="0" w:space="0" w:color="auto"/>
              </w:divBdr>
              <w:divsChild>
                <w:div w:id="544758803">
                  <w:marLeft w:val="0"/>
                  <w:marRight w:val="0"/>
                  <w:marTop w:val="0"/>
                  <w:marBottom w:val="0"/>
                  <w:divBdr>
                    <w:top w:val="none" w:sz="0" w:space="0" w:color="auto"/>
                    <w:left w:val="none" w:sz="0" w:space="0" w:color="auto"/>
                    <w:bottom w:val="none" w:sz="0" w:space="0" w:color="auto"/>
                    <w:right w:val="none" w:sz="0" w:space="0" w:color="auto"/>
                  </w:divBdr>
                  <w:divsChild>
                    <w:div w:id="922106505">
                      <w:marLeft w:val="0"/>
                      <w:marRight w:val="0"/>
                      <w:marTop w:val="0"/>
                      <w:marBottom w:val="0"/>
                      <w:divBdr>
                        <w:top w:val="none" w:sz="0" w:space="0" w:color="auto"/>
                        <w:left w:val="none" w:sz="0" w:space="0" w:color="auto"/>
                        <w:bottom w:val="none" w:sz="0" w:space="0" w:color="auto"/>
                        <w:right w:val="none" w:sz="0" w:space="0" w:color="auto"/>
                      </w:divBdr>
                      <w:divsChild>
                        <w:div w:id="1543588333">
                          <w:marLeft w:val="0"/>
                          <w:marRight w:val="0"/>
                          <w:marTop w:val="0"/>
                          <w:marBottom w:val="0"/>
                          <w:divBdr>
                            <w:top w:val="none" w:sz="0" w:space="0" w:color="auto"/>
                            <w:left w:val="none" w:sz="0" w:space="0" w:color="auto"/>
                            <w:bottom w:val="none" w:sz="0" w:space="0" w:color="auto"/>
                            <w:right w:val="none" w:sz="0" w:space="0" w:color="auto"/>
                          </w:divBdr>
                          <w:divsChild>
                            <w:div w:id="9250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788179">
      <w:bodyDiv w:val="1"/>
      <w:marLeft w:val="0"/>
      <w:marRight w:val="0"/>
      <w:marTop w:val="0"/>
      <w:marBottom w:val="0"/>
      <w:divBdr>
        <w:top w:val="none" w:sz="0" w:space="0" w:color="auto"/>
        <w:left w:val="none" w:sz="0" w:space="0" w:color="auto"/>
        <w:bottom w:val="none" w:sz="0" w:space="0" w:color="auto"/>
        <w:right w:val="none" w:sz="0" w:space="0" w:color="auto"/>
      </w:divBdr>
    </w:div>
    <w:div w:id="613177291">
      <w:bodyDiv w:val="1"/>
      <w:marLeft w:val="0"/>
      <w:marRight w:val="0"/>
      <w:marTop w:val="0"/>
      <w:marBottom w:val="0"/>
      <w:divBdr>
        <w:top w:val="none" w:sz="0" w:space="0" w:color="auto"/>
        <w:left w:val="none" w:sz="0" w:space="0" w:color="auto"/>
        <w:bottom w:val="none" w:sz="0" w:space="0" w:color="auto"/>
        <w:right w:val="none" w:sz="0" w:space="0" w:color="auto"/>
      </w:divBdr>
    </w:div>
    <w:div w:id="651565683">
      <w:bodyDiv w:val="1"/>
      <w:marLeft w:val="0"/>
      <w:marRight w:val="0"/>
      <w:marTop w:val="0"/>
      <w:marBottom w:val="0"/>
      <w:divBdr>
        <w:top w:val="none" w:sz="0" w:space="0" w:color="auto"/>
        <w:left w:val="none" w:sz="0" w:space="0" w:color="auto"/>
        <w:bottom w:val="none" w:sz="0" w:space="0" w:color="auto"/>
        <w:right w:val="none" w:sz="0" w:space="0" w:color="auto"/>
      </w:divBdr>
    </w:div>
    <w:div w:id="678124008">
      <w:bodyDiv w:val="1"/>
      <w:marLeft w:val="0"/>
      <w:marRight w:val="0"/>
      <w:marTop w:val="0"/>
      <w:marBottom w:val="0"/>
      <w:divBdr>
        <w:top w:val="none" w:sz="0" w:space="0" w:color="auto"/>
        <w:left w:val="none" w:sz="0" w:space="0" w:color="auto"/>
        <w:bottom w:val="none" w:sz="0" w:space="0" w:color="auto"/>
        <w:right w:val="none" w:sz="0" w:space="0" w:color="auto"/>
      </w:divBdr>
      <w:divsChild>
        <w:div w:id="1548030924">
          <w:marLeft w:val="0"/>
          <w:marRight w:val="0"/>
          <w:marTop w:val="100"/>
          <w:marBottom w:val="100"/>
          <w:divBdr>
            <w:top w:val="none" w:sz="0" w:space="0" w:color="auto"/>
            <w:left w:val="none" w:sz="0" w:space="0" w:color="auto"/>
            <w:bottom w:val="none" w:sz="0" w:space="0" w:color="auto"/>
            <w:right w:val="none" w:sz="0" w:space="0" w:color="auto"/>
          </w:divBdr>
          <w:divsChild>
            <w:div w:id="250049570">
              <w:marLeft w:val="0"/>
              <w:marRight w:val="0"/>
              <w:marTop w:val="0"/>
              <w:marBottom w:val="0"/>
              <w:divBdr>
                <w:top w:val="none" w:sz="0" w:space="0" w:color="auto"/>
                <w:left w:val="none" w:sz="0" w:space="0" w:color="auto"/>
                <w:bottom w:val="none" w:sz="0" w:space="0" w:color="auto"/>
                <w:right w:val="none" w:sz="0" w:space="0" w:color="auto"/>
              </w:divBdr>
              <w:divsChild>
                <w:div w:id="10859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88362">
      <w:bodyDiv w:val="1"/>
      <w:marLeft w:val="0"/>
      <w:marRight w:val="0"/>
      <w:marTop w:val="0"/>
      <w:marBottom w:val="0"/>
      <w:divBdr>
        <w:top w:val="none" w:sz="0" w:space="0" w:color="auto"/>
        <w:left w:val="none" w:sz="0" w:space="0" w:color="auto"/>
        <w:bottom w:val="none" w:sz="0" w:space="0" w:color="auto"/>
        <w:right w:val="none" w:sz="0" w:space="0" w:color="auto"/>
      </w:divBdr>
    </w:div>
    <w:div w:id="719211977">
      <w:bodyDiv w:val="1"/>
      <w:marLeft w:val="0"/>
      <w:marRight w:val="0"/>
      <w:marTop w:val="0"/>
      <w:marBottom w:val="0"/>
      <w:divBdr>
        <w:top w:val="none" w:sz="0" w:space="0" w:color="auto"/>
        <w:left w:val="none" w:sz="0" w:space="0" w:color="auto"/>
        <w:bottom w:val="none" w:sz="0" w:space="0" w:color="auto"/>
        <w:right w:val="none" w:sz="0" w:space="0" w:color="auto"/>
      </w:divBdr>
    </w:div>
    <w:div w:id="741416566">
      <w:bodyDiv w:val="1"/>
      <w:marLeft w:val="0"/>
      <w:marRight w:val="0"/>
      <w:marTop w:val="0"/>
      <w:marBottom w:val="0"/>
      <w:divBdr>
        <w:top w:val="none" w:sz="0" w:space="0" w:color="auto"/>
        <w:left w:val="none" w:sz="0" w:space="0" w:color="auto"/>
        <w:bottom w:val="none" w:sz="0" w:space="0" w:color="auto"/>
        <w:right w:val="none" w:sz="0" w:space="0" w:color="auto"/>
      </w:divBdr>
    </w:div>
    <w:div w:id="888151165">
      <w:bodyDiv w:val="1"/>
      <w:marLeft w:val="0"/>
      <w:marRight w:val="0"/>
      <w:marTop w:val="0"/>
      <w:marBottom w:val="0"/>
      <w:divBdr>
        <w:top w:val="none" w:sz="0" w:space="0" w:color="auto"/>
        <w:left w:val="none" w:sz="0" w:space="0" w:color="auto"/>
        <w:bottom w:val="none" w:sz="0" w:space="0" w:color="auto"/>
        <w:right w:val="none" w:sz="0" w:space="0" w:color="auto"/>
      </w:divBdr>
      <w:divsChild>
        <w:div w:id="1699039195">
          <w:marLeft w:val="0"/>
          <w:marRight w:val="0"/>
          <w:marTop w:val="0"/>
          <w:marBottom w:val="0"/>
          <w:divBdr>
            <w:top w:val="none" w:sz="0" w:space="0" w:color="auto"/>
            <w:left w:val="none" w:sz="0" w:space="0" w:color="auto"/>
            <w:bottom w:val="none" w:sz="0" w:space="0" w:color="auto"/>
            <w:right w:val="none" w:sz="0" w:space="0" w:color="auto"/>
          </w:divBdr>
          <w:divsChild>
            <w:div w:id="678314708">
              <w:marLeft w:val="0"/>
              <w:marRight w:val="0"/>
              <w:marTop w:val="0"/>
              <w:marBottom w:val="0"/>
              <w:divBdr>
                <w:top w:val="none" w:sz="0" w:space="0" w:color="auto"/>
                <w:left w:val="none" w:sz="0" w:space="0" w:color="auto"/>
                <w:bottom w:val="none" w:sz="0" w:space="0" w:color="auto"/>
                <w:right w:val="none" w:sz="0" w:space="0" w:color="auto"/>
              </w:divBdr>
              <w:divsChild>
                <w:div w:id="991913315">
                  <w:marLeft w:val="0"/>
                  <w:marRight w:val="0"/>
                  <w:marTop w:val="0"/>
                  <w:marBottom w:val="0"/>
                  <w:divBdr>
                    <w:top w:val="none" w:sz="0" w:space="0" w:color="auto"/>
                    <w:left w:val="none" w:sz="0" w:space="0" w:color="auto"/>
                    <w:bottom w:val="none" w:sz="0" w:space="0" w:color="auto"/>
                    <w:right w:val="none" w:sz="0" w:space="0" w:color="auto"/>
                  </w:divBdr>
                  <w:divsChild>
                    <w:div w:id="165093373">
                      <w:marLeft w:val="0"/>
                      <w:marRight w:val="0"/>
                      <w:marTop w:val="0"/>
                      <w:marBottom w:val="0"/>
                      <w:divBdr>
                        <w:top w:val="none" w:sz="0" w:space="0" w:color="auto"/>
                        <w:left w:val="none" w:sz="0" w:space="0" w:color="auto"/>
                        <w:bottom w:val="none" w:sz="0" w:space="0" w:color="auto"/>
                        <w:right w:val="none" w:sz="0" w:space="0" w:color="auto"/>
                      </w:divBdr>
                      <w:divsChild>
                        <w:div w:id="1444807243">
                          <w:marLeft w:val="0"/>
                          <w:marRight w:val="0"/>
                          <w:marTop w:val="0"/>
                          <w:marBottom w:val="0"/>
                          <w:divBdr>
                            <w:top w:val="none" w:sz="0" w:space="0" w:color="auto"/>
                            <w:left w:val="none" w:sz="0" w:space="0" w:color="auto"/>
                            <w:bottom w:val="none" w:sz="0" w:space="0" w:color="auto"/>
                            <w:right w:val="none" w:sz="0" w:space="0" w:color="auto"/>
                          </w:divBdr>
                          <w:divsChild>
                            <w:div w:id="3767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382288">
      <w:bodyDiv w:val="1"/>
      <w:marLeft w:val="0"/>
      <w:marRight w:val="0"/>
      <w:marTop w:val="0"/>
      <w:marBottom w:val="0"/>
      <w:divBdr>
        <w:top w:val="none" w:sz="0" w:space="0" w:color="auto"/>
        <w:left w:val="none" w:sz="0" w:space="0" w:color="auto"/>
        <w:bottom w:val="none" w:sz="0" w:space="0" w:color="auto"/>
        <w:right w:val="none" w:sz="0" w:space="0" w:color="auto"/>
      </w:divBdr>
      <w:divsChild>
        <w:div w:id="1531912669">
          <w:marLeft w:val="0"/>
          <w:marRight w:val="0"/>
          <w:marTop w:val="0"/>
          <w:marBottom w:val="0"/>
          <w:divBdr>
            <w:top w:val="none" w:sz="0" w:space="0" w:color="auto"/>
            <w:left w:val="none" w:sz="0" w:space="0" w:color="auto"/>
            <w:bottom w:val="none" w:sz="0" w:space="0" w:color="auto"/>
            <w:right w:val="none" w:sz="0" w:space="0" w:color="auto"/>
          </w:divBdr>
          <w:divsChild>
            <w:div w:id="192890984">
              <w:marLeft w:val="0"/>
              <w:marRight w:val="0"/>
              <w:marTop w:val="0"/>
              <w:marBottom w:val="0"/>
              <w:divBdr>
                <w:top w:val="none" w:sz="0" w:space="0" w:color="auto"/>
                <w:left w:val="none" w:sz="0" w:space="0" w:color="auto"/>
                <w:bottom w:val="none" w:sz="0" w:space="0" w:color="auto"/>
                <w:right w:val="none" w:sz="0" w:space="0" w:color="auto"/>
              </w:divBdr>
              <w:divsChild>
                <w:div w:id="267468828">
                  <w:marLeft w:val="0"/>
                  <w:marRight w:val="0"/>
                  <w:marTop w:val="0"/>
                  <w:marBottom w:val="0"/>
                  <w:divBdr>
                    <w:top w:val="none" w:sz="0" w:space="0" w:color="auto"/>
                    <w:left w:val="none" w:sz="0" w:space="0" w:color="auto"/>
                    <w:bottom w:val="none" w:sz="0" w:space="0" w:color="auto"/>
                    <w:right w:val="none" w:sz="0" w:space="0" w:color="auto"/>
                  </w:divBdr>
                  <w:divsChild>
                    <w:div w:id="91754197">
                      <w:marLeft w:val="0"/>
                      <w:marRight w:val="0"/>
                      <w:marTop w:val="0"/>
                      <w:marBottom w:val="0"/>
                      <w:divBdr>
                        <w:top w:val="none" w:sz="0" w:space="0" w:color="auto"/>
                        <w:left w:val="none" w:sz="0" w:space="0" w:color="auto"/>
                        <w:bottom w:val="none" w:sz="0" w:space="0" w:color="auto"/>
                        <w:right w:val="none" w:sz="0" w:space="0" w:color="auto"/>
                      </w:divBdr>
                      <w:divsChild>
                        <w:div w:id="1085341943">
                          <w:marLeft w:val="0"/>
                          <w:marRight w:val="0"/>
                          <w:marTop w:val="0"/>
                          <w:marBottom w:val="0"/>
                          <w:divBdr>
                            <w:top w:val="none" w:sz="0" w:space="0" w:color="auto"/>
                            <w:left w:val="none" w:sz="0" w:space="0" w:color="auto"/>
                            <w:bottom w:val="none" w:sz="0" w:space="0" w:color="auto"/>
                            <w:right w:val="none" w:sz="0" w:space="0" w:color="auto"/>
                          </w:divBdr>
                          <w:divsChild>
                            <w:div w:id="9555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47940">
      <w:bodyDiv w:val="1"/>
      <w:marLeft w:val="0"/>
      <w:marRight w:val="0"/>
      <w:marTop w:val="0"/>
      <w:marBottom w:val="0"/>
      <w:divBdr>
        <w:top w:val="none" w:sz="0" w:space="0" w:color="auto"/>
        <w:left w:val="none" w:sz="0" w:space="0" w:color="auto"/>
        <w:bottom w:val="none" w:sz="0" w:space="0" w:color="auto"/>
        <w:right w:val="none" w:sz="0" w:space="0" w:color="auto"/>
      </w:divBdr>
    </w:div>
    <w:div w:id="970088489">
      <w:bodyDiv w:val="1"/>
      <w:marLeft w:val="0"/>
      <w:marRight w:val="0"/>
      <w:marTop w:val="0"/>
      <w:marBottom w:val="0"/>
      <w:divBdr>
        <w:top w:val="none" w:sz="0" w:space="0" w:color="auto"/>
        <w:left w:val="none" w:sz="0" w:space="0" w:color="auto"/>
        <w:bottom w:val="none" w:sz="0" w:space="0" w:color="auto"/>
        <w:right w:val="none" w:sz="0" w:space="0" w:color="auto"/>
      </w:divBdr>
    </w:div>
    <w:div w:id="1059012218">
      <w:bodyDiv w:val="1"/>
      <w:marLeft w:val="0"/>
      <w:marRight w:val="0"/>
      <w:marTop w:val="0"/>
      <w:marBottom w:val="0"/>
      <w:divBdr>
        <w:top w:val="none" w:sz="0" w:space="0" w:color="auto"/>
        <w:left w:val="none" w:sz="0" w:space="0" w:color="auto"/>
        <w:bottom w:val="none" w:sz="0" w:space="0" w:color="auto"/>
        <w:right w:val="none" w:sz="0" w:space="0" w:color="auto"/>
      </w:divBdr>
    </w:div>
    <w:div w:id="1217662125">
      <w:bodyDiv w:val="1"/>
      <w:marLeft w:val="0"/>
      <w:marRight w:val="0"/>
      <w:marTop w:val="0"/>
      <w:marBottom w:val="0"/>
      <w:divBdr>
        <w:top w:val="none" w:sz="0" w:space="0" w:color="auto"/>
        <w:left w:val="none" w:sz="0" w:space="0" w:color="auto"/>
        <w:bottom w:val="none" w:sz="0" w:space="0" w:color="auto"/>
        <w:right w:val="none" w:sz="0" w:space="0" w:color="auto"/>
      </w:divBdr>
      <w:divsChild>
        <w:div w:id="2127579970">
          <w:marLeft w:val="0"/>
          <w:marRight w:val="0"/>
          <w:marTop w:val="0"/>
          <w:marBottom w:val="0"/>
          <w:divBdr>
            <w:top w:val="none" w:sz="0" w:space="0" w:color="auto"/>
            <w:left w:val="none" w:sz="0" w:space="0" w:color="auto"/>
            <w:bottom w:val="none" w:sz="0" w:space="0" w:color="auto"/>
            <w:right w:val="none" w:sz="0" w:space="0" w:color="auto"/>
          </w:divBdr>
          <w:divsChild>
            <w:div w:id="1510871882">
              <w:marLeft w:val="0"/>
              <w:marRight w:val="0"/>
              <w:marTop w:val="0"/>
              <w:marBottom w:val="0"/>
              <w:divBdr>
                <w:top w:val="none" w:sz="0" w:space="0" w:color="auto"/>
                <w:left w:val="none" w:sz="0" w:space="0" w:color="auto"/>
                <w:bottom w:val="none" w:sz="0" w:space="0" w:color="auto"/>
                <w:right w:val="none" w:sz="0" w:space="0" w:color="auto"/>
              </w:divBdr>
              <w:divsChild>
                <w:div w:id="1810439099">
                  <w:marLeft w:val="0"/>
                  <w:marRight w:val="0"/>
                  <w:marTop w:val="0"/>
                  <w:marBottom w:val="0"/>
                  <w:divBdr>
                    <w:top w:val="none" w:sz="0" w:space="0" w:color="auto"/>
                    <w:left w:val="none" w:sz="0" w:space="0" w:color="auto"/>
                    <w:bottom w:val="none" w:sz="0" w:space="0" w:color="auto"/>
                    <w:right w:val="none" w:sz="0" w:space="0" w:color="auto"/>
                  </w:divBdr>
                  <w:divsChild>
                    <w:div w:id="6489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80608">
      <w:bodyDiv w:val="1"/>
      <w:marLeft w:val="0"/>
      <w:marRight w:val="0"/>
      <w:marTop w:val="0"/>
      <w:marBottom w:val="0"/>
      <w:divBdr>
        <w:top w:val="none" w:sz="0" w:space="0" w:color="auto"/>
        <w:left w:val="none" w:sz="0" w:space="0" w:color="auto"/>
        <w:bottom w:val="none" w:sz="0" w:space="0" w:color="auto"/>
        <w:right w:val="none" w:sz="0" w:space="0" w:color="auto"/>
      </w:divBdr>
    </w:div>
    <w:div w:id="1331762164">
      <w:bodyDiv w:val="1"/>
      <w:marLeft w:val="0"/>
      <w:marRight w:val="0"/>
      <w:marTop w:val="0"/>
      <w:marBottom w:val="0"/>
      <w:divBdr>
        <w:top w:val="none" w:sz="0" w:space="0" w:color="auto"/>
        <w:left w:val="none" w:sz="0" w:space="0" w:color="auto"/>
        <w:bottom w:val="none" w:sz="0" w:space="0" w:color="auto"/>
        <w:right w:val="none" w:sz="0" w:space="0" w:color="auto"/>
      </w:divBdr>
    </w:div>
    <w:div w:id="1387874162">
      <w:bodyDiv w:val="1"/>
      <w:marLeft w:val="0"/>
      <w:marRight w:val="0"/>
      <w:marTop w:val="0"/>
      <w:marBottom w:val="0"/>
      <w:divBdr>
        <w:top w:val="none" w:sz="0" w:space="0" w:color="auto"/>
        <w:left w:val="none" w:sz="0" w:space="0" w:color="auto"/>
        <w:bottom w:val="none" w:sz="0" w:space="0" w:color="auto"/>
        <w:right w:val="none" w:sz="0" w:space="0" w:color="auto"/>
      </w:divBdr>
    </w:div>
    <w:div w:id="1388141483">
      <w:bodyDiv w:val="1"/>
      <w:marLeft w:val="0"/>
      <w:marRight w:val="0"/>
      <w:marTop w:val="0"/>
      <w:marBottom w:val="0"/>
      <w:divBdr>
        <w:top w:val="none" w:sz="0" w:space="0" w:color="auto"/>
        <w:left w:val="none" w:sz="0" w:space="0" w:color="auto"/>
        <w:bottom w:val="none" w:sz="0" w:space="0" w:color="auto"/>
        <w:right w:val="none" w:sz="0" w:space="0" w:color="auto"/>
      </w:divBdr>
      <w:divsChild>
        <w:div w:id="1212184910">
          <w:marLeft w:val="0"/>
          <w:marRight w:val="0"/>
          <w:marTop w:val="0"/>
          <w:marBottom w:val="0"/>
          <w:divBdr>
            <w:top w:val="none" w:sz="0" w:space="0" w:color="auto"/>
            <w:left w:val="none" w:sz="0" w:space="0" w:color="auto"/>
            <w:bottom w:val="none" w:sz="0" w:space="0" w:color="auto"/>
            <w:right w:val="none" w:sz="0" w:space="0" w:color="auto"/>
          </w:divBdr>
          <w:divsChild>
            <w:div w:id="741222915">
              <w:marLeft w:val="0"/>
              <w:marRight w:val="0"/>
              <w:marTop w:val="0"/>
              <w:marBottom w:val="0"/>
              <w:divBdr>
                <w:top w:val="none" w:sz="0" w:space="0" w:color="auto"/>
                <w:left w:val="none" w:sz="0" w:space="0" w:color="auto"/>
                <w:bottom w:val="none" w:sz="0" w:space="0" w:color="auto"/>
                <w:right w:val="none" w:sz="0" w:space="0" w:color="auto"/>
              </w:divBdr>
              <w:divsChild>
                <w:div w:id="503058484">
                  <w:marLeft w:val="0"/>
                  <w:marRight w:val="0"/>
                  <w:marTop w:val="0"/>
                  <w:marBottom w:val="0"/>
                  <w:divBdr>
                    <w:top w:val="none" w:sz="0" w:space="0" w:color="auto"/>
                    <w:left w:val="none" w:sz="0" w:space="0" w:color="auto"/>
                    <w:bottom w:val="none" w:sz="0" w:space="0" w:color="auto"/>
                    <w:right w:val="none" w:sz="0" w:space="0" w:color="auto"/>
                  </w:divBdr>
                  <w:divsChild>
                    <w:div w:id="1431119759">
                      <w:marLeft w:val="0"/>
                      <w:marRight w:val="0"/>
                      <w:marTop w:val="0"/>
                      <w:marBottom w:val="0"/>
                      <w:divBdr>
                        <w:top w:val="none" w:sz="0" w:space="0" w:color="auto"/>
                        <w:left w:val="none" w:sz="0" w:space="0" w:color="auto"/>
                        <w:bottom w:val="none" w:sz="0" w:space="0" w:color="auto"/>
                        <w:right w:val="none" w:sz="0" w:space="0" w:color="auto"/>
                      </w:divBdr>
                      <w:divsChild>
                        <w:div w:id="1793548240">
                          <w:marLeft w:val="0"/>
                          <w:marRight w:val="0"/>
                          <w:marTop w:val="0"/>
                          <w:marBottom w:val="0"/>
                          <w:divBdr>
                            <w:top w:val="none" w:sz="0" w:space="0" w:color="auto"/>
                            <w:left w:val="none" w:sz="0" w:space="0" w:color="auto"/>
                            <w:bottom w:val="none" w:sz="0" w:space="0" w:color="auto"/>
                            <w:right w:val="none" w:sz="0" w:space="0" w:color="auto"/>
                          </w:divBdr>
                          <w:divsChild>
                            <w:div w:id="168651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233354">
      <w:bodyDiv w:val="1"/>
      <w:marLeft w:val="0"/>
      <w:marRight w:val="0"/>
      <w:marTop w:val="0"/>
      <w:marBottom w:val="0"/>
      <w:divBdr>
        <w:top w:val="none" w:sz="0" w:space="0" w:color="auto"/>
        <w:left w:val="none" w:sz="0" w:space="0" w:color="auto"/>
        <w:bottom w:val="none" w:sz="0" w:space="0" w:color="auto"/>
        <w:right w:val="none" w:sz="0" w:space="0" w:color="auto"/>
      </w:divBdr>
    </w:div>
    <w:div w:id="1516071806">
      <w:bodyDiv w:val="1"/>
      <w:marLeft w:val="0"/>
      <w:marRight w:val="0"/>
      <w:marTop w:val="0"/>
      <w:marBottom w:val="0"/>
      <w:divBdr>
        <w:top w:val="none" w:sz="0" w:space="0" w:color="auto"/>
        <w:left w:val="none" w:sz="0" w:space="0" w:color="auto"/>
        <w:bottom w:val="none" w:sz="0" w:space="0" w:color="auto"/>
        <w:right w:val="none" w:sz="0" w:space="0" w:color="auto"/>
      </w:divBdr>
    </w:div>
    <w:div w:id="1526558346">
      <w:bodyDiv w:val="1"/>
      <w:marLeft w:val="0"/>
      <w:marRight w:val="0"/>
      <w:marTop w:val="0"/>
      <w:marBottom w:val="0"/>
      <w:divBdr>
        <w:top w:val="none" w:sz="0" w:space="0" w:color="auto"/>
        <w:left w:val="none" w:sz="0" w:space="0" w:color="auto"/>
        <w:bottom w:val="none" w:sz="0" w:space="0" w:color="auto"/>
        <w:right w:val="none" w:sz="0" w:space="0" w:color="auto"/>
      </w:divBdr>
    </w:div>
    <w:div w:id="1639413302">
      <w:bodyDiv w:val="1"/>
      <w:marLeft w:val="0"/>
      <w:marRight w:val="0"/>
      <w:marTop w:val="0"/>
      <w:marBottom w:val="0"/>
      <w:divBdr>
        <w:top w:val="none" w:sz="0" w:space="0" w:color="auto"/>
        <w:left w:val="none" w:sz="0" w:space="0" w:color="auto"/>
        <w:bottom w:val="none" w:sz="0" w:space="0" w:color="auto"/>
        <w:right w:val="none" w:sz="0" w:space="0" w:color="auto"/>
      </w:divBdr>
    </w:div>
    <w:div w:id="1764181188">
      <w:bodyDiv w:val="1"/>
      <w:marLeft w:val="0"/>
      <w:marRight w:val="0"/>
      <w:marTop w:val="0"/>
      <w:marBottom w:val="0"/>
      <w:divBdr>
        <w:top w:val="none" w:sz="0" w:space="0" w:color="auto"/>
        <w:left w:val="none" w:sz="0" w:space="0" w:color="auto"/>
        <w:bottom w:val="none" w:sz="0" w:space="0" w:color="auto"/>
        <w:right w:val="none" w:sz="0" w:space="0" w:color="auto"/>
      </w:divBdr>
    </w:div>
    <w:div w:id="1794900353">
      <w:bodyDiv w:val="1"/>
      <w:marLeft w:val="0"/>
      <w:marRight w:val="0"/>
      <w:marTop w:val="0"/>
      <w:marBottom w:val="0"/>
      <w:divBdr>
        <w:top w:val="none" w:sz="0" w:space="0" w:color="auto"/>
        <w:left w:val="none" w:sz="0" w:space="0" w:color="auto"/>
        <w:bottom w:val="none" w:sz="0" w:space="0" w:color="auto"/>
        <w:right w:val="none" w:sz="0" w:space="0" w:color="auto"/>
      </w:divBdr>
    </w:div>
    <w:div w:id="1809594439">
      <w:bodyDiv w:val="1"/>
      <w:marLeft w:val="0"/>
      <w:marRight w:val="0"/>
      <w:marTop w:val="0"/>
      <w:marBottom w:val="0"/>
      <w:divBdr>
        <w:top w:val="none" w:sz="0" w:space="0" w:color="auto"/>
        <w:left w:val="none" w:sz="0" w:space="0" w:color="auto"/>
        <w:bottom w:val="none" w:sz="0" w:space="0" w:color="auto"/>
        <w:right w:val="none" w:sz="0" w:space="0" w:color="auto"/>
      </w:divBdr>
    </w:div>
    <w:div w:id="1922445904">
      <w:bodyDiv w:val="1"/>
      <w:marLeft w:val="0"/>
      <w:marRight w:val="0"/>
      <w:marTop w:val="0"/>
      <w:marBottom w:val="0"/>
      <w:divBdr>
        <w:top w:val="none" w:sz="0" w:space="0" w:color="auto"/>
        <w:left w:val="none" w:sz="0" w:space="0" w:color="auto"/>
        <w:bottom w:val="none" w:sz="0" w:space="0" w:color="auto"/>
        <w:right w:val="none" w:sz="0" w:space="0" w:color="auto"/>
      </w:divBdr>
      <w:divsChild>
        <w:div w:id="1079251595">
          <w:marLeft w:val="0"/>
          <w:marRight w:val="0"/>
          <w:marTop w:val="0"/>
          <w:marBottom w:val="0"/>
          <w:divBdr>
            <w:top w:val="none" w:sz="0" w:space="0" w:color="auto"/>
            <w:left w:val="none" w:sz="0" w:space="0" w:color="auto"/>
            <w:bottom w:val="none" w:sz="0" w:space="0" w:color="auto"/>
            <w:right w:val="none" w:sz="0" w:space="0" w:color="auto"/>
          </w:divBdr>
          <w:divsChild>
            <w:div w:id="995960029">
              <w:marLeft w:val="0"/>
              <w:marRight w:val="0"/>
              <w:marTop w:val="0"/>
              <w:marBottom w:val="0"/>
              <w:divBdr>
                <w:top w:val="none" w:sz="0" w:space="0" w:color="auto"/>
                <w:left w:val="none" w:sz="0" w:space="0" w:color="auto"/>
                <w:bottom w:val="none" w:sz="0" w:space="0" w:color="auto"/>
                <w:right w:val="none" w:sz="0" w:space="0" w:color="auto"/>
              </w:divBdr>
              <w:divsChild>
                <w:div w:id="1198010710">
                  <w:marLeft w:val="0"/>
                  <w:marRight w:val="0"/>
                  <w:marTop w:val="0"/>
                  <w:marBottom w:val="0"/>
                  <w:divBdr>
                    <w:top w:val="none" w:sz="0" w:space="0" w:color="auto"/>
                    <w:left w:val="none" w:sz="0" w:space="0" w:color="auto"/>
                    <w:bottom w:val="none" w:sz="0" w:space="0" w:color="auto"/>
                    <w:right w:val="none" w:sz="0" w:space="0" w:color="auto"/>
                  </w:divBdr>
                  <w:divsChild>
                    <w:div w:id="1464545579">
                      <w:marLeft w:val="0"/>
                      <w:marRight w:val="0"/>
                      <w:marTop w:val="0"/>
                      <w:marBottom w:val="0"/>
                      <w:divBdr>
                        <w:top w:val="none" w:sz="0" w:space="0" w:color="auto"/>
                        <w:left w:val="none" w:sz="0" w:space="0" w:color="auto"/>
                        <w:bottom w:val="none" w:sz="0" w:space="0" w:color="auto"/>
                        <w:right w:val="none" w:sz="0" w:space="0" w:color="auto"/>
                      </w:divBdr>
                      <w:divsChild>
                        <w:div w:id="1966109393">
                          <w:marLeft w:val="0"/>
                          <w:marRight w:val="0"/>
                          <w:marTop w:val="0"/>
                          <w:marBottom w:val="0"/>
                          <w:divBdr>
                            <w:top w:val="none" w:sz="0" w:space="0" w:color="auto"/>
                            <w:left w:val="none" w:sz="0" w:space="0" w:color="auto"/>
                            <w:bottom w:val="none" w:sz="0" w:space="0" w:color="auto"/>
                            <w:right w:val="none" w:sz="0" w:space="0" w:color="auto"/>
                          </w:divBdr>
                          <w:divsChild>
                            <w:div w:id="21356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443250">
      <w:bodyDiv w:val="1"/>
      <w:marLeft w:val="0"/>
      <w:marRight w:val="0"/>
      <w:marTop w:val="0"/>
      <w:marBottom w:val="0"/>
      <w:divBdr>
        <w:top w:val="none" w:sz="0" w:space="0" w:color="auto"/>
        <w:left w:val="none" w:sz="0" w:space="0" w:color="auto"/>
        <w:bottom w:val="none" w:sz="0" w:space="0" w:color="auto"/>
        <w:right w:val="none" w:sz="0" w:space="0" w:color="auto"/>
      </w:divBdr>
    </w:div>
    <w:div w:id="2074814526">
      <w:bodyDiv w:val="1"/>
      <w:marLeft w:val="0"/>
      <w:marRight w:val="0"/>
      <w:marTop w:val="0"/>
      <w:marBottom w:val="0"/>
      <w:divBdr>
        <w:top w:val="none" w:sz="0" w:space="0" w:color="auto"/>
        <w:left w:val="none" w:sz="0" w:space="0" w:color="auto"/>
        <w:bottom w:val="none" w:sz="0" w:space="0" w:color="auto"/>
        <w:right w:val="none" w:sz="0" w:space="0" w:color="auto"/>
      </w:divBdr>
    </w:div>
    <w:div w:id="213813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emf"/><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image" Target="media/image29.emf"/><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G:\VV_Mcs\final%20sample%20format\QnT%20Template_Sample%20Report.dotx" TargetMode="External"/></Relationships>
</file>

<file path=word/theme/theme1.xml><?xml version="1.0" encoding="utf-8"?>
<a:theme xmlns:a="http://schemas.openxmlformats.org/drawingml/2006/main" name="PRC - 08052025">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7">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noFill/>
        </a:ln>
      </a:spPr>
      <a:bodyPr rtlCol="0" anchor="t">
        <a:noAutofit/>
      </a:bodyPr>
      <a:lstStyle>
        <a:defPPr algn="l">
          <a:defRPr dirty="0" err="1"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PRC - 08052025" id="{F7A015A0-B674-4D3C-A810-10793EDCD502}" vid="{2695DE19-3343-425A-B8A0-88DD8A55D7F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F0853-210E-4996-AAF0-A04AC6103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QnT Template_Sample Report</Template>
  <TotalTime>716</TotalTime>
  <Pages>96</Pages>
  <Words>7637</Words>
  <Characters>38486</Characters>
  <Application>Microsoft Office Word</Application>
  <DocSecurity>0</DocSecurity>
  <Lines>3032</Lines>
  <Paragraphs>2598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43734</CharactersWithSpaces>
  <SharedDoc>false</SharedDoc>
  <HLinks>
    <vt:vector size="420" baseType="variant">
      <vt:variant>
        <vt:i4>7864440</vt:i4>
      </vt:variant>
      <vt:variant>
        <vt:i4>342</vt:i4>
      </vt:variant>
      <vt:variant>
        <vt:i4>0</vt:i4>
      </vt:variant>
      <vt:variant>
        <vt:i4>5</vt:i4>
      </vt:variant>
      <vt:variant>
        <vt:lpwstr>https://www.alliedmarketresearch.com/Avenue-Membership-details</vt:lpwstr>
      </vt:variant>
      <vt:variant>
        <vt:lpwstr/>
      </vt:variant>
      <vt:variant>
        <vt:i4>7864440</vt:i4>
      </vt:variant>
      <vt:variant>
        <vt:i4>339</vt:i4>
      </vt:variant>
      <vt:variant>
        <vt:i4>0</vt:i4>
      </vt:variant>
      <vt:variant>
        <vt:i4>5</vt:i4>
      </vt:variant>
      <vt:variant>
        <vt:lpwstr>https://www.alliedmarketresearch.com/Avenue-Membership-details</vt:lpwstr>
      </vt:variant>
      <vt:variant>
        <vt:lpwstr/>
      </vt:variant>
      <vt:variant>
        <vt:i4>393302</vt:i4>
      </vt:variant>
      <vt:variant>
        <vt:i4>336</vt:i4>
      </vt:variant>
      <vt:variant>
        <vt:i4>0</vt:i4>
      </vt:variant>
      <vt:variant>
        <vt:i4>5</vt:i4>
      </vt:variant>
      <vt:variant>
        <vt:lpwstr>https://www.alliedmarketresearch.com/gdpr-policy</vt:lpwstr>
      </vt:variant>
      <vt:variant>
        <vt:lpwstr/>
      </vt:variant>
      <vt:variant>
        <vt:i4>3997811</vt:i4>
      </vt:variant>
      <vt:variant>
        <vt:i4>333</vt:i4>
      </vt:variant>
      <vt:variant>
        <vt:i4>0</vt:i4>
      </vt:variant>
      <vt:variant>
        <vt:i4>5</vt:i4>
      </vt:variant>
      <vt:variant>
        <vt:lpwstr>https://www.alliedmarketresearch.com/privacy-policy</vt:lpwstr>
      </vt:variant>
      <vt:variant>
        <vt:lpwstr/>
      </vt:variant>
      <vt:variant>
        <vt:i4>3407929</vt:i4>
      </vt:variant>
      <vt:variant>
        <vt:i4>330</vt:i4>
      </vt:variant>
      <vt:variant>
        <vt:i4>0</vt:i4>
      </vt:variant>
      <vt:variant>
        <vt:i4>5</vt:i4>
      </vt:variant>
      <vt:variant>
        <vt:lpwstr>https://www.alliedmarketresearch.com/disclaimer</vt:lpwstr>
      </vt:variant>
      <vt:variant>
        <vt:lpwstr/>
      </vt:variant>
      <vt:variant>
        <vt:i4>5242953</vt:i4>
      </vt:variant>
      <vt:variant>
        <vt:i4>327</vt:i4>
      </vt:variant>
      <vt:variant>
        <vt:i4>0</vt:i4>
      </vt:variant>
      <vt:variant>
        <vt:i4>5</vt:i4>
      </vt:variant>
      <vt:variant>
        <vt:lpwstr>https://www.alliedmarketresearch.com/terms-and-conditions</vt:lpwstr>
      </vt:variant>
      <vt:variant>
        <vt:lpwstr/>
      </vt:variant>
      <vt:variant>
        <vt:i4>1507378</vt:i4>
      </vt:variant>
      <vt:variant>
        <vt:i4>320</vt:i4>
      </vt:variant>
      <vt:variant>
        <vt:i4>0</vt:i4>
      </vt:variant>
      <vt:variant>
        <vt:i4>5</vt:i4>
      </vt:variant>
      <vt:variant>
        <vt:lpwstr/>
      </vt:variant>
      <vt:variant>
        <vt:lpwstr>_Toc133421269</vt:lpwstr>
      </vt:variant>
      <vt:variant>
        <vt:i4>1507378</vt:i4>
      </vt:variant>
      <vt:variant>
        <vt:i4>314</vt:i4>
      </vt:variant>
      <vt:variant>
        <vt:i4>0</vt:i4>
      </vt:variant>
      <vt:variant>
        <vt:i4>5</vt:i4>
      </vt:variant>
      <vt:variant>
        <vt:lpwstr/>
      </vt:variant>
      <vt:variant>
        <vt:lpwstr>_Toc133421268</vt:lpwstr>
      </vt:variant>
      <vt:variant>
        <vt:i4>1507378</vt:i4>
      </vt:variant>
      <vt:variant>
        <vt:i4>308</vt:i4>
      </vt:variant>
      <vt:variant>
        <vt:i4>0</vt:i4>
      </vt:variant>
      <vt:variant>
        <vt:i4>5</vt:i4>
      </vt:variant>
      <vt:variant>
        <vt:lpwstr/>
      </vt:variant>
      <vt:variant>
        <vt:lpwstr>_Toc133421267</vt:lpwstr>
      </vt:variant>
      <vt:variant>
        <vt:i4>1507378</vt:i4>
      </vt:variant>
      <vt:variant>
        <vt:i4>302</vt:i4>
      </vt:variant>
      <vt:variant>
        <vt:i4>0</vt:i4>
      </vt:variant>
      <vt:variant>
        <vt:i4>5</vt:i4>
      </vt:variant>
      <vt:variant>
        <vt:lpwstr/>
      </vt:variant>
      <vt:variant>
        <vt:lpwstr>_Toc133421266</vt:lpwstr>
      </vt:variant>
      <vt:variant>
        <vt:i4>1507378</vt:i4>
      </vt:variant>
      <vt:variant>
        <vt:i4>296</vt:i4>
      </vt:variant>
      <vt:variant>
        <vt:i4>0</vt:i4>
      </vt:variant>
      <vt:variant>
        <vt:i4>5</vt:i4>
      </vt:variant>
      <vt:variant>
        <vt:lpwstr/>
      </vt:variant>
      <vt:variant>
        <vt:lpwstr>_Toc133421265</vt:lpwstr>
      </vt:variant>
      <vt:variant>
        <vt:i4>1507378</vt:i4>
      </vt:variant>
      <vt:variant>
        <vt:i4>287</vt:i4>
      </vt:variant>
      <vt:variant>
        <vt:i4>0</vt:i4>
      </vt:variant>
      <vt:variant>
        <vt:i4>5</vt:i4>
      </vt:variant>
      <vt:variant>
        <vt:lpwstr/>
      </vt:variant>
      <vt:variant>
        <vt:lpwstr>_Toc133421264</vt:lpwstr>
      </vt:variant>
      <vt:variant>
        <vt:i4>1507378</vt:i4>
      </vt:variant>
      <vt:variant>
        <vt:i4>281</vt:i4>
      </vt:variant>
      <vt:variant>
        <vt:i4>0</vt:i4>
      </vt:variant>
      <vt:variant>
        <vt:i4>5</vt:i4>
      </vt:variant>
      <vt:variant>
        <vt:lpwstr/>
      </vt:variant>
      <vt:variant>
        <vt:lpwstr>_Toc133421263</vt:lpwstr>
      </vt:variant>
      <vt:variant>
        <vt:i4>1507378</vt:i4>
      </vt:variant>
      <vt:variant>
        <vt:i4>275</vt:i4>
      </vt:variant>
      <vt:variant>
        <vt:i4>0</vt:i4>
      </vt:variant>
      <vt:variant>
        <vt:i4>5</vt:i4>
      </vt:variant>
      <vt:variant>
        <vt:lpwstr/>
      </vt:variant>
      <vt:variant>
        <vt:lpwstr>_Toc133421262</vt:lpwstr>
      </vt:variant>
      <vt:variant>
        <vt:i4>1507378</vt:i4>
      </vt:variant>
      <vt:variant>
        <vt:i4>269</vt:i4>
      </vt:variant>
      <vt:variant>
        <vt:i4>0</vt:i4>
      </vt:variant>
      <vt:variant>
        <vt:i4>5</vt:i4>
      </vt:variant>
      <vt:variant>
        <vt:lpwstr/>
      </vt:variant>
      <vt:variant>
        <vt:lpwstr>_Toc133421261</vt:lpwstr>
      </vt:variant>
      <vt:variant>
        <vt:i4>1507378</vt:i4>
      </vt:variant>
      <vt:variant>
        <vt:i4>263</vt:i4>
      </vt:variant>
      <vt:variant>
        <vt:i4>0</vt:i4>
      </vt:variant>
      <vt:variant>
        <vt:i4>5</vt:i4>
      </vt:variant>
      <vt:variant>
        <vt:lpwstr/>
      </vt:variant>
      <vt:variant>
        <vt:lpwstr>_Toc133421260</vt:lpwstr>
      </vt:variant>
      <vt:variant>
        <vt:i4>1310770</vt:i4>
      </vt:variant>
      <vt:variant>
        <vt:i4>257</vt:i4>
      </vt:variant>
      <vt:variant>
        <vt:i4>0</vt:i4>
      </vt:variant>
      <vt:variant>
        <vt:i4>5</vt:i4>
      </vt:variant>
      <vt:variant>
        <vt:lpwstr/>
      </vt:variant>
      <vt:variant>
        <vt:lpwstr>_Toc133421259</vt:lpwstr>
      </vt:variant>
      <vt:variant>
        <vt:i4>1310770</vt:i4>
      </vt:variant>
      <vt:variant>
        <vt:i4>251</vt:i4>
      </vt:variant>
      <vt:variant>
        <vt:i4>0</vt:i4>
      </vt:variant>
      <vt:variant>
        <vt:i4>5</vt:i4>
      </vt:variant>
      <vt:variant>
        <vt:lpwstr/>
      </vt:variant>
      <vt:variant>
        <vt:lpwstr>_Toc133421258</vt:lpwstr>
      </vt:variant>
      <vt:variant>
        <vt:i4>1310770</vt:i4>
      </vt:variant>
      <vt:variant>
        <vt:i4>245</vt:i4>
      </vt:variant>
      <vt:variant>
        <vt:i4>0</vt:i4>
      </vt:variant>
      <vt:variant>
        <vt:i4>5</vt:i4>
      </vt:variant>
      <vt:variant>
        <vt:lpwstr/>
      </vt:variant>
      <vt:variant>
        <vt:lpwstr>_Toc133421257</vt:lpwstr>
      </vt:variant>
      <vt:variant>
        <vt:i4>1310770</vt:i4>
      </vt:variant>
      <vt:variant>
        <vt:i4>236</vt:i4>
      </vt:variant>
      <vt:variant>
        <vt:i4>0</vt:i4>
      </vt:variant>
      <vt:variant>
        <vt:i4>5</vt:i4>
      </vt:variant>
      <vt:variant>
        <vt:lpwstr/>
      </vt:variant>
      <vt:variant>
        <vt:lpwstr>_Toc133421256</vt:lpwstr>
      </vt:variant>
      <vt:variant>
        <vt:i4>1310770</vt:i4>
      </vt:variant>
      <vt:variant>
        <vt:i4>230</vt:i4>
      </vt:variant>
      <vt:variant>
        <vt:i4>0</vt:i4>
      </vt:variant>
      <vt:variant>
        <vt:i4>5</vt:i4>
      </vt:variant>
      <vt:variant>
        <vt:lpwstr/>
      </vt:variant>
      <vt:variant>
        <vt:lpwstr>_Toc133421255</vt:lpwstr>
      </vt:variant>
      <vt:variant>
        <vt:i4>1310770</vt:i4>
      </vt:variant>
      <vt:variant>
        <vt:i4>224</vt:i4>
      </vt:variant>
      <vt:variant>
        <vt:i4>0</vt:i4>
      </vt:variant>
      <vt:variant>
        <vt:i4>5</vt:i4>
      </vt:variant>
      <vt:variant>
        <vt:lpwstr/>
      </vt:variant>
      <vt:variant>
        <vt:lpwstr>_Toc133421254</vt:lpwstr>
      </vt:variant>
      <vt:variant>
        <vt:i4>1310770</vt:i4>
      </vt:variant>
      <vt:variant>
        <vt:i4>218</vt:i4>
      </vt:variant>
      <vt:variant>
        <vt:i4>0</vt:i4>
      </vt:variant>
      <vt:variant>
        <vt:i4>5</vt:i4>
      </vt:variant>
      <vt:variant>
        <vt:lpwstr/>
      </vt:variant>
      <vt:variant>
        <vt:lpwstr>_Toc133421253</vt:lpwstr>
      </vt:variant>
      <vt:variant>
        <vt:i4>1310770</vt:i4>
      </vt:variant>
      <vt:variant>
        <vt:i4>212</vt:i4>
      </vt:variant>
      <vt:variant>
        <vt:i4>0</vt:i4>
      </vt:variant>
      <vt:variant>
        <vt:i4>5</vt:i4>
      </vt:variant>
      <vt:variant>
        <vt:lpwstr/>
      </vt:variant>
      <vt:variant>
        <vt:lpwstr>_Toc133421252</vt:lpwstr>
      </vt:variant>
      <vt:variant>
        <vt:i4>1310770</vt:i4>
      </vt:variant>
      <vt:variant>
        <vt:i4>206</vt:i4>
      </vt:variant>
      <vt:variant>
        <vt:i4>0</vt:i4>
      </vt:variant>
      <vt:variant>
        <vt:i4>5</vt:i4>
      </vt:variant>
      <vt:variant>
        <vt:lpwstr/>
      </vt:variant>
      <vt:variant>
        <vt:lpwstr>_Toc133421251</vt:lpwstr>
      </vt:variant>
      <vt:variant>
        <vt:i4>1310770</vt:i4>
      </vt:variant>
      <vt:variant>
        <vt:i4>200</vt:i4>
      </vt:variant>
      <vt:variant>
        <vt:i4>0</vt:i4>
      </vt:variant>
      <vt:variant>
        <vt:i4>5</vt:i4>
      </vt:variant>
      <vt:variant>
        <vt:lpwstr/>
      </vt:variant>
      <vt:variant>
        <vt:lpwstr>_Toc133421250</vt:lpwstr>
      </vt:variant>
      <vt:variant>
        <vt:i4>1376306</vt:i4>
      </vt:variant>
      <vt:variant>
        <vt:i4>194</vt:i4>
      </vt:variant>
      <vt:variant>
        <vt:i4>0</vt:i4>
      </vt:variant>
      <vt:variant>
        <vt:i4>5</vt:i4>
      </vt:variant>
      <vt:variant>
        <vt:lpwstr/>
      </vt:variant>
      <vt:variant>
        <vt:lpwstr>_Toc133421249</vt:lpwstr>
      </vt:variant>
      <vt:variant>
        <vt:i4>1376306</vt:i4>
      </vt:variant>
      <vt:variant>
        <vt:i4>188</vt:i4>
      </vt:variant>
      <vt:variant>
        <vt:i4>0</vt:i4>
      </vt:variant>
      <vt:variant>
        <vt:i4>5</vt:i4>
      </vt:variant>
      <vt:variant>
        <vt:lpwstr/>
      </vt:variant>
      <vt:variant>
        <vt:lpwstr>_Toc133421248</vt:lpwstr>
      </vt:variant>
      <vt:variant>
        <vt:i4>1376306</vt:i4>
      </vt:variant>
      <vt:variant>
        <vt:i4>182</vt:i4>
      </vt:variant>
      <vt:variant>
        <vt:i4>0</vt:i4>
      </vt:variant>
      <vt:variant>
        <vt:i4>5</vt:i4>
      </vt:variant>
      <vt:variant>
        <vt:lpwstr/>
      </vt:variant>
      <vt:variant>
        <vt:lpwstr>_Toc133421247</vt:lpwstr>
      </vt:variant>
      <vt:variant>
        <vt:i4>1376306</vt:i4>
      </vt:variant>
      <vt:variant>
        <vt:i4>176</vt:i4>
      </vt:variant>
      <vt:variant>
        <vt:i4>0</vt:i4>
      </vt:variant>
      <vt:variant>
        <vt:i4>5</vt:i4>
      </vt:variant>
      <vt:variant>
        <vt:lpwstr/>
      </vt:variant>
      <vt:variant>
        <vt:lpwstr>_Toc133421246</vt:lpwstr>
      </vt:variant>
      <vt:variant>
        <vt:i4>1376306</vt:i4>
      </vt:variant>
      <vt:variant>
        <vt:i4>170</vt:i4>
      </vt:variant>
      <vt:variant>
        <vt:i4>0</vt:i4>
      </vt:variant>
      <vt:variant>
        <vt:i4>5</vt:i4>
      </vt:variant>
      <vt:variant>
        <vt:lpwstr/>
      </vt:variant>
      <vt:variant>
        <vt:lpwstr>_Toc133421245</vt:lpwstr>
      </vt:variant>
      <vt:variant>
        <vt:i4>1376306</vt:i4>
      </vt:variant>
      <vt:variant>
        <vt:i4>164</vt:i4>
      </vt:variant>
      <vt:variant>
        <vt:i4>0</vt:i4>
      </vt:variant>
      <vt:variant>
        <vt:i4>5</vt:i4>
      </vt:variant>
      <vt:variant>
        <vt:lpwstr/>
      </vt:variant>
      <vt:variant>
        <vt:lpwstr>_Toc133421244</vt:lpwstr>
      </vt:variant>
      <vt:variant>
        <vt:i4>1376306</vt:i4>
      </vt:variant>
      <vt:variant>
        <vt:i4>158</vt:i4>
      </vt:variant>
      <vt:variant>
        <vt:i4>0</vt:i4>
      </vt:variant>
      <vt:variant>
        <vt:i4>5</vt:i4>
      </vt:variant>
      <vt:variant>
        <vt:lpwstr/>
      </vt:variant>
      <vt:variant>
        <vt:lpwstr>_Toc133421243</vt:lpwstr>
      </vt:variant>
      <vt:variant>
        <vt:i4>1376306</vt:i4>
      </vt:variant>
      <vt:variant>
        <vt:i4>152</vt:i4>
      </vt:variant>
      <vt:variant>
        <vt:i4>0</vt:i4>
      </vt:variant>
      <vt:variant>
        <vt:i4>5</vt:i4>
      </vt:variant>
      <vt:variant>
        <vt:lpwstr/>
      </vt:variant>
      <vt:variant>
        <vt:lpwstr>_Toc133421242</vt:lpwstr>
      </vt:variant>
      <vt:variant>
        <vt:i4>1376306</vt:i4>
      </vt:variant>
      <vt:variant>
        <vt:i4>146</vt:i4>
      </vt:variant>
      <vt:variant>
        <vt:i4>0</vt:i4>
      </vt:variant>
      <vt:variant>
        <vt:i4>5</vt:i4>
      </vt:variant>
      <vt:variant>
        <vt:lpwstr/>
      </vt:variant>
      <vt:variant>
        <vt:lpwstr>_Toc133421241</vt:lpwstr>
      </vt:variant>
      <vt:variant>
        <vt:i4>1376306</vt:i4>
      </vt:variant>
      <vt:variant>
        <vt:i4>140</vt:i4>
      </vt:variant>
      <vt:variant>
        <vt:i4>0</vt:i4>
      </vt:variant>
      <vt:variant>
        <vt:i4>5</vt:i4>
      </vt:variant>
      <vt:variant>
        <vt:lpwstr/>
      </vt:variant>
      <vt:variant>
        <vt:lpwstr>_Toc133421240</vt:lpwstr>
      </vt:variant>
      <vt:variant>
        <vt:i4>1179698</vt:i4>
      </vt:variant>
      <vt:variant>
        <vt:i4>134</vt:i4>
      </vt:variant>
      <vt:variant>
        <vt:i4>0</vt:i4>
      </vt:variant>
      <vt:variant>
        <vt:i4>5</vt:i4>
      </vt:variant>
      <vt:variant>
        <vt:lpwstr/>
      </vt:variant>
      <vt:variant>
        <vt:lpwstr>_Toc133421239</vt:lpwstr>
      </vt:variant>
      <vt:variant>
        <vt:i4>1179698</vt:i4>
      </vt:variant>
      <vt:variant>
        <vt:i4>128</vt:i4>
      </vt:variant>
      <vt:variant>
        <vt:i4>0</vt:i4>
      </vt:variant>
      <vt:variant>
        <vt:i4>5</vt:i4>
      </vt:variant>
      <vt:variant>
        <vt:lpwstr/>
      </vt:variant>
      <vt:variant>
        <vt:lpwstr>_Toc133421238</vt:lpwstr>
      </vt:variant>
      <vt:variant>
        <vt:i4>1179698</vt:i4>
      </vt:variant>
      <vt:variant>
        <vt:i4>122</vt:i4>
      </vt:variant>
      <vt:variant>
        <vt:i4>0</vt:i4>
      </vt:variant>
      <vt:variant>
        <vt:i4>5</vt:i4>
      </vt:variant>
      <vt:variant>
        <vt:lpwstr/>
      </vt:variant>
      <vt:variant>
        <vt:lpwstr>_Toc133421237</vt:lpwstr>
      </vt:variant>
      <vt:variant>
        <vt:i4>1179698</vt:i4>
      </vt:variant>
      <vt:variant>
        <vt:i4>116</vt:i4>
      </vt:variant>
      <vt:variant>
        <vt:i4>0</vt:i4>
      </vt:variant>
      <vt:variant>
        <vt:i4>5</vt:i4>
      </vt:variant>
      <vt:variant>
        <vt:lpwstr/>
      </vt:variant>
      <vt:variant>
        <vt:lpwstr>_Toc133421236</vt:lpwstr>
      </vt:variant>
      <vt:variant>
        <vt:i4>1179698</vt:i4>
      </vt:variant>
      <vt:variant>
        <vt:i4>110</vt:i4>
      </vt:variant>
      <vt:variant>
        <vt:i4>0</vt:i4>
      </vt:variant>
      <vt:variant>
        <vt:i4>5</vt:i4>
      </vt:variant>
      <vt:variant>
        <vt:lpwstr/>
      </vt:variant>
      <vt:variant>
        <vt:lpwstr>_Toc133421235</vt:lpwstr>
      </vt:variant>
      <vt:variant>
        <vt:i4>1179698</vt:i4>
      </vt:variant>
      <vt:variant>
        <vt:i4>104</vt:i4>
      </vt:variant>
      <vt:variant>
        <vt:i4>0</vt:i4>
      </vt:variant>
      <vt:variant>
        <vt:i4>5</vt:i4>
      </vt:variant>
      <vt:variant>
        <vt:lpwstr/>
      </vt:variant>
      <vt:variant>
        <vt:lpwstr>_Toc133421234</vt:lpwstr>
      </vt:variant>
      <vt:variant>
        <vt:i4>1179698</vt:i4>
      </vt:variant>
      <vt:variant>
        <vt:i4>98</vt:i4>
      </vt:variant>
      <vt:variant>
        <vt:i4>0</vt:i4>
      </vt:variant>
      <vt:variant>
        <vt:i4>5</vt:i4>
      </vt:variant>
      <vt:variant>
        <vt:lpwstr/>
      </vt:variant>
      <vt:variant>
        <vt:lpwstr>_Toc133421233</vt:lpwstr>
      </vt:variant>
      <vt:variant>
        <vt:i4>1179698</vt:i4>
      </vt:variant>
      <vt:variant>
        <vt:i4>92</vt:i4>
      </vt:variant>
      <vt:variant>
        <vt:i4>0</vt:i4>
      </vt:variant>
      <vt:variant>
        <vt:i4>5</vt:i4>
      </vt:variant>
      <vt:variant>
        <vt:lpwstr/>
      </vt:variant>
      <vt:variant>
        <vt:lpwstr>_Toc133421232</vt:lpwstr>
      </vt:variant>
      <vt:variant>
        <vt:i4>1179698</vt:i4>
      </vt:variant>
      <vt:variant>
        <vt:i4>86</vt:i4>
      </vt:variant>
      <vt:variant>
        <vt:i4>0</vt:i4>
      </vt:variant>
      <vt:variant>
        <vt:i4>5</vt:i4>
      </vt:variant>
      <vt:variant>
        <vt:lpwstr/>
      </vt:variant>
      <vt:variant>
        <vt:lpwstr>_Toc133421231</vt:lpwstr>
      </vt:variant>
      <vt:variant>
        <vt:i4>1179698</vt:i4>
      </vt:variant>
      <vt:variant>
        <vt:i4>80</vt:i4>
      </vt:variant>
      <vt:variant>
        <vt:i4>0</vt:i4>
      </vt:variant>
      <vt:variant>
        <vt:i4>5</vt:i4>
      </vt:variant>
      <vt:variant>
        <vt:lpwstr/>
      </vt:variant>
      <vt:variant>
        <vt:lpwstr>_Toc133421230</vt:lpwstr>
      </vt:variant>
      <vt:variant>
        <vt:i4>1245234</vt:i4>
      </vt:variant>
      <vt:variant>
        <vt:i4>74</vt:i4>
      </vt:variant>
      <vt:variant>
        <vt:i4>0</vt:i4>
      </vt:variant>
      <vt:variant>
        <vt:i4>5</vt:i4>
      </vt:variant>
      <vt:variant>
        <vt:lpwstr/>
      </vt:variant>
      <vt:variant>
        <vt:lpwstr>_Toc133421229</vt:lpwstr>
      </vt:variant>
      <vt:variant>
        <vt:i4>1245234</vt:i4>
      </vt:variant>
      <vt:variant>
        <vt:i4>68</vt:i4>
      </vt:variant>
      <vt:variant>
        <vt:i4>0</vt:i4>
      </vt:variant>
      <vt:variant>
        <vt:i4>5</vt:i4>
      </vt:variant>
      <vt:variant>
        <vt:lpwstr/>
      </vt:variant>
      <vt:variant>
        <vt:lpwstr>_Toc133421228</vt:lpwstr>
      </vt:variant>
      <vt:variant>
        <vt:i4>1245234</vt:i4>
      </vt:variant>
      <vt:variant>
        <vt:i4>62</vt:i4>
      </vt:variant>
      <vt:variant>
        <vt:i4>0</vt:i4>
      </vt:variant>
      <vt:variant>
        <vt:i4>5</vt:i4>
      </vt:variant>
      <vt:variant>
        <vt:lpwstr/>
      </vt:variant>
      <vt:variant>
        <vt:lpwstr>_Toc133421227</vt:lpwstr>
      </vt:variant>
      <vt:variant>
        <vt:i4>1245234</vt:i4>
      </vt:variant>
      <vt:variant>
        <vt:i4>56</vt:i4>
      </vt:variant>
      <vt:variant>
        <vt:i4>0</vt:i4>
      </vt:variant>
      <vt:variant>
        <vt:i4>5</vt:i4>
      </vt:variant>
      <vt:variant>
        <vt:lpwstr/>
      </vt:variant>
      <vt:variant>
        <vt:lpwstr>_Toc133421226</vt:lpwstr>
      </vt:variant>
      <vt:variant>
        <vt:i4>1245234</vt:i4>
      </vt:variant>
      <vt:variant>
        <vt:i4>50</vt:i4>
      </vt:variant>
      <vt:variant>
        <vt:i4>0</vt:i4>
      </vt:variant>
      <vt:variant>
        <vt:i4>5</vt:i4>
      </vt:variant>
      <vt:variant>
        <vt:lpwstr/>
      </vt:variant>
      <vt:variant>
        <vt:lpwstr>_Toc133421225</vt:lpwstr>
      </vt:variant>
      <vt:variant>
        <vt:i4>1245234</vt:i4>
      </vt:variant>
      <vt:variant>
        <vt:i4>44</vt:i4>
      </vt:variant>
      <vt:variant>
        <vt:i4>0</vt:i4>
      </vt:variant>
      <vt:variant>
        <vt:i4>5</vt:i4>
      </vt:variant>
      <vt:variant>
        <vt:lpwstr/>
      </vt:variant>
      <vt:variant>
        <vt:lpwstr>_Toc133421224</vt:lpwstr>
      </vt:variant>
      <vt:variant>
        <vt:i4>1245234</vt:i4>
      </vt:variant>
      <vt:variant>
        <vt:i4>38</vt:i4>
      </vt:variant>
      <vt:variant>
        <vt:i4>0</vt:i4>
      </vt:variant>
      <vt:variant>
        <vt:i4>5</vt:i4>
      </vt:variant>
      <vt:variant>
        <vt:lpwstr/>
      </vt:variant>
      <vt:variant>
        <vt:lpwstr>_Toc133421223</vt:lpwstr>
      </vt:variant>
      <vt:variant>
        <vt:i4>1245234</vt:i4>
      </vt:variant>
      <vt:variant>
        <vt:i4>32</vt:i4>
      </vt:variant>
      <vt:variant>
        <vt:i4>0</vt:i4>
      </vt:variant>
      <vt:variant>
        <vt:i4>5</vt:i4>
      </vt:variant>
      <vt:variant>
        <vt:lpwstr/>
      </vt:variant>
      <vt:variant>
        <vt:lpwstr>_Toc133421222</vt:lpwstr>
      </vt:variant>
      <vt:variant>
        <vt:i4>1245234</vt:i4>
      </vt:variant>
      <vt:variant>
        <vt:i4>26</vt:i4>
      </vt:variant>
      <vt:variant>
        <vt:i4>0</vt:i4>
      </vt:variant>
      <vt:variant>
        <vt:i4>5</vt:i4>
      </vt:variant>
      <vt:variant>
        <vt:lpwstr/>
      </vt:variant>
      <vt:variant>
        <vt:lpwstr>_Toc133421221</vt:lpwstr>
      </vt:variant>
      <vt:variant>
        <vt:i4>1245234</vt:i4>
      </vt:variant>
      <vt:variant>
        <vt:i4>20</vt:i4>
      </vt:variant>
      <vt:variant>
        <vt:i4>0</vt:i4>
      </vt:variant>
      <vt:variant>
        <vt:i4>5</vt:i4>
      </vt:variant>
      <vt:variant>
        <vt:lpwstr/>
      </vt:variant>
      <vt:variant>
        <vt:lpwstr>_Toc133421220</vt:lpwstr>
      </vt:variant>
      <vt:variant>
        <vt:i4>1048626</vt:i4>
      </vt:variant>
      <vt:variant>
        <vt:i4>14</vt:i4>
      </vt:variant>
      <vt:variant>
        <vt:i4>0</vt:i4>
      </vt:variant>
      <vt:variant>
        <vt:i4>5</vt:i4>
      </vt:variant>
      <vt:variant>
        <vt:lpwstr/>
      </vt:variant>
      <vt:variant>
        <vt:lpwstr>_Toc133421219</vt:lpwstr>
      </vt:variant>
      <vt:variant>
        <vt:i4>3407987</vt:i4>
      </vt:variant>
      <vt:variant>
        <vt:i4>9</vt:i4>
      </vt:variant>
      <vt:variant>
        <vt:i4>0</vt:i4>
      </vt:variant>
      <vt:variant>
        <vt:i4>5</vt:i4>
      </vt:variant>
      <vt:variant>
        <vt:lpwstr>https://www.alliedmarketresearch.com/non-invasive-prenatal-testing-nipt-market</vt:lpwstr>
      </vt:variant>
      <vt:variant>
        <vt:lpwstr/>
      </vt:variant>
      <vt:variant>
        <vt:i4>3407987</vt:i4>
      </vt:variant>
      <vt:variant>
        <vt:i4>6</vt:i4>
      </vt:variant>
      <vt:variant>
        <vt:i4>0</vt:i4>
      </vt:variant>
      <vt:variant>
        <vt:i4>5</vt:i4>
      </vt:variant>
      <vt:variant>
        <vt:lpwstr>https://www.alliedmarketresearch.com/non-invasive-prenatal-testing-nipt-market</vt:lpwstr>
      </vt:variant>
      <vt:variant>
        <vt:lpwstr/>
      </vt:variant>
      <vt:variant>
        <vt:i4>3407987</vt:i4>
      </vt:variant>
      <vt:variant>
        <vt:i4>3</vt:i4>
      </vt:variant>
      <vt:variant>
        <vt:i4>0</vt:i4>
      </vt:variant>
      <vt:variant>
        <vt:i4>5</vt:i4>
      </vt:variant>
      <vt:variant>
        <vt:lpwstr>https://www.alliedmarketresearch.com/non-invasive-prenatal-testing-nipt-market</vt:lpwstr>
      </vt:variant>
      <vt:variant>
        <vt:lpwstr/>
      </vt:variant>
      <vt:variant>
        <vt:i4>5242953</vt:i4>
      </vt:variant>
      <vt:variant>
        <vt:i4>0</vt:i4>
      </vt:variant>
      <vt:variant>
        <vt:i4>0</vt:i4>
      </vt:variant>
      <vt:variant>
        <vt:i4>5</vt:i4>
      </vt:variant>
      <vt:variant>
        <vt:lpwstr>https://www.alliedmarketresearch.com/terms-and-conditions</vt:lpwstr>
      </vt:variant>
      <vt:variant>
        <vt:lpwstr/>
      </vt:variant>
      <vt:variant>
        <vt:i4>5963777</vt:i4>
      </vt:variant>
      <vt:variant>
        <vt:i4>0</vt:i4>
      </vt:variant>
      <vt:variant>
        <vt:i4>0</vt:i4>
      </vt:variant>
      <vt:variant>
        <vt:i4>5</vt:i4>
      </vt:variant>
      <vt:variant>
        <vt:lpwstr>https://www.alliedmarketresearch.com/life-sciences-market-report</vt:lpwstr>
      </vt:variant>
      <vt:variant>
        <vt:lpwstr/>
      </vt:variant>
      <vt:variant>
        <vt:i4>7274612</vt:i4>
      </vt:variant>
      <vt:variant>
        <vt:i4>3</vt:i4>
      </vt:variant>
      <vt:variant>
        <vt:i4>0</vt:i4>
      </vt:variant>
      <vt:variant>
        <vt:i4>5</vt:i4>
      </vt:variant>
      <vt:variant>
        <vt:lpwstr/>
      </vt:variant>
      <vt:variant>
        <vt:lpwstr>TOC</vt:lpwstr>
      </vt:variant>
      <vt:variant>
        <vt:i4>5701707</vt:i4>
      </vt:variant>
      <vt:variant>
        <vt:i4>-1</vt:i4>
      </vt:variant>
      <vt:variant>
        <vt:i4>2056</vt:i4>
      </vt:variant>
      <vt:variant>
        <vt:i4>4</vt:i4>
      </vt:variant>
      <vt:variant>
        <vt:lpwstr>https://www.facebook.com/alliedmarketresearch</vt:lpwstr>
      </vt:variant>
      <vt:variant>
        <vt:lpwstr/>
      </vt:variant>
      <vt:variant>
        <vt:i4>5177426</vt:i4>
      </vt:variant>
      <vt:variant>
        <vt:i4>-1</vt:i4>
      </vt:variant>
      <vt:variant>
        <vt:i4>2057</vt:i4>
      </vt:variant>
      <vt:variant>
        <vt:i4>4</vt:i4>
      </vt:variant>
      <vt:variant>
        <vt:lpwstr>https://www.linkedin.com/company/allied-market-research/</vt:lpwstr>
      </vt:variant>
      <vt:variant>
        <vt:lpwstr/>
      </vt:variant>
      <vt:variant>
        <vt:i4>4128827</vt:i4>
      </vt:variant>
      <vt:variant>
        <vt:i4>-1</vt:i4>
      </vt:variant>
      <vt:variant>
        <vt:i4>2058</vt:i4>
      </vt:variant>
      <vt:variant>
        <vt:i4>4</vt:i4>
      </vt:variant>
      <vt:variant>
        <vt:lpwstr>https://www.instagram.com/alliedmarketresearch/</vt:lpwstr>
      </vt:variant>
      <vt:variant>
        <vt:lpwstr/>
      </vt:variant>
      <vt:variant>
        <vt:i4>1376354</vt:i4>
      </vt:variant>
      <vt:variant>
        <vt:i4>-1</vt:i4>
      </vt:variant>
      <vt:variant>
        <vt:i4>2059</vt:i4>
      </vt:variant>
      <vt:variant>
        <vt:i4>4</vt:i4>
      </vt:variant>
      <vt:variant>
        <vt:lpwstr>https://twitter.com/Allied_MR</vt:lpwstr>
      </vt:variant>
      <vt:variant>
        <vt:lpwstr/>
      </vt:variant>
      <vt:variant>
        <vt:i4>5177344</vt:i4>
      </vt:variant>
      <vt:variant>
        <vt:i4>-1</vt:i4>
      </vt:variant>
      <vt:variant>
        <vt:i4>2060</vt:i4>
      </vt:variant>
      <vt:variant>
        <vt:i4>4</vt:i4>
      </vt:variant>
      <vt:variant>
        <vt:lpwstr>https://www.youtube.com/user/alliedmarketresearch</vt:lpwstr>
      </vt:variant>
      <vt:variant>
        <vt:lpwstr/>
      </vt:variant>
      <vt:variant>
        <vt:i4>2424944</vt:i4>
      </vt:variant>
      <vt:variant>
        <vt:i4>-1</vt:i4>
      </vt:variant>
      <vt:variant>
        <vt:i4>2061</vt:i4>
      </vt:variant>
      <vt:variant>
        <vt:i4>4</vt:i4>
      </vt:variant>
      <vt:variant>
        <vt:lpwstr>https://in.pinterest.com/alliedmarketresearch/</vt:lpwstr>
      </vt:variant>
      <vt:variant>
        <vt:lpwstr/>
      </vt:variant>
      <vt:variant>
        <vt:i4>7274612</vt:i4>
      </vt:variant>
      <vt:variant>
        <vt:i4>-1</vt:i4>
      </vt:variant>
      <vt:variant>
        <vt:i4>1026</vt:i4>
      </vt:variant>
      <vt:variant>
        <vt:i4>4</vt:i4>
      </vt:variant>
      <vt:variant>
        <vt:lpwstr/>
      </vt:variant>
      <vt:variant>
        <vt:lpwstr>TOC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117</cp:revision>
  <cp:lastPrinted>2026-04-07T12:38:00Z</cp:lastPrinted>
  <dcterms:created xsi:type="dcterms:W3CDTF">2025-08-14T19:57:00Z</dcterms:created>
  <dcterms:modified xsi:type="dcterms:W3CDTF">2026-05-08T08:53:00Z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0d61e896-6139-434b-9fe1-8a909695c712</vt:lpwstr>
  </property>
</Properties>
</file>